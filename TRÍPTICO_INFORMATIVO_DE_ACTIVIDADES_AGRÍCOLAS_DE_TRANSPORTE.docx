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6D7D724B" w14:textId="0CAD4F47" w:rsidR="0069750C" w:rsidRDefault="009C258E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4E7E130" wp14:editId="65FD2D55">
                <wp:simplePos x="0" y="0"/>
                <wp:positionH relativeFrom="column">
                  <wp:posOffset>3929380</wp:posOffset>
                </wp:positionH>
                <wp:positionV relativeFrom="paragraph">
                  <wp:posOffset>174708</wp:posOffset>
                </wp:positionV>
                <wp:extent cx="1245705" cy="1222402"/>
                <wp:effectExtent l="0" t="0" r="0" b="0"/>
                <wp:wrapNone/>
                <wp:docPr id="122" name="Elips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5705" cy="1222402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37FBB" id="Elipse 122" o:spid="_x0000_s1026" style="position:absolute;margin-left:309.4pt;margin-top:13.75pt;width:98.1pt;height:96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" stroked="f" strokeweight="1pt">
                <v:fill r:id="rId6" o:title="" recolor="t" rotate="t" type="frame"/>
                <v:stroke joinstyle="miter"/>
              </v:oval>
            </w:pict>
          </mc:Fallback>
        </mc:AlternateContent>
      </w:r>
      <w:r w:rsidR="00342F6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774AD045">
                <wp:simplePos x="0" y="0"/>
                <wp:positionH relativeFrom="margin">
                  <wp:posOffset>2550160</wp:posOffset>
                </wp:positionH>
                <wp:positionV relativeFrom="paragraph">
                  <wp:posOffset>146050</wp:posOffset>
                </wp:positionV>
                <wp:extent cx="1244600" cy="1206500"/>
                <wp:effectExtent l="0" t="0" r="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44600" cy="1206500"/>
                        </a:xfrm>
                        <a:prstGeom prst="ellipse">
                          <a:avLst/>
                        </a:prstGeom>
                        <a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FE208" id="Elipse 30" o:spid="_x0000_s1026" style="position:absolute;margin-left:200.8pt;margin-top:11.5pt;width:98pt;height: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70C73170" w14:textId="16D56801" w:rsidR="00D43E68" w:rsidRDefault="00944996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6D656115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ED463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748FC5B5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8A07CC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" path="m,l409575,r,342900l219075,180975,,xe" fillcolor="#99a7c7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47740F28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106D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" path="m,l838200,r,723900l390525,352425,,xe" fillcolor="#284190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234C9435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37CB8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" path="m,l581025,r,514350l304800,276225,,xe" fillcolor="#bfbfbf [2412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20807612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2793B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" fillcolor="#284190" strokecolor="#002060" strokeweight="1pt"/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67E29BDE" wp14:editId="72D679DD">
                <wp:simplePos x="0" y="0"/>
                <wp:positionH relativeFrom="column">
                  <wp:posOffset>5973445</wp:posOffset>
                </wp:positionH>
                <wp:positionV relativeFrom="paragraph">
                  <wp:posOffset>-427355</wp:posOffset>
                </wp:positionV>
                <wp:extent cx="2527300" cy="4777105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77710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290A1" w14:textId="217DFDBB" w:rsidR="00B970B7" w:rsidRPr="00B970B7" w:rsidRDefault="0069750C" w:rsidP="00B970B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bookmarkStart w:id="0" w:name="_Hlk80339047"/>
                            <w:bookmarkEnd w:id="0"/>
                            <w:r w:rsidRPr="0069750C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drawing>
                                <wp:inline distT="0" distB="0" distL="0" distR="0" wp14:anchorId="3134331C" wp14:editId="60B873D4">
                                  <wp:extent cx="2155190" cy="729615"/>
                                  <wp:effectExtent l="0" t="0" r="0" b="0"/>
                                  <wp:docPr id="31" name="Imagen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5190" cy="729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3FDCE9" w14:textId="3B0ACA09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>La manipulación manual de cargas necesita de fuerza para realizar acciones como:</w:t>
                            </w:r>
                          </w:p>
                          <w:p w14:paraId="10A8A685" w14:textId="3CB5394C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66C3882" wp14:editId="20C087E7">
                                  <wp:extent cx="466725" cy="466725"/>
                                  <wp:effectExtent l="0" t="0" r="0" b="9525"/>
                                  <wp:docPr id="103" name="Gráfico 103" descr="Mujer granjera contorn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Gráfico 44" descr="Mujer granjera contorno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72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Empujar</w:t>
                            </w: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1BBF908" wp14:editId="234D65E0">
                                  <wp:extent cx="361950" cy="361950"/>
                                  <wp:effectExtent l="0" t="0" r="0" b="0"/>
                                  <wp:docPr id="104" name="Gráfico 104" descr="Cultivos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Gráfico 45" descr="Cultivos con relleno sólido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Halar</w:t>
                            </w:r>
                          </w:p>
                          <w:p w14:paraId="5B410826" w14:textId="3108E933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4EB5C32" w14:textId="4F2E5116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3432A92C" wp14:editId="1690BAA7">
                                  <wp:extent cx="409575" cy="409575"/>
                                  <wp:effectExtent l="0" t="0" r="9525" b="9525"/>
                                  <wp:docPr id="105" name="Gráfico 105" descr="Agricultu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Gráfico 42" descr="Agricultura con relleno sólido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 xml:space="preserve"> Levantar</w:t>
                            </w:r>
                            <w:r>
                              <w:rPr>
                                <w:color w:val="000000" w:themeColor="text1"/>
                                <w:lang w:val="es-MX"/>
                              </w:rPr>
                              <w:t xml:space="preserve">       </w:t>
                            </w:r>
                            <w:r w:rsidRPr="00B970B7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A55BAFC" wp14:editId="35F31024">
                                  <wp:extent cx="409575" cy="409575"/>
                                  <wp:effectExtent l="0" t="0" r="0" b="9525"/>
                                  <wp:docPr id="106" name="Gráfico 106" descr="Mujer granjera con relleno sólid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Gráfico 43" descr="Mujer granjera con relleno sólido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575" cy="409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970B7">
                              <w:rPr>
                                <w:color w:val="000000" w:themeColor="text1"/>
                                <w:lang w:val="es-MX"/>
                              </w:rPr>
                              <w:t>Sujetar</w:t>
                            </w:r>
                          </w:p>
                          <w:p w14:paraId="0AA9797C" w14:textId="343CDBFB" w:rsidR="00B970B7" w:rsidRPr="00B970B7" w:rsidRDefault="00B970B7" w:rsidP="00B970B7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7F58A9F" w14:textId="231643F8" w:rsidR="00B970B7" w:rsidRDefault="00B970B7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283A335F" w14:textId="51E349F6" w:rsidR="00FF159E" w:rsidRDefault="00783806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 w:rsidRPr="000F191A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7993EA5" wp14:editId="3A8FD84E">
                                  <wp:extent cx="2331720" cy="747395"/>
                                  <wp:effectExtent l="0" t="0" r="0" b="0"/>
                                  <wp:docPr id="107" name="Imagen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duotone>
                                              <a:prstClr val="black"/>
                                              <a:schemeClr val="accent1">
                                                <a:tint val="45000"/>
                                                <a:satMod val="400000"/>
                                              </a:schemeClr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1720" cy="747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3281FE" w14:textId="1B8CBBD1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5AC6C808" w14:textId="2526F407" w:rsidR="00FF159E" w:rsidRDefault="00FF159E" w:rsidP="00B970B7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</w:p>
                          <w:p w14:paraId="4D4694F6" w14:textId="4F236BDF" w:rsidR="0029268D" w:rsidRDefault="0029268D" w:rsidP="00B970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6" style="position:absolute;margin-left:470.35pt;margin-top:-33.65pt;width:199pt;height:376.1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" adj="-11796480,,5400" path="m10274,10274l2527443,v-3425,1592494,-6849,3184989,-10274,4777483l1818526,4777483,1674688,4633645,,4643919c3425,3099371,6849,1554822,10274,10274xe" fillcolor="#b4c6e7 [1304]" strokecolor="black [3213]" strokeweight="1pt">
                <v:stroke joinstyle="miter"/>
                <v:formulas/>
                <v:path arrowok="t" o:connecttype="custom" o:connectlocs="10273,10273;2527300,0;2517027,4777105;1818423,4777105;1674593,4633278;0,4643552;10273,10273" o:connectangles="0,0,0,0,0,0,0" textboxrect="0,0,2527443,4777483"/>
                <v:textbox>
                  <w:txbxContent>
                    <w:p w14:paraId="5A2290A1" w14:textId="217DFDBB" w:rsidR="00B970B7" w:rsidRPr="00B970B7" w:rsidRDefault="0069750C" w:rsidP="00B970B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bookmarkStart w:id="1" w:name="_Hlk80339047"/>
                      <w:bookmarkEnd w:id="1"/>
                      <w:r w:rsidRPr="0069750C">
                        <w:rPr>
                          <w:b/>
                          <w:bCs/>
                          <w:noProof/>
                          <w:color w:val="000000" w:themeColor="text1"/>
                          <w:sz w:val="32"/>
                          <w:szCs w:val="32"/>
                          <w:lang w:val="es-MX"/>
                        </w:rPr>
                        <w:drawing>
                          <wp:inline distT="0" distB="0" distL="0" distR="0" wp14:anchorId="3134331C" wp14:editId="60B873D4">
                            <wp:extent cx="2155190" cy="729615"/>
                            <wp:effectExtent l="0" t="0" r="0" b="0"/>
                            <wp:docPr id="31" name="Imagen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5190" cy="729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3FDCE9" w14:textId="3B0ACA09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color w:val="000000" w:themeColor="text1"/>
                          <w:lang w:val="es-MX"/>
                        </w:rPr>
                        <w:t>La manipulación manual de cargas necesita de fuerza para realizar acciones como:</w:t>
                      </w:r>
                    </w:p>
                    <w:p w14:paraId="10A8A685" w14:textId="3CB5394C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66C3882" wp14:editId="20C087E7">
                            <wp:extent cx="466725" cy="466725"/>
                            <wp:effectExtent l="0" t="0" r="0" b="9525"/>
                            <wp:docPr id="103" name="Gráfico 103" descr="Mujer granjera contorn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Gráfico 44" descr="Mujer granjera contorno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725" cy="46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Empujar</w:t>
                      </w:r>
                      <w:r>
                        <w:rPr>
                          <w:color w:val="000000" w:themeColor="text1"/>
                          <w:lang w:val="es-MX"/>
                        </w:rPr>
                        <w:t xml:space="preserve"> 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01BBF908" wp14:editId="234D65E0">
                            <wp:extent cx="361950" cy="361950"/>
                            <wp:effectExtent l="0" t="0" r="0" b="0"/>
                            <wp:docPr id="104" name="Gráfico 104" descr="Cultivos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Gráfico 45" descr="Cultivos con relleno sólido"/>
                                    <pic:cNvPicPr/>
                                  </pic:nvPicPr>
                                  <pic:blipFill>
                                    <a:blip r:embed="rId2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950" cy="36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Halar</w:t>
                      </w:r>
                    </w:p>
                    <w:p w14:paraId="5B410826" w14:textId="3108E933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4EB5C32" w14:textId="4F2E5116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3432A92C" wp14:editId="1690BAA7">
                            <wp:extent cx="409575" cy="409575"/>
                            <wp:effectExtent l="0" t="0" r="9525" b="9525"/>
                            <wp:docPr id="105" name="Gráfico 105" descr="Agricultu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Gráfico 42" descr="Agricultura con relleno sólido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 xml:space="preserve"> Levantar</w:t>
                      </w:r>
                      <w:r>
                        <w:rPr>
                          <w:color w:val="000000" w:themeColor="text1"/>
                          <w:lang w:val="es-MX"/>
                        </w:rPr>
                        <w:t xml:space="preserve">       </w:t>
                      </w:r>
                      <w:r w:rsidRPr="00B970B7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A55BAFC" wp14:editId="35F31024">
                            <wp:extent cx="409575" cy="409575"/>
                            <wp:effectExtent l="0" t="0" r="0" b="9525"/>
                            <wp:docPr id="106" name="Gráfico 106" descr="Mujer granjera con relleno sólid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Gráfico 43" descr="Mujer granjera con relleno sólido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575" cy="409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970B7">
                        <w:rPr>
                          <w:color w:val="000000" w:themeColor="text1"/>
                          <w:lang w:val="es-MX"/>
                        </w:rPr>
                        <w:t>Sujetar</w:t>
                      </w:r>
                    </w:p>
                    <w:p w14:paraId="0AA9797C" w14:textId="343CDBFB" w:rsidR="00B970B7" w:rsidRPr="00B970B7" w:rsidRDefault="00B970B7" w:rsidP="00B970B7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7F58A9F" w14:textId="231643F8" w:rsidR="00B970B7" w:rsidRDefault="00B970B7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283A335F" w14:textId="51E349F6" w:rsidR="00FF159E" w:rsidRDefault="00783806" w:rsidP="00B970B7">
                      <w:pPr>
                        <w:jc w:val="both"/>
                        <w:rPr>
                          <w:lang w:val="es-MX"/>
                        </w:rPr>
                      </w:pPr>
                      <w:r w:rsidRPr="000F191A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7993EA5" wp14:editId="3A8FD84E">
                            <wp:extent cx="2331720" cy="747395"/>
                            <wp:effectExtent l="0" t="0" r="0" b="0"/>
                            <wp:docPr id="107" name="Imagen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duotone>
                                        <a:prstClr val="black"/>
                                        <a:schemeClr val="accent1">
                                          <a:tint val="45000"/>
                                          <a:satMod val="400000"/>
                                        </a:schemeClr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1720" cy="747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3281FE" w14:textId="1B8CBBD1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5AC6C808" w14:textId="2526F407" w:rsidR="00FF159E" w:rsidRDefault="00FF159E" w:rsidP="00B970B7">
                      <w:pPr>
                        <w:jc w:val="both"/>
                        <w:rPr>
                          <w:lang w:val="es-MX"/>
                        </w:rPr>
                      </w:pPr>
                    </w:p>
                    <w:p w14:paraId="4D4694F6" w14:textId="4F236BDF" w:rsidR="0029268D" w:rsidRDefault="0029268D" w:rsidP="00B970B7"/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5806D510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9B2F5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" fillcolor="#284190" strokecolor="white [3212]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06C9EA93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F47395" w:rsidRDefault="00D43E68" w:rsidP="00F4739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</w:rPr>
                            </w:pPr>
                            <w:bookmarkStart w:id="1" w:name="_Hlk80286978"/>
                            <w:bookmarkEnd w:id="1"/>
                          </w:p>
                          <w:p w14:paraId="433EFC7C" w14:textId="77777777" w:rsidR="003B53D6" w:rsidRPr="00F47395" w:rsidRDefault="0083591E" w:rsidP="00F47395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F4739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UNIVERSIDAD Té</w:t>
                            </w:r>
                            <w:r w:rsidR="003B53D6" w:rsidRPr="00F4739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CNICA DE AMBATO</w:t>
                            </w: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" fillcolor="#b4c6e7 [1304]" strokecolor="black [3213]">
                <v:textbox>
                  <w:txbxContent>
                    <w:p w14:paraId="2655C3A3" w14:textId="77777777" w:rsidR="00D43E68" w:rsidRPr="00F47395" w:rsidRDefault="00D43E68" w:rsidP="00F4739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</w:rPr>
                      </w:pPr>
                      <w:bookmarkStart w:id="3" w:name="_Hlk80286978"/>
                      <w:bookmarkEnd w:id="3"/>
                    </w:p>
                    <w:p w14:paraId="433EFC7C" w14:textId="77777777" w:rsidR="003B53D6" w:rsidRPr="00F47395" w:rsidRDefault="0083591E" w:rsidP="00F47395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F4739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UNIVERSIDAD Té</w:t>
                      </w:r>
                      <w:r w:rsidR="003B53D6" w:rsidRPr="00F4739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CNICA DE AMBATO</w:t>
                      </w: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277E5744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0E91D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0F3CBC37">
                <wp:simplePos x="0" y="0"/>
                <wp:positionH relativeFrom="column">
                  <wp:posOffset>-901700</wp:posOffset>
                </wp:positionH>
                <wp:positionV relativeFrom="page">
                  <wp:posOffset>1168400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A46FE2" w14:textId="166225F9" w:rsidR="0045404E" w:rsidRDefault="0057767A" w:rsidP="005776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78903" wp14:editId="77D43A85">
                                  <wp:extent cx="2673239" cy="2319364"/>
                                  <wp:effectExtent l="19050" t="0" r="13335" b="690880"/>
                                  <wp:docPr id="1" name="Imagen 1" descr="Hombre sentado en el pas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Hombre sentado en el pasto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597" cy="233095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99CF3" id="Rectángulo 37" o:spid="_x0000_s1028" style="position:absolute;margin-left:-71pt;margin-top:92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" fillcolor="#f2f2f2 [3052]" stroked="f" strokeweight="1pt">
                <v:textbox>
                  <w:txbxContent>
                    <w:p w14:paraId="1FA46FE2" w14:textId="166225F9" w:rsidR="0045404E" w:rsidRDefault="0057767A" w:rsidP="0057767A">
                      <w:r>
                        <w:rPr>
                          <w:noProof/>
                        </w:rPr>
                        <w:drawing>
                          <wp:inline distT="0" distB="0" distL="0" distR="0" wp14:anchorId="4E578903" wp14:editId="77D43A85">
                            <wp:extent cx="2673239" cy="2319364"/>
                            <wp:effectExtent l="19050" t="0" r="13335" b="690880"/>
                            <wp:docPr id="1" name="Imagen 1" descr="Hombre sentado en el pas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Hombre sentado en el pasto&#10;&#10;Descripción generada automáticamente con confianza media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597" cy="233095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2B4573E0">
                <wp:simplePos x="0" y="0"/>
                <wp:positionH relativeFrom="column">
                  <wp:posOffset>-914400</wp:posOffset>
                </wp:positionH>
                <wp:positionV relativeFrom="paragraph">
                  <wp:posOffset>-676275</wp:posOffset>
                </wp:positionV>
                <wp:extent cx="2895600" cy="8572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57250"/>
                        </a:xfrm>
                        <a:prstGeom prst="rect">
                          <a:avLst/>
                        </a:prstGeom>
                        <a:solidFill>
                          <a:srgbClr val="658ABB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630A9" w14:textId="60E733F0" w:rsidR="00015377" w:rsidRPr="00015377" w:rsidRDefault="00015377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 w:rsidRPr="00015377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9" style="position:absolute;margin-left:-1in;margin-top:-53.25pt;width:228pt;height:67.5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" fillcolor="#658abb" strokecolor="#002060" strokeweight="1pt">
                <v:textbox>
                  <w:txbxContent>
                    <w:p w14:paraId="01C630A9" w14:textId="60E733F0" w:rsidR="00015377" w:rsidRPr="00015377" w:rsidRDefault="00015377" w:rsidP="00015377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 w:rsidRPr="00015377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>ERGONOMÍA</w:t>
                      </w:r>
                    </w:p>
                  </w:txbxContent>
                </v:textbox>
              </v:rect>
            </w:pict>
          </mc:Fallback>
        </mc:AlternateContent>
      </w:r>
    </w:p>
    <w:p w14:paraId="24C084F5" w14:textId="1BD2E73D" w:rsidR="00D43E68" w:rsidRDefault="00BD2DDA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4BAB530F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0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Pr1zUL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37ED81F2" w:rsidR="00D43E68" w:rsidRDefault="00342F6C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733B9E8" wp14:editId="3E92FAAB">
                <wp:simplePos x="0" y="0"/>
                <wp:positionH relativeFrom="column">
                  <wp:posOffset>2446020</wp:posOffset>
                </wp:positionH>
                <wp:positionV relativeFrom="paragraph">
                  <wp:posOffset>796290</wp:posOffset>
                </wp:positionV>
                <wp:extent cx="2903220" cy="605790"/>
                <wp:effectExtent l="0" t="0" r="0" b="0"/>
                <wp:wrapNone/>
                <wp:docPr id="125" name="Rectángulo: esquinas redondeada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6057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C6954" w14:textId="16442C22" w:rsidR="00342F6C" w:rsidRPr="00342F6C" w:rsidRDefault="00342F6C" w:rsidP="00342F6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 w:rsidRPr="00342F6C"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INGENIERÍA INDUSTRIAL EN PROCESOS DE AUTOMATIZACIÓN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33B9E8" id="Rectángulo: esquinas redondeadas 125" o:spid="_x0000_s1031" style="position:absolute;margin-left:192.6pt;margin-top:62.7pt;width:228.6pt;height:47.7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" filled="f" stroked="f">
                <v:textbox>
                  <w:txbxContent>
                    <w:p w14:paraId="22CC6954" w14:textId="16442C22" w:rsidR="00342F6C" w:rsidRPr="00342F6C" w:rsidRDefault="00342F6C" w:rsidP="00342F6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 w:rsidRPr="00342F6C"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  <w:t>INGENIERÍA INDUSTRIAL EN PROCESOS DE AUTOMATIZACIÓN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9E5A15E">
                <wp:simplePos x="0" y="0"/>
                <wp:positionH relativeFrom="margin">
                  <wp:align>center</wp:align>
                </wp:positionH>
                <wp:positionV relativeFrom="paragraph">
                  <wp:posOffset>1439545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681F787B" w:rsidR="00D43E68" w:rsidRPr="00F47395" w:rsidRDefault="00D11D22" w:rsidP="00D11D22">
                            <w:pPr>
                              <w:pStyle w:val="website"/>
                              <w:jc w:val="left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F47395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2" type="#_x0000_t202" style="position:absolute;margin-left:0;margin-top:113.3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" filled="f" stroked="f">
                <v:textbox>
                  <w:txbxContent>
                    <w:p w14:paraId="7756E200" w14:textId="681F787B" w:rsidR="00D43E68" w:rsidRPr="00F47395" w:rsidRDefault="00D11D22" w:rsidP="00D11D22">
                      <w:pPr>
                        <w:pStyle w:val="website"/>
                        <w:jc w:val="left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</w:rPr>
                      </w:pPr>
                      <w:r w:rsidRPr="00F47395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ACA9DA7">
                <wp:simplePos x="0" y="0"/>
                <wp:positionH relativeFrom="column">
                  <wp:posOffset>2637790</wp:posOffset>
                </wp:positionH>
                <wp:positionV relativeFrom="paragraph">
                  <wp:posOffset>1739265</wp:posOffset>
                </wp:positionV>
                <wp:extent cx="381635" cy="164782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164782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64D2E" id="Grupo 69" o:spid="_x0000_s1026" style="position:absolute;margin-left:207.7pt;margin-top:136.95pt;width:30.05pt;height:129.7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35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36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37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38" o:title="address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525288D6">
                <wp:simplePos x="0" y="0"/>
                <wp:positionH relativeFrom="margin">
                  <wp:posOffset>2995930</wp:posOffset>
                </wp:positionH>
                <wp:positionV relativeFrom="paragraph">
                  <wp:posOffset>1717040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F47395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F47395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F47395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3" type="#_x0000_t202" style="position:absolute;margin-left:235.9pt;margin-top:135.2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" filled="f" stroked="f">
                <v:textbox>
                  <w:txbxContent>
                    <w:p w14:paraId="4F66D6AC" w14:textId="77777777" w:rsidR="003B53D6" w:rsidRPr="00F47395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F47395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F47395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377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173B55A6">
                <wp:simplePos x="0" y="0"/>
                <wp:positionH relativeFrom="column">
                  <wp:posOffset>-816429</wp:posOffset>
                </wp:positionH>
                <wp:positionV relativeFrom="paragraph">
                  <wp:posOffset>3665220</wp:posOffset>
                </wp:positionV>
                <wp:extent cx="2857500" cy="2364014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23640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E9045" w14:textId="4A868AE3" w:rsidR="00EE1E5C" w:rsidRPr="0045404E" w:rsidRDefault="00EE1E5C" w:rsidP="0045404E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45404E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>Manipulación</w:t>
                            </w:r>
                            <w:r w:rsidR="0045404E" w:rsidRPr="0045404E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 manual De cargas en actividades agrícolas y domésticas</w:t>
                            </w:r>
                            <w:r w:rsidR="00015377">
                              <w:rPr>
                                <w:rFonts w:ascii="Times New Roman" w:hAnsi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ES"/>
                              </w:rPr>
                              <w:t xml:space="preserve"> DE TRANSPORTE</w:t>
                            </w: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34" type="#_x0000_t202" style="position:absolute;margin-left:-64.3pt;margin-top:288.6pt;width:225pt;height:186.15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" filled="f" stroked="f">
                <v:textbox>
                  <w:txbxContent>
                    <w:p w14:paraId="5AAE9045" w14:textId="4A868AE3" w:rsidR="00EE1E5C" w:rsidRPr="0045404E" w:rsidRDefault="00EE1E5C" w:rsidP="0045404E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</w:pPr>
                      <w:r w:rsidRPr="0045404E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>Manipulación</w:t>
                      </w:r>
                      <w:r w:rsidR="0045404E" w:rsidRPr="0045404E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 manual De cargas en actividades agrícolas y domésticas</w:t>
                      </w:r>
                      <w:r w:rsidR="00015377">
                        <w:rPr>
                          <w:rFonts w:ascii="Times New Roman" w:hAnsi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s-ES"/>
                        </w:rPr>
                        <w:t xml:space="preserve"> DE TRANSPORTE</w:t>
                      </w: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767A">
        <w:rPr>
          <w:noProof/>
        </w:rPr>
        <w:drawing>
          <wp:anchor distT="0" distB="0" distL="114300" distR="114300" simplePos="0" relativeHeight="251746304" behindDoc="1" locked="0" layoutInCell="1" allowOverlap="1" wp14:anchorId="2A1B6B81" wp14:editId="5083318A">
            <wp:simplePos x="0" y="0"/>
            <wp:positionH relativeFrom="page">
              <wp:align>right</wp:align>
            </wp:positionH>
            <wp:positionV relativeFrom="paragraph">
              <wp:posOffset>3735070</wp:posOffset>
            </wp:positionV>
            <wp:extent cx="1499235" cy="2473325"/>
            <wp:effectExtent l="0" t="0" r="0" b="0"/>
            <wp:wrapNone/>
            <wp:docPr id="48" name="Imagen 48" descr="Un hombre con un sombre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Un hombre con un sombrero&#10;&#10;Descripción generada automáticamente con confianza baja"/>
                    <pic:cNvPicPr/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BDE">
        <w:rPr>
          <w:noProof/>
        </w:rPr>
        <w:drawing>
          <wp:anchor distT="0" distB="0" distL="114300" distR="114300" simplePos="0" relativeHeight="251736064" behindDoc="1" locked="0" layoutInCell="1" allowOverlap="1" wp14:anchorId="034B1BAA" wp14:editId="2A2559E0">
            <wp:simplePos x="0" y="0"/>
            <wp:positionH relativeFrom="margin">
              <wp:posOffset>5769429</wp:posOffset>
            </wp:positionH>
            <wp:positionV relativeFrom="paragraph">
              <wp:posOffset>3817620</wp:posOffset>
            </wp:positionV>
            <wp:extent cx="2122714" cy="2258806"/>
            <wp:effectExtent l="0" t="0" r="0" b="0"/>
            <wp:wrapNone/>
            <wp:docPr id="19" name="Imagen 19" descr="Creativo Cuadros De Texto Decorativos Png - Draw-e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vo Cuadros De Texto Decorativos Png - Draw-ever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37312" b="60430" l="4482" r="46059">
                                  <a14:foregroundMark x1="7728" y1="42258" x2="7728" y2="42258"/>
                                  <a14:foregroundMark x1="4482" y1="40968" x2="4482" y2="409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34529" r="48984" b="36606"/>
                    <a:stretch/>
                  </pic:blipFill>
                  <pic:spPr bwMode="auto">
                    <a:xfrm>
                      <a:off x="0" y="0"/>
                      <a:ext cx="2124696" cy="22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BD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FC2EDF" wp14:editId="55FF0088">
                <wp:simplePos x="0" y="0"/>
                <wp:positionH relativeFrom="margin">
                  <wp:posOffset>5562599</wp:posOffset>
                </wp:positionH>
                <wp:positionV relativeFrom="paragraph">
                  <wp:posOffset>3904706</wp:posOffset>
                </wp:positionV>
                <wp:extent cx="2013857" cy="2111375"/>
                <wp:effectExtent l="0" t="0" r="0" b="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857" cy="211137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E36BAA" w14:textId="77777777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Dolores lumbares</w:t>
                            </w:r>
                          </w:p>
                          <w:p w14:paraId="2EA61022" w14:textId="77777777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Desórdenes musculoesqueléticos</w:t>
                            </w:r>
                          </w:p>
                          <w:p w14:paraId="33C5A4BF" w14:textId="40FDA539" w:rsidR="00C14A18" w:rsidRPr="00905BDE" w:rsidRDefault="00C14A18" w:rsidP="00C14A1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905B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Daños en la columna vertebral.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FC2EDF" id="Rectángulo: esquinas redondeadas 6" o:spid="_x0000_s1035" style="position:absolute;margin-left:438pt;margin-top:307.45pt;width:158.55pt;height:166.25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" filled="f" stroked="f">
                <v:textbox>
                  <w:txbxContent>
                    <w:p w14:paraId="0BE36BAA" w14:textId="77777777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Dolores lumbares</w:t>
                      </w:r>
                    </w:p>
                    <w:p w14:paraId="2EA61022" w14:textId="77777777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Desórdenes musculoesqueléticos</w:t>
                      </w:r>
                    </w:p>
                    <w:p w14:paraId="33C5A4BF" w14:textId="40FDA539" w:rsidR="00C14A18" w:rsidRPr="00905BDE" w:rsidRDefault="00C14A18" w:rsidP="00C14A1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905BD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Daños en la columna vertebral.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9750C">
        <w:rPr>
          <w:noProof/>
        </w:rPr>
        <w:drawing>
          <wp:anchor distT="0" distB="0" distL="114300" distR="114300" simplePos="0" relativeHeight="251738112" behindDoc="0" locked="0" layoutInCell="1" allowOverlap="1" wp14:anchorId="597CCFC0" wp14:editId="078E92EB">
            <wp:simplePos x="0" y="0"/>
            <wp:positionH relativeFrom="margin">
              <wp:posOffset>6604000</wp:posOffset>
            </wp:positionH>
            <wp:positionV relativeFrom="paragraph">
              <wp:posOffset>2900680</wp:posOffset>
            </wp:positionV>
            <wp:extent cx="1191260" cy="1191260"/>
            <wp:effectExtent l="0" t="0" r="8890" b="0"/>
            <wp:wrapThrough wrapText="bothSides">
              <wp:wrapPolygon edited="0">
                <wp:start x="18729" y="3607"/>
                <wp:lineTo x="10029" y="1275"/>
                <wp:lineTo x="8193" y="6488"/>
                <wp:lineTo x="3306" y="4767"/>
                <wp:lineTo x="226" y="12471"/>
                <wp:lineTo x="1589" y="15881"/>
                <wp:lineTo x="1359" y="16533"/>
                <wp:lineTo x="3640" y="17336"/>
                <wp:lineTo x="4195" y="16799"/>
                <wp:lineTo x="9500" y="13174"/>
                <wp:lineTo x="9940" y="12963"/>
                <wp:lineTo x="21876" y="11307"/>
                <wp:lineTo x="20684" y="4296"/>
                <wp:lineTo x="18729" y="3607"/>
              </wp:wrapPolygon>
            </wp:wrapThrough>
            <wp:docPr id="25" name="Imagen 25" descr="Vector Transparente PNG Y SVG De Flecha Curva Ci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ector Transparente PNG Y SVG De Flecha Curva Cinta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35856">
                      <a:off x="0" y="0"/>
                      <a:ext cx="11912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3164414E">
                <wp:simplePos x="0" y="0"/>
                <wp:positionH relativeFrom="column">
                  <wp:posOffset>2635250</wp:posOffset>
                </wp:positionH>
                <wp:positionV relativeFrom="paragraph">
                  <wp:posOffset>3516630</wp:posOffset>
                </wp:positionV>
                <wp:extent cx="2527300" cy="2508250"/>
                <wp:effectExtent l="19050" t="19050" r="25400" b="25400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2508250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9AFC3" w14:textId="77777777" w:rsidR="00C63667" w:rsidRDefault="00C63667" w:rsidP="0029268D">
                            <w:pPr>
                              <w:spacing w:line="360" w:lineRule="auto"/>
                              <w:jc w:val="both"/>
                              <w:rPr>
                                <w:noProof/>
                              </w:rPr>
                            </w:pPr>
                          </w:p>
                          <w:p w14:paraId="22B720F8" w14:textId="2A7F80B7" w:rsidR="0045404E" w:rsidRDefault="00C63667" w:rsidP="0029268D">
                            <w:pPr>
                              <w:spacing w:line="360" w:lineRule="auto"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7FE445" wp14:editId="49FBF31E">
                                  <wp:extent cx="2438400" cy="1892300"/>
                                  <wp:effectExtent l="0" t="0" r="0" b="0"/>
                                  <wp:docPr id="124" name="Imagen 124" descr="Texto, Pizarr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Imagen 56" descr="Texto, Pizarr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840" cy="18926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A27EC" id="Forma libre: forma 43" o:spid="_x0000_s1036" style="position:absolute;margin-left:207.5pt;margin-top:276.9pt;width:199pt;height:197.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" adj="-11796480,,5400" path="m,l,1900720r2527442,l2527442,133564,1047964,123290,934948,,,xe" fillcolor="#bfbfbf [2412]" strokecolor="black [3213]" strokeweight="2.25pt">
                <v:stroke joinstyle="miter"/>
                <v:formulas/>
                <v:path arrowok="t" o:connecttype="custom" o:connectlocs="0,0;0,2508250;2527300,2508250;2527300,176255;1047905,162697;934895,0;0,0" o:connectangles="0,0,0,0,0,0,0" textboxrect="0,0,2527442,1900720"/>
                <v:textbox>
                  <w:txbxContent>
                    <w:p w14:paraId="7879AFC3" w14:textId="77777777" w:rsidR="00C63667" w:rsidRDefault="00C63667" w:rsidP="0029268D">
                      <w:pPr>
                        <w:spacing w:line="360" w:lineRule="auto"/>
                        <w:jc w:val="both"/>
                        <w:rPr>
                          <w:noProof/>
                        </w:rPr>
                      </w:pPr>
                    </w:p>
                    <w:p w14:paraId="22B720F8" w14:textId="2A7F80B7" w:rsidR="0045404E" w:rsidRDefault="00C63667" w:rsidP="0029268D">
                      <w:pPr>
                        <w:spacing w:line="360" w:lineRule="auto"/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7FE445" wp14:editId="49FBF31E">
                            <wp:extent cx="2438400" cy="1892300"/>
                            <wp:effectExtent l="0" t="0" r="0" b="0"/>
                            <wp:docPr id="124" name="Imagen 124" descr="Texto, Pizarr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Imagen 56" descr="Texto, Pizarra&#10;&#10;Descripción generada automáticamente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840" cy="18926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F2B70"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623E5CCD" wp14:editId="0001FA61">
                <wp:simplePos x="0" y="0"/>
                <wp:positionH relativeFrom="column">
                  <wp:posOffset>5842000</wp:posOffset>
                </wp:positionH>
                <wp:positionV relativeFrom="paragraph">
                  <wp:posOffset>3764280</wp:posOffset>
                </wp:positionV>
                <wp:extent cx="2844800" cy="2362835"/>
                <wp:effectExtent l="0" t="0" r="0" b="0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0" cy="236283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CF4BD" id="Forma libre: forma 50" o:spid="_x0000_s1026" style="position:absolute;margin-left:460pt;margin-top:296.4pt;width:224pt;height:186.05pt;z-index:-251610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" path="m,10275l,2363057r2856216,l2835667,,2661007,r10274,92468l1623317,92468,1541124,10275,,10275xe" fillcolor="#bfbfbf [2412]" stroked="f" strokeweight="1pt">
                <v:stroke joinstyle="miter"/>
                <v:path arrowok="t" o:connecttype="custom" o:connectlocs="0,10274;0,2362835;2844800,2362835;2824333,0;2650371,0;2660604,92459;1616829,92459;1534964,10274;0,10274" o:connectangles="0,0,0,0,0,0,0,0,0"/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07BEA392">
                <wp:simplePos x="0" y="0"/>
                <wp:positionH relativeFrom="column">
                  <wp:posOffset>2443480</wp:posOffset>
                </wp:positionH>
                <wp:positionV relativeFrom="paragraph">
                  <wp:posOffset>5476240</wp:posOffset>
                </wp:positionV>
                <wp:extent cx="2882900" cy="668655"/>
                <wp:effectExtent l="0" t="0" r="12700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668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7" type="#_x0000_t202" style="position:absolute;margin-left:192.4pt;margin-top:431.2pt;width:227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" fillcolor="#bfbfbf [241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125867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4D2BC69F">
                <wp:simplePos x="0" y="0"/>
                <wp:positionH relativeFrom="margin">
                  <wp:posOffset>2442096</wp:posOffset>
                </wp:positionH>
                <wp:positionV relativeFrom="paragraph">
                  <wp:posOffset>749935</wp:posOffset>
                </wp:positionV>
                <wp:extent cx="2882379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379" cy="4724400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DE1403" id="Rectángulo 44" o:spid="_x0000_s1026" style="position:absolute;margin-left:192.3pt;margin-top:59.05pt;width:226.95pt;height:372pt;z-index:25163877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" fillcolor="#284190" strokecolor="black [3213]" strokeweight="1pt">
                <w10:wrap anchorx="margin"/>
              </v:rect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4A76593B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008D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" path="m,l,,,190500r714375,l828675,85725r2066925,l2895600,,,xe" fillcolor="#284190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30F051FA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rgbClr val="99A7C7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160B64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" fillcolor="#99a7c7" strokecolor="white [3212]" strokeweight="1pt"/>
            </w:pict>
          </mc:Fallback>
        </mc:AlternateContent>
      </w:r>
      <w:r w:rsidR="00D43E68">
        <w:br w:type="page"/>
      </w:r>
      <w:r w:rsidR="00595C0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189B4D6C">
                <wp:simplePos x="0" y="0"/>
                <wp:positionH relativeFrom="margin">
                  <wp:posOffset>-924636</wp:posOffset>
                </wp:positionH>
                <wp:positionV relativeFrom="paragraph">
                  <wp:posOffset>6141493</wp:posOffset>
                </wp:positionV>
                <wp:extent cx="9606915" cy="655092"/>
                <wp:effectExtent l="0" t="0" r="13335" b="1206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915" cy="6550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59E9D" id="Rectángulo 89" o:spid="_x0000_s1026" style="position:absolute;margin-left:-72.8pt;margin-top:483.6pt;width:756.45pt;height:51.6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595C06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82ACA1" wp14:editId="7CA9B493">
                <wp:simplePos x="0" y="0"/>
                <wp:positionH relativeFrom="column">
                  <wp:posOffset>-869950</wp:posOffset>
                </wp:positionH>
                <wp:positionV relativeFrom="paragraph">
                  <wp:posOffset>-532139</wp:posOffset>
                </wp:positionV>
                <wp:extent cx="2429302" cy="532262"/>
                <wp:effectExtent l="0" t="0" r="0" b="0"/>
                <wp:wrapNone/>
                <wp:docPr id="126" name="Rectángulo: esquinas redondeada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9302" cy="53226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0EE57" w14:textId="109DAD47" w:rsidR="00595C06" w:rsidRPr="00595C06" w:rsidRDefault="00595C06" w:rsidP="00595C06">
                            <w:pPr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595C06"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82ACA1" id="Rectángulo: esquinas redondeadas 126" o:spid="_x0000_s1038" style="position:absolute;margin-left:-68.5pt;margin-top:-41.9pt;width:191.3pt;height:41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" filled="f" stroked="f">
                <v:textbox>
                  <w:txbxContent>
                    <w:p w14:paraId="6280EE57" w14:textId="109DAD47" w:rsidR="00595C06" w:rsidRPr="00595C06" w:rsidRDefault="00595C06" w:rsidP="00595C06">
                      <w:pPr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</w:pPr>
                      <w:r w:rsidRPr="00595C06"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roundrect>
            </w:pict>
          </mc:Fallback>
        </mc:AlternateContent>
      </w:r>
      <w:r w:rsidR="006742E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629643" wp14:editId="553B19B2">
                <wp:simplePos x="0" y="0"/>
                <wp:positionH relativeFrom="margin">
                  <wp:posOffset>5955030</wp:posOffset>
                </wp:positionH>
                <wp:positionV relativeFrom="paragraph">
                  <wp:posOffset>-560070</wp:posOffset>
                </wp:positionV>
                <wp:extent cx="1954530" cy="491490"/>
                <wp:effectExtent l="0" t="0" r="0" b="0"/>
                <wp:wrapNone/>
                <wp:docPr id="121" name="Rectángulo: esquinas redondeada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530" cy="49149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184D0" w14:textId="04E5FB7F" w:rsidR="006742E3" w:rsidRPr="006742E3" w:rsidRDefault="006742E3" w:rsidP="006742E3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6742E3">
                              <w:rPr>
                                <w:b/>
                                <w:bCs/>
                                <w:lang w:val="es-MX"/>
                              </w:rPr>
                              <w:t xml:space="preserve">Para más información </w:t>
                            </w:r>
                            <w:r w:rsidRPr="006742E3">
                              <w:rPr>
                                <w:b/>
                                <w:bCs/>
                                <w:lang w:val="es-MX"/>
                              </w:rPr>
                              <w:sym w:font="Wingdings" w:char="F0E0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629643" id="Rectángulo: esquinas redondeadas 121" o:spid="_x0000_s1039" style="position:absolute;margin-left:468.9pt;margin-top:-44.1pt;width:153.9pt;height:38.7pt;z-index:2517719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" filled="f" stroked="f">
                <v:textbox>
                  <w:txbxContent>
                    <w:p w14:paraId="494184D0" w14:textId="04E5FB7F" w:rsidR="006742E3" w:rsidRPr="006742E3" w:rsidRDefault="006742E3" w:rsidP="006742E3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6742E3">
                        <w:rPr>
                          <w:b/>
                          <w:bCs/>
                          <w:lang w:val="es-MX"/>
                        </w:rPr>
                        <w:t xml:space="preserve">Para más información </w:t>
                      </w:r>
                      <w:r w:rsidRPr="006742E3">
                        <w:rPr>
                          <w:b/>
                          <w:bCs/>
                          <w:lang w:val="es-MX"/>
                        </w:rPr>
                        <w:sym w:font="Wingdings" w:char="F0E0"/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81144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661715E2">
                <wp:simplePos x="0" y="0"/>
                <wp:positionH relativeFrom="column">
                  <wp:posOffset>2171700</wp:posOffset>
                </wp:positionH>
                <wp:positionV relativeFrom="paragraph">
                  <wp:posOffset>96715</wp:posOffset>
                </wp:positionV>
                <wp:extent cx="6515100" cy="5967242"/>
                <wp:effectExtent l="0" t="0" r="19050" b="1460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59672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6CD5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310E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AA027B9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DD3E6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F5E687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E7653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CD6BD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AE7EFF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405284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5BCD71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CB2C418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BD05EE6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916D72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C6C980A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39C9C70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ECF3F5E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8D32D03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0EE78912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D2BD74" w14:textId="77777777" w:rsidR="00FC6778" w:rsidRDefault="00FC6778" w:rsidP="0068114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2F2E494" w14:textId="0019B0A8" w:rsidR="00681144" w:rsidRDefault="00681144" w:rsidP="006811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4A4" id="Rectángulo 90" o:spid="_x0000_s1040" style="position:absolute;margin-left:171pt;margin-top:7.6pt;width:513pt;height:469.8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" fillcolor="#bfbfbf [2412]" strokecolor="#1f4d78 [1604]" strokeweight="1pt">
                <v:textbox>
                  <w:txbxContent>
                    <w:p w14:paraId="22B6CD5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310E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AA027B9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DD3E6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F5E687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E7653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CD6BD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AE7EFF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405284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5BCD71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CB2C418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BD05EE6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916D72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C6C980A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39C9C70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ECF3F5E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8D32D03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0EE78912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D2BD74" w14:textId="77777777" w:rsidR="00FC6778" w:rsidRDefault="00FC6778" w:rsidP="0068114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2F2E494" w14:textId="0019B0A8" w:rsidR="00681144" w:rsidRDefault="00681144" w:rsidP="0068114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81144">
        <w:rPr>
          <w:noProof/>
        </w:rPr>
        <w:drawing>
          <wp:anchor distT="0" distB="0" distL="114300" distR="114300" simplePos="0" relativeHeight="251770880" behindDoc="0" locked="0" layoutInCell="1" allowOverlap="1" wp14:anchorId="5745316E" wp14:editId="6E337756">
            <wp:simplePos x="0" y="0"/>
            <wp:positionH relativeFrom="margin">
              <wp:posOffset>3420208</wp:posOffset>
            </wp:positionH>
            <wp:positionV relativeFrom="paragraph">
              <wp:posOffset>5178669</wp:posOffset>
            </wp:positionV>
            <wp:extent cx="839959" cy="371475"/>
            <wp:effectExtent l="0" t="0" r="0" b="0"/>
            <wp:wrapNone/>
            <wp:docPr id="116" name="Imagen 116" descr="Flechas Azules, Clipart De Flecha, Flechas Creativas, Las Flechas Se  Deslizan PNG y PSD para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lechas Azules, Clipart De Flecha, Flechas Creativas, Las Flechas Se  Deslizan PNG y PSD para Descargar Gratis | Pngtre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ackgroundRemoval t="35156" b="65781" l="20156" r="78438">
                                  <a14:foregroundMark x1="21250" y1="41875" x2="20156" y2="40156"/>
                                  <a14:foregroundMark x1="77813" y1="47500" x2="77969" y2="503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5" t="31380" r="14438" b="30301"/>
                    <a:stretch/>
                  </pic:blipFill>
                  <pic:spPr bwMode="auto">
                    <a:xfrm>
                      <a:off x="0" y="0"/>
                      <a:ext cx="849113" cy="37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8832" behindDoc="0" locked="0" layoutInCell="1" allowOverlap="1" wp14:anchorId="39E8C8BC" wp14:editId="6D55749E">
            <wp:simplePos x="0" y="0"/>
            <wp:positionH relativeFrom="margin">
              <wp:posOffset>2672862</wp:posOffset>
            </wp:positionH>
            <wp:positionV relativeFrom="paragraph">
              <wp:posOffset>4756613</wp:posOffset>
            </wp:positionV>
            <wp:extent cx="826476" cy="1169560"/>
            <wp:effectExtent l="0" t="0" r="0" b="0"/>
            <wp:wrapNone/>
            <wp:docPr id="101" name="Imagen 101" descr="Imagen que contiene hombre, saltar, oscuro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hombre, saltar, oscuro, sostene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11174" r="17695" b="12526"/>
                    <a:stretch/>
                  </pic:blipFill>
                  <pic:spPr bwMode="auto">
                    <a:xfrm>
                      <a:off x="0" y="0"/>
                      <a:ext cx="831283" cy="117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>
        <w:rPr>
          <w:noProof/>
        </w:rPr>
        <w:drawing>
          <wp:anchor distT="0" distB="0" distL="114300" distR="114300" simplePos="0" relativeHeight="251769856" behindDoc="0" locked="0" layoutInCell="1" allowOverlap="1" wp14:anchorId="100E1B0E" wp14:editId="2D3A6340">
            <wp:simplePos x="0" y="0"/>
            <wp:positionH relativeFrom="column">
              <wp:posOffset>4193930</wp:posOffset>
            </wp:positionH>
            <wp:positionV relativeFrom="paragraph">
              <wp:posOffset>4835768</wp:posOffset>
            </wp:positionV>
            <wp:extent cx="1086143" cy="1086143"/>
            <wp:effectExtent l="0" t="0" r="0" b="0"/>
            <wp:wrapNone/>
            <wp:docPr id="110" name="Imagen 110" descr="Imagen que contiene pequeño, vistiendo, mo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magen que contiene pequeño, vistiendo, mo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backgroundRemoval t="6667" b="89778" l="8889" r="89778">
                                  <a14:foregroundMark x1="54667" y1="10222" x2="54667" y2="6667"/>
                                  <a14:foregroundMark x1="9333" y1="16444" x2="8889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493" cy="108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164E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4F8AEA" wp14:editId="263BD97C">
                <wp:simplePos x="0" y="0"/>
                <wp:positionH relativeFrom="column">
                  <wp:posOffset>-747346</wp:posOffset>
                </wp:positionH>
                <wp:positionV relativeFrom="paragraph">
                  <wp:posOffset>2242038</wp:posOffset>
                </wp:positionV>
                <wp:extent cx="1257300" cy="984739"/>
                <wp:effectExtent l="0" t="0" r="0" b="635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84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0E443" w14:textId="77777777" w:rsidR="00CB164E" w:rsidRPr="00CB164E" w:rsidRDefault="00CB164E" w:rsidP="00CB164E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  <w:r w:rsidRPr="00CB164E">
                              <w:rPr>
                                <w:color w:val="000000" w:themeColor="text1"/>
                                <w:lang w:val="es-MX"/>
                              </w:rPr>
                              <w:t>Hacer uso de ayudas mecánicas para desplazar cargas pesadas.</w:t>
                            </w:r>
                          </w:p>
                          <w:p w14:paraId="183A3595" w14:textId="77777777" w:rsidR="00CB164E" w:rsidRDefault="00CB164E" w:rsidP="00CB164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F8AEA" id="Rectángulo 87" o:spid="_x0000_s1041" style="position:absolute;margin-left:-58.85pt;margin-top:176.55pt;width:99pt;height:77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" filled="f" stroked="f">
                <v:textbox>
                  <w:txbxContent>
                    <w:p w14:paraId="37E0E443" w14:textId="77777777" w:rsidR="00CB164E" w:rsidRPr="00CB164E" w:rsidRDefault="00CB164E" w:rsidP="00CB164E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  <w:r w:rsidRPr="00CB164E">
                        <w:rPr>
                          <w:color w:val="000000" w:themeColor="text1"/>
                          <w:lang w:val="es-MX"/>
                        </w:rPr>
                        <w:t>Hacer uso de ayudas mecánicas para desplazar cargas pesadas.</w:t>
                      </w:r>
                    </w:p>
                    <w:p w14:paraId="183A3595" w14:textId="77777777" w:rsidR="00CB164E" w:rsidRDefault="00CB164E" w:rsidP="00CB164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93C17">
        <w:rPr>
          <w:noProof/>
        </w:rPr>
        <w:drawing>
          <wp:anchor distT="0" distB="0" distL="114300" distR="114300" simplePos="0" relativeHeight="251765760" behindDoc="0" locked="0" layoutInCell="1" allowOverlap="1" wp14:anchorId="5B536181" wp14:editId="73AD9D0E">
            <wp:simplePos x="0" y="0"/>
            <wp:positionH relativeFrom="column">
              <wp:posOffset>703385</wp:posOffset>
            </wp:positionH>
            <wp:positionV relativeFrom="paragraph">
              <wp:posOffset>2206868</wp:posOffset>
            </wp:positionV>
            <wp:extent cx="1279773" cy="1134599"/>
            <wp:effectExtent l="0" t="0" r="0" b="8890"/>
            <wp:wrapNone/>
            <wp:docPr id="86" name="Imagen 86" descr="Un par de personas de pie sobre pas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Un par de personas de pie sobre pasto&#10;&#10;Descripción generada automáticamente con confianza media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558" cy="1142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9E0">
        <w:rPr>
          <w:noProof/>
        </w:rPr>
        <w:drawing>
          <wp:anchor distT="0" distB="0" distL="114300" distR="114300" simplePos="0" relativeHeight="251764736" behindDoc="0" locked="0" layoutInCell="1" allowOverlap="1" wp14:anchorId="73156F75" wp14:editId="3741FDE3">
            <wp:simplePos x="0" y="0"/>
            <wp:positionH relativeFrom="column">
              <wp:posOffset>673099</wp:posOffset>
            </wp:positionH>
            <wp:positionV relativeFrom="paragraph">
              <wp:posOffset>641350</wp:posOffset>
            </wp:positionV>
            <wp:extent cx="1256665" cy="1144549"/>
            <wp:effectExtent l="0" t="0" r="635" b="0"/>
            <wp:wrapNone/>
            <wp:docPr id="85" name="Imagen 85" descr="Foto montaje de una persona con un disco volador en el air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Foto montaje de una persona con un disco volador en el aire&#10;&#10;Descripción generada automáticamente con confianza baja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60653" cy="114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3712" behindDoc="0" locked="0" layoutInCell="1" allowOverlap="1" wp14:anchorId="0EFC3AC8" wp14:editId="082ACF31">
            <wp:simplePos x="0" y="0"/>
            <wp:positionH relativeFrom="column">
              <wp:posOffset>-749300</wp:posOffset>
            </wp:positionH>
            <wp:positionV relativeFrom="paragraph">
              <wp:posOffset>647700</wp:posOffset>
            </wp:positionV>
            <wp:extent cx="1270000" cy="1168400"/>
            <wp:effectExtent l="0" t="0" r="6350" b="0"/>
            <wp:wrapNone/>
            <wp:docPr id="83" name="Imagen 83" descr="Hombre parado en un campo abi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Hombre parado en un campo abierto&#10;&#10;Descripción generada automáticamente con confianza media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409" cy="1171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w:drawing>
          <wp:anchor distT="0" distB="0" distL="114300" distR="114300" simplePos="0" relativeHeight="251760640" behindDoc="1" locked="0" layoutInCell="1" allowOverlap="1" wp14:anchorId="63022286" wp14:editId="1F5614FF">
            <wp:simplePos x="0" y="0"/>
            <wp:positionH relativeFrom="column">
              <wp:posOffset>2540000</wp:posOffset>
            </wp:positionH>
            <wp:positionV relativeFrom="paragraph">
              <wp:posOffset>215900</wp:posOffset>
            </wp:positionV>
            <wp:extent cx="2552700" cy="1041400"/>
            <wp:effectExtent l="0" t="0" r="0" b="6350"/>
            <wp:wrapNone/>
            <wp:docPr id="73" name="Imagen 73" descr="pink texture | Fondos para logo, Ideas para logotipo, Fondos abstrac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nk texture | Fondos para logo, Ideas para logotipo, Fondos abstractos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35398" b="64067" l="1495" r="95924">
                                  <a14:foregroundMark x1="8560" y1="47554" x2="3261" y2="50612"/>
                                  <a14:foregroundMark x1="1495" y1="43272" x2="11277" y2="43272"/>
                                  <a14:foregroundMark x1="5299" y1="39679" x2="13315" y2="40367"/>
                                  <a14:foregroundMark x1="14810" y1="41055" x2="20516" y2="41437"/>
                                  <a14:foregroundMark x1="20924" y1="41437" x2="33016" y2="42813"/>
                                  <a14:foregroundMark x1="38723" y1="42355" x2="47554" y2="43349"/>
                                  <a14:foregroundMark x1="52310" y1="43043" x2="66440" y2="43349"/>
                                  <a14:foregroundMark x1="85462" y1="58104" x2="95924" y2="58792"/>
                                  <a14:foregroundMark x1="71332" y1="41667" x2="85734" y2="38379"/>
                                  <a14:foregroundMark x1="83152" y1="40138" x2="88587" y2="37003"/>
                                  <a14:foregroundMark x1="87092" y1="39985" x2="91984" y2="38073"/>
                                  <a14:foregroundMark x1="86685" y1="42584" x2="94701" y2="39985"/>
                                  <a14:foregroundMark x1="20245" y1="40596" x2="8832" y2="38150"/>
                                  <a14:foregroundMark x1="5978" y1="40138" x2="5299" y2="40138"/>
                                  <a14:foregroundMark x1="16848" y1="60092" x2="4620" y2="59709"/>
                                  <a14:foregroundMark x1="4620" y1="59709" x2="4484" y2="59633"/>
                                  <a14:foregroundMark x1="36549" y1="63226" x2="25000" y2="64067"/>
                                  <a14:foregroundMark x1="25000" y1="64067" x2="29891" y2="6391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2" b="33223"/>
                    <a:stretch/>
                  </pic:blipFill>
                  <pic:spPr bwMode="auto">
                    <a:xfrm>
                      <a:off x="0" y="0"/>
                      <a:ext cx="25527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DC4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EF18C2" wp14:editId="08774F65">
                <wp:simplePos x="0" y="0"/>
                <wp:positionH relativeFrom="column">
                  <wp:posOffset>2654300</wp:posOffset>
                </wp:positionH>
                <wp:positionV relativeFrom="paragraph">
                  <wp:posOffset>469900</wp:posOffset>
                </wp:positionV>
                <wp:extent cx="2235200" cy="652780"/>
                <wp:effectExtent l="0" t="0" r="0" b="0"/>
                <wp:wrapNone/>
                <wp:docPr id="54" name="Rectángulo: esquinas redondeada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6527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79E64" w14:textId="2228A8B0" w:rsidR="00BB4A5D" w:rsidRPr="004A4303" w:rsidRDefault="00BB4A5D" w:rsidP="00BB4A5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</w:pPr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¡</w:t>
                            </w:r>
                            <w:r w:rsidR="008B0DC4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Recomendaciones</w:t>
                            </w:r>
                            <w:r w:rsidRPr="004A4303">
                              <w:rPr>
                                <w:b/>
                                <w:bCs/>
                                <w:sz w:val="36"/>
                                <w:szCs w:val="36"/>
                                <w:u w:val="single"/>
                                <w:lang w:val="es-MX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EF18C2" id="Rectángulo: esquinas redondeadas 54" o:spid="_x0000_s1042" style="position:absolute;margin-left:209pt;margin-top:37pt;width:176pt;height:51.4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" filled="f" stroked="f">
                <v:textbox>
                  <w:txbxContent>
                    <w:p w14:paraId="03F79E64" w14:textId="2228A8B0" w:rsidR="00BB4A5D" w:rsidRPr="004A4303" w:rsidRDefault="00BB4A5D" w:rsidP="00BB4A5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</w:pPr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¡</w:t>
                      </w:r>
                      <w:r w:rsidR="008B0DC4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Recomendaciones</w:t>
                      </w:r>
                      <w:r w:rsidRPr="004A4303">
                        <w:rPr>
                          <w:b/>
                          <w:bCs/>
                          <w:sz w:val="36"/>
                          <w:szCs w:val="36"/>
                          <w:u w:val="single"/>
                          <w:lang w:val="es-MX"/>
                        </w:rP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  <w:r w:rsidR="006A0628" w:rsidRPr="000D1745">
        <w:rPr>
          <w:noProof/>
        </w:rPr>
        <w:drawing>
          <wp:anchor distT="0" distB="0" distL="114300" distR="114300" simplePos="0" relativeHeight="251762688" behindDoc="1" locked="0" layoutInCell="1" allowOverlap="1" wp14:anchorId="544781BC" wp14:editId="0158BC46">
            <wp:simplePos x="0" y="0"/>
            <wp:positionH relativeFrom="margin">
              <wp:posOffset>5886537</wp:posOffset>
            </wp:positionH>
            <wp:positionV relativeFrom="paragraph">
              <wp:posOffset>3527545</wp:posOffset>
            </wp:positionV>
            <wp:extent cx="1898702" cy="645657"/>
            <wp:effectExtent l="0" t="0" r="0" b="2540"/>
            <wp:wrapNone/>
            <wp:docPr id="81" name="Imagen 81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1919300" cy="6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628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5295988" wp14:editId="3753663E">
                <wp:simplePos x="0" y="0"/>
                <wp:positionH relativeFrom="column">
                  <wp:posOffset>6077585</wp:posOffset>
                </wp:positionH>
                <wp:positionV relativeFrom="paragraph">
                  <wp:posOffset>3639185</wp:posOffset>
                </wp:positionV>
                <wp:extent cx="1306286" cy="413657"/>
                <wp:effectExtent l="0" t="0" r="0" b="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413657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FA283" w14:textId="7FDEEDE3" w:rsidR="00BB4A5D" w:rsidRPr="00BB4A5D" w:rsidRDefault="00BB4A5D" w:rsidP="00BB4A5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Sab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í</w:t>
                            </w:r>
                            <w:r w:rsidRPr="00BB4A5D">
                              <w:rPr>
                                <w:b/>
                                <w:bCs/>
                                <w:sz w:val="32"/>
                                <w:szCs w:val="32"/>
                                <w:lang w:val="es-MX"/>
                              </w:rPr>
                              <w:t>as que: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295988" id="Rectángulo: esquinas redondeadas 49" o:spid="_x0000_s1043" style="position:absolute;margin-left:478.55pt;margin-top:286.55pt;width:102.85pt;height:32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" filled="f" stroked="f">
                <v:textbox>
                  <w:txbxContent>
                    <w:p w14:paraId="477FA283" w14:textId="7FDEEDE3" w:rsidR="00BB4A5D" w:rsidRPr="00BB4A5D" w:rsidRDefault="00BB4A5D" w:rsidP="00BB4A5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</w:pP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Sab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í</w:t>
                      </w: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as que</w:t>
                      </w:r>
                      <w:r w:rsidRPr="00BB4A5D">
                        <w:rPr>
                          <w:b/>
                          <w:bCs/>
                          <w:sz w:val="32"/>
                          <w:szCs w:val="32"/>
                          <w:lang w:val="es-MX"/>
                        </w:rP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  <w:r w:rsidR="006A0628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6396E9" wp14:editId="4EEF3A1A">
                <wp:simplePos x="0" y="0"/>
                <wp:positionH relativeFrom="column">
                  <wp:posOffset>5918200</wp:posOffset>
                </wp:positionH>
                <wp:positionV relativeFrom="paragraph">
                  <wp:posOffset>4064000</wp:posOffset>
                </wp:positionV>
                <wp:extent cx="1588770" cy="1402080"/>
                <wp:effectExtent l="95250" t="95250" r="68580" b="8382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140208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A2F6A" w14:textId="748B5402" w:rsidR="00BB4A5D" w:rsidRPr="00BB4A5D" w:rsidRDefault="00BB4A5D" w:rsidP="00BB4A5D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r w:rsidRPr="00BB4A5D">
                              <w:rPr>
                                <w:szCs w:val="24"/>
                                <w:lang w:val="es-MX"/>
                              </w:rPr>
                              <w:t>Las mujeres menores de 18 años y mayores a 45 años no deben manipular cargas mayores a 27.5 libras.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396E9" id="Rectángulo: esquinas redondeadas 53" o:spid="_x0000_s1044" style="position:absolute;margin-left:466pt;margin-top:320pt;width:125.1pt;height:110.4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" filled="f" strokecolor="#1f3763 [1608]" strokeweight="2.25pt">
                <v:textbox>
                  <w:txbxContent>
                    <w:p w14:paraId="647A2F6A" w14:textId="748B5402" w:rsidR="00BB4A5D" w:rsidRPr="00BB4A5D" w:rsidRDefault="00BB4A5D" w:rsidP="00BB4A5D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r w:rsidRPr="00BB4A5D">
                        <w:rPr>
                          <w:szCs w:val="24"/>
                          <w:lang w:val="es-MX"/>
                        </w:rPr>
                        <w:t>Las mujeres menores de 18 años y mayores a 45 años no deben manipular cargas mayores a 27.5 libras.</w:t>
                      </w:r>
                    </w:p>
                  </w:txbxContent>
                </v:textbox>
              </v:roundrect>
            </w:pict>
          </mc:Fallback>
        </mc:AlternateContent>
      </w:r>
      <w:r w:rsidR="004A430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B9D2080" wp14:editId="49B2B3B4">
                <wp:simplePos x="0" y="0"/>
                <wp:positionH relativeFrom="margin">
                  <wp:posOffset>2207895</wp:posOffset>
                </wp:positionH>
                <wp:positionV relativeFrom="paragraph">
                  <wp:posOffset>1078230</wp:posOffset>
                </wp:positionV>
                <wp:extent cx="2927350" cy="4049395"/>
                <wp:effectExtent l="0" t="0" r="0" b="0"/>
                <wp:wrapThrough wrapText="bothSides">
                  <wp:wrapPolygon edited="0">
                    <wp:start x="1406" y="813"/>
                    <wp:lineTo x="1406" y="20729"/>
                    <wp:lineTo x="20101" y="20729"/>
                    <wp:lineTo x="20101" y="813"/>
                    <wp:lineTo x="1406" y="813"/>
                  </wp:wrapPolygon>
                </wp:wrapThrough>
                <wp:docPr id="55" name="Rectángulo: esquinas redondead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0" cy="404939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7B1B9" w14:textId="6B1EB2DC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Utilice carretillas o coches si necesita mover cargas pesadas.</w:t>
                            </w:r>
                          </w:p>
                          <w:p w14:paraId="5C3E55D1" w14:textId="3D1A83D0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Si debe manipular cargas, utilice implementos de seguridad personal para evitar daños o lesiones.</w:t>
                            </w:r>
                          </w:p>
                          <w:p w14:paraId="66634033" w14:textId="06A6BB2D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No cargue a un niño en su espalda por mucho tiempo, utilice un carrito para colocarlo allí.</w:t>
                            </w:r>
                          </w:p>
                          <w:p w14:paraId="69144F4C" w14:textId="7FE85349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Use plataformas de altura hasta su ombligo si necesita levantar cargas.</w:t>
                            </w:r>
                          </w:p>
                          <w:p w14:paraId="0ED01687" w14:textId="155F4722" w:rsidR="00BB4A5D" w:rsidRPr="004A4303" w:rsidRDefault="00BB4A5D" w:rsidP="0057767A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A43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Si realiza labores que requieren arrodillarse, utilice un banco pequeño para sentarse.</w:t>
                            </w:r>
                          </w:p>
                          <w:p w14:paraId="26AA372E" w14:textId="77777777" w:rsidR="00BB4A5D" w:rsidRDefault="00BB4A5D" w:rsidP="00BB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9D2080" id="Rectángulo: esquinas redondeadas 55" o:spid="_x0000_s1045" style="position:absolute;margin-left:173.85pt;margin-top:84.9pt;width:230.5pt;height:318.8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" filled="f" stroked="f">
                <v:textbox>
                  <w:txbxContent>
                    <w:p w14:paraId="6DE7B1B9" w14:textId="6B1EB2DC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Utilice carretillas o coches si necesita mover cargas pesadas.</w:t>
                      </w:r>
                    </w:p>
                    <w:p w14:paraId="5C3E55D1" w14:textId="3D1A83D0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Si debe manipular cargas, utilice implementos de seguridad personal para evitar daños o lesiones.</w:t>
                      </w:r>
                    </w:p>
                    <w:p w14:paraId="66634033" w14:textId="06A6BB2D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No cargue a un niño en su espalda por mucho tiempo, utilice un carrito para colocarlo allí.</w:t>
                      </w:r>
                    </w:p>
                    <w:p w14:paraId="69144F4C" w14:textId="7FE85349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Use plataformas de altura hasta su ombligo si necesita levantar cargas.</w:t>
                      </w:r>
                    </w:p>
                    <w:p w14:paraId="0ED01687" w14:textId="155F4722" w:rsidR="00BB4A5D" w:rsidRPr="004A4303" w:rsidRDefault="00BB4A5D" w:rsidP="0057767A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 w:rsidRPr="004A4303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Si realiza labores que requieren arrodillarse, utilice un banco pequeño para sentarse.</w:t>
                      </w:r>
                    </w:p>
                    <w:p w14:paraId="26AA372E" w14:textId="77777777" w:rsidR="00BB4A5D" w:rsidRDefault="00BB4A5D" w:rsidP="00BB4A5D">
                      <w:pPr>
                        <w:jc w:val="center"/>
                      </w:pPr>
                    </w:p>
                  </w:txbxContent>
                </v:textbox>
                <w10:wrap type="through" anchorx="margin"/>
              </v:roundrect>
            </w:pict>
          </mc:Fallback>
        </mc:AlternateContent>
      </w:r>
      <w:r w:rsidR="0057767A" w:rsidRPr="0057767A">
        <w:rPr>
          <w:noProof/>
        </w:rPr>
        <w:drawing>
          <wp:anchor distT="0" distB="0" distL="114300" distR="114300" simplePos="0" relativeHeight="251752448" behindDoc="1" locked="0" layoutInCell="1" allowOverlap="1" wp14:anchorId="70A54224" wp14:editId="1CA2DE6B">
            <wp:simplePos x="0" y="0"/>
            <wp:positionH relativeFrom="margin">
              <wp:posOffset>2171700</wp:posOffset>
            </wp:positionH>
            <wp:positionV relativeFrom="paragraph">
              <wp:posOffset>1155700</wp:posOffset>
            </wp:positionV>
            <wp:extent cx="3289300" cy="723265"/>
            <wp:effectExtent l="0" t="0" r="0" b="0"/>
            <wp:wrapNone/>
            <wp:docPr id="58" name="Imagen 5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3472" behindDoc="1" locked="0" layoutInCell="1" allowOverlap="1" wp14:anchorId="5A8A5E25" wp14:editId="2F3B6C63">
            <wp:simplePos x="0" y="0"/>
            <wp:positionH relativeFrom="margin">
              <wp:posOffset>2159000</wp:posOffset>
            </wp:positionH>
            <wp:positionV relativeFrom="paragraph">
              <wp:posOffset>1689100</wp:posOffset>
            </wp:positionV>
            <wp:extent cx="3289300" cy="723265"/>
            <wp:effectExtent l="0" t="0" r="0" b="0"/>
            <wp:wrapNone/>
            <wp:docPr id="34" name="Imagen 3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4496" behindDoc="1" locked="0" layoutInCell="1" allowOverlap="1" wp14:anchorId="0D2FAAED" wp14:editId="3DB0434E">
            <wp:simplePos x="0" y="0"/>
            <wp:positionH relativeFrom="margin">
              <wp:posOffset>2222500</wp:posOffset>
            </wp:positionH>
            <wp:positionV relativeFrom="paragraph">
              <wp:posOffset>2209800</wp:posOffset>
            </wp:positionV>
            <wp:extent cx="3289300" cy="723265"/>
            <wp:effectExtent l="0" t="0" r="0" b="0"/>
            <wp:wrapNone/>
            <wp:docPr id="61" name="Imagen 6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5520" behindDoc="1" locked="0" layoutInCell="1" allowOverlap="1" wp14:anchorId="0374BCF3" wp14:editId="765903D3">
            <wp:simplePos x="0" y="0"/>
            <wp:positionH relativeFrom="margin">
              <wp:posOffset>2311400</wp:posOffset>
            </wp:positionH>
            <wp:positionV relativeFrom="paragraph">
              <wp:posOffset>2717800</wp:posOffset>
            </wp:positionV>
            <wp:extent cx="3289300" cy="723265"/>
            <wp:effectExtent l="0" t="0" r="0" b="0"/>
            <wp:wrapNone/>
            <wp:docPr id="64" name="Imagen 6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6544" behindDoc="1" locked="0" layoutInCell="1" allowOverlap="1" wp14:anchorId="71BCCC05" wp14:editId="1C78AA83">
            <wp:simplePos x="0" y="0"/>
            <wp:positionH relativeFrom="margin">
              <wp:posOffset>2286000</wp:posOffset>
            </wp:positionH>
            <wp:positionV relativeFrom="paragraph">
              <wp:posOffset>3200400</wp:posOffset>
            </wp:positionV>
            <wp:extent cx="3289300" cy="723265"/>
            <wp:effectExtent l="0" t="0" r="0" b="0"/>
            <wp:wrapNone/>
            <wp:docPr id="68" name="Imagen 6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7568" behindDoc="1" locked="0" layoutInCell="1" allowOverlap="1" wp14:anchorId="5DDD3821" wp14:editId="5C3223CD">
            <wp:simplePos x="0" y="0"/>
            <wp:positionH relativeFrom="margin">
              <wp:posOffset>2222500</wp:posOffset>
            </wp:positionH>
            <wp:positionV relativeFrom="paragraph">
              <wp:posOffset>3657600</wp:posOffset>
            </wp:positionV>
            <wp:extent cx="3289300" cy="723265"/>
            <wp:effectExtent l="0" t="0" r="0" b="0"/>
            <wp:wrapNone/>
            <wp:docPr id="38" name="Imagen 3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57767A">
        <w:rPr>
          <w:noProof/>
        </w:rPr>
        <w:drawing>
          <wp:anchor distT="0" distB="0" distL="114300" distR="114300" simplePos="0" relativeHeight="251758592" behindDoc="1" locked="0" layoutInCell="1" allowOverlap="1" wp14:anchorId="6599E1F9" wp14:editId="0A9462DE">
            <wp:simplePos x="0" y="0"/>
            <wp:positionH relativeFrom="margin">
              <wp:posOffset>2311400</wp:posOffset>
            </wp:positionH>
            <wp:positionV relativeFrom="paragraph">
              <wp:posOffset>4064000</wp:posOffset>
            </wp:positionV>
            <wp:extent cx="3289300" cy="723265"/>
            <wp:effectExtent l="0" t="0" r="0" b="0"/>
            <wp:wrapNone/>
            <wp:docPr id="71" name="Imagen 7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2893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>
        <w:rPr>
          <w:noProof/>
        </w:rPr>
        <w:drawing>
          <wp:anchor distT="0" distB="0" distL="114300" distR="114300" simplePos="0" relativeHeight="251731968" behindDoc="1" locked="0" layoutInCell="1" allowOverlap="1" wp14:anchorId="43DCDDC5" wp14:editId="76A1B242">
            <wp:simplePos x="0" y="0"/>
            <wp:positionH relativeFrom="page">
              <wp:posOffset>8096250</wp:posOffset>
            </wp:positionH>
            <wp:positionV relativeFrom="paragraph">
              <wp:posOffset>3312795</wp:posOffset>
            </wp:positionV>
            <wp:extent cx="2181225" cy="2611233"/>
            <wp:effectExtent l="0" t="0" r="0" b="0"/>
            <wp:wrapNone/>
            <wp:docPr id="108" name="Imagen 108" descr="Imagen que contiene persona, sostener, hombre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magen que contiene persona, sostener, hombre, oscuro&#10;&#10;Descripción generada automáticamente"/>
                    <pic:cNvPicPr/>
                  </pic:nvPicPr>
                  <pic:blipFill>
                    <a:blip r:embed="rId6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11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 w:rsidRPr="000D1745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E3B726" wp14:editId="5071358A">
                <wp:simplePos x="0" y="0"/>
                <wp:positionH relativeFrom="column">
                  <wp:posOffset>6162312</wp:posOffset>
                </wp:positionH>
                <wp:positionV relativeFrom="paragraph">
                  <wp:posOffset>364490</wp:posOffset>
                </wp:positionV>
                <wp:extent cx="2164715" cy="566058"/>
                <wp:effectExtent l="0" t="0" r="0" b="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15" cy="56605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19962" w14:textId="77777777" w:rsidR="000D1745" w:rsidRPr="0040066A" w:rsidRDefault="000D1745" w:rsidP="000D17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</w:pPr>
                            <w:r w:rsidRPr="0040066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  <w:lang w:val="es-MX"/>
                              </w:rPr>
                              <w:t>La guía técnica INSHT recomienda:</w:t>
                            </w:r>
                          </w:p>
                          <w:p w14:paraId="141607BE" w14:textId="77777777" w:rsidR="000D1745" w:rsidRPr="000E0892" w:rsidRDefault="000D1745" w:rsidP="000D1745">
                            <w:pPr>
                              <w:jc w:val="both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</w:p>
                          <w:p w14:paraId="2C33ADE9" w14:textId="77777777" w:rsidR="000D1745" w:rsidRDefault="000D1745" w:rsidP="000D1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3B726" id="Rectángulo: esquinas redondeadas 32" o:spid="_x0000_s1046" style="position:absolute;margin-left:485.2pt;margin-top:28.7pt;width:170.45pt;height:44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" filled="f" stroked="f">
                <v:textbox>
                  <w:txbxContent>
                    <w:p w14:paraId="0F719962" w14:textId="77777777" w:rsidR="000D1745" w:rsidRPr="0040066A" w:rsidRDefault="000D1745" w:rsidP="000D17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</w:pPr>
                      <w:r w:rsidRPr="0040066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  <w:lang w:val="es-MX"/>
                        </w:rPr>
                        <w:t>La guía técnica INSHT recomienda:</w:t>
                      </w:r>
                    </w:p>
                    <w:p w14:paraId="141607BE" w14:textId="77777777" w:rsidR="000D1745" w:rsidRPr="000E0892" w:rsidRDefault="000D1745" w:rsidP="000D1745">
                      <w:pPr>
                        <w:jc w:val="both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</w:rPr>
                      </w:pPr>
                    </w:p>
                    <w:p w14:paraId="2C33ADE9" w14:textId="77777777" w:rsidR="000D1745" w:rsidRDefault="000D1745" w:rsidP="000D174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57767A" w:rsidRPr="000D1745">
        <w:rPr>
          <w:noProof/>
        </w:rPr>
        <w:drawing>
          <wp:anchor distT="0" distB="0" distL="114300" distR="114300" simplePos="0" relativeHeight="251741184" behindDoc="1" locked="0" layoutInCell="1" allowOverlap="1" wp14:anchorId="49DD627B" wp14:editId="6CF69AED">
            <wp:simplePos x="0" y="0"/>
            <wp:positionH relativeFrom="margin">
              <wp:posOffset>5980611</wp:posOffset>
            </wp:positionH>
            <wp:positionV relativeFrom="paragraph">
              <wp:posOffset>202474</wp:posOffset>
            </wp:positionV>
            <wp:extent cx="2659380" cy="855980"/>
            <wp:effectExtent l="0" t="0" r="0" b="0"/>
            <wp:wrapNone/>
            <wp:docPr id="29" name="Imagen 29" descr="Oro Pincelada Pintura. Resumen De Oro Brillante De Textura Ilustración Del  Arte. Fotos, Retratos, Imágenes Y Fotografía De Archivo Libres De Derecho.  Image 487773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o Pincelada Pintura. Resumen De Oro Brillante De Textura Ilustración Del  Arte. Fotos, Retratos, Imágenes Y Fotografía De Archivo Libres De Derecho.  Image 48777345.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33248" b="65982" l="8538" r="86000">
                                  <a14:foregroundMark x1="11923" y1="49037" x2="11923" y2="49037"/>
                                  <a14:foregroundMark x1="8538" y1="54044" x2="8538" y2="540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9186" r="17246" b="29681"/>
                    <a:stretch/>
                  </pic:blipFill>
                  <pic:spPr bwMode="auto">
                    <a:xfrm>
                      <a:off x="0" y="0"/>
                      <a:ext cx="265938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67A">
        <w:rPr>
          <w:noProof/>
        </w:rPr>
        <w:drawing>
          <wp:anchor distT="0" distB="0" distL="114300" distR="114300" simplePos="0" relativeHeight="251744256" behindDoc="0" locked="0" layoutInCell="1" allowOverlap="1" wp14:anchorId="02B3CAEC" wp14:editId="53C3ECD4">
            <wp:simplePos x="0" y="0"/>
            <wp:positionH relativeFrom="margin">
              <wp:posOffset>5669371</wp:posOffset>
            </wp:positionH>
            <wp:positionV relativeFrom="paragraph">
              <wp:posOffset>771616</wp:posOffset>
            </wp:positionV>
            <wp:extent cx="3221990" cy="2829560"/>
            <wp:effectExtent l="0" t="0" r="0" b="0"/>
            <wp:wrapThrough wrapText="bothSides">
              <wp:wrapPolygon edited="0">
                <wp:start x="8940" y="727"/>
                <wp:lineTo x="1405" y="1018"/>
                <wp:lineTo x="766" y="7998"/>
                <wp:lineTo x="1149" y="16578"/>
                <wp:lineTo x="1660" y="17305"/>
                <wp:lineTo x="1660" y="18032"/>
                <wp:lineTo x="6769" y="19196"/>
                <wp:lineTo x="9578" y="19487"/>
                <wp:lineTo x="15708" y="19487"/>
                <wp:lineTo x="15836" y="19196"/>
                <wp:lineTo x="19795" y="17305"/>
                <wp:lineTo x="20306" y="15124"/>
                <wp:lineTo x="20689" y="10325"/>
                <wp:lineTo x="20178" y="1600"/>
                <wp:lineTo x="18135" y="1018"/>
                <wp:lineTo x="10855" y="727"/>
                <wp:lineTo x="8940" y="727"/>
              </wp:wrapPolygon>
            </wp:wrapThrough>
            <wp:docPr id="45" name="Imagen 45" descr="Diferentes Estilos Musicales - Cuadros De Informacion Png ... #2492788 -  PNG Images - PNG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iferentes Estilos Musicales - Cuadros De Informacion Png ... #2492788 -  PNG Images - PNGio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ackgroundRemoval t="7002" b="89650" l="9457" r="92283">
                                  <a14:foregroundMark x1="10392" y1="20819" x2="9457" y2="21766"/>
                                  <a14:foregroundMark x1="16278" y1="14860" x2="15968" y2="15174"/>
                                  <a14:foregroundMark x1="18478" y1="12633" x2="16725" y2="14407"/>
                                  <a14:foregroundMark x1="11898" y1="69206" x2="12174" y2="79909"/>
                                  <a14:foregroundMark x1="10543" y1="16743" x2="10698" y2="22769"/>
                                  <a14:foregroundMark x1="12174" y1="79909" x2="26522" y2="84627"/>
                                  <a14:foregroundMark x1="26726" y1="83486" x2="49674" y2="87519"/>
                                  <a14:foregroundMark x1="21957" y1="82648" x2="26723" y2="83486"/>
                                  <a14:foregroundMark x1="49674" y1="87519" x2="60543" y2="85388"/>
                                  <a14:foregroundMark x1="39457" y1="83257" x2="68478" y2="83257"/>
                                  <a14:foregroundMark x1="89489" y1="63735" x2="92283" y2="45967"/>
                                  <a14:foregroundMark x1="87855" y1="74123" x2="88189" y2="71999"/>
                                  <a14:foregroundMark x1="87065" y1="79148" x2="87657" y2="75383"/>
                                  <a14:foregroundMark x1="92283" y1="45967" x2="89565" y2="32268"/>
                                  <a14:foregroundMark x1="37500" y1="10502" x2="72065" y2="10502"/>
                                  <a14:foregroundMark x1="29022" y1="10502" x2="53043" y2="9132"/>
                                  <a14:foregroundMark x1="53043" y1="9132" x2="57500" y2="7002"/>
                                  <a14:foregroundMark x1="90543" y1="73212" x2="91413" y2="65297"/>
                                  <a14:foregroundMark x1="89022" y1="77473" x2="91848" y2="73820"/>
                                  <a14:foregroundMark x1="91630" y1="65601" x2="91196" y2="71385"/>
                                  <a14:backgroundMark x1="25978" y1="80518" x2="22500" y2="64384"/>
                                  <a14:backgroundMark x1="11848" y1="23440" x2="12065" y2="59361"/>
                                  <a14:backgroundMark x1="10652" y1="56012" x2="12500" y2="66210"/>
                                  <a14:backgroundMark x1="11087" y1="66210" x2="12065" y2="69102"/>
                                  <a14:backgroundMark x1="10326" y1="23896" x2="16957" y2="17656"/>
                                  <a14:backgroundMark x1="16522" y1="15830" x2="12609" y2="20700"/>
                                  <a14:backgroundMark x1="16957" y1="14916" x2="16304" y2="14916"/>
                                  <a14:backgroundMark x1="12609" y1="18721" x2="11087" y2="21461"/>
                                  <a14:backgroundMark x1="86413" y1="75647" x2="89022" y2="63014"/>
                                  <a14:backgroundMark x1="87935" y1="70167" x2="89022" y2="70167"/>
                                  <a14:backgroundMark x1="88804" y1="66819" x2="89176" y2="67340"/>
                                  <a14:backgroundMark x1="88804" y1="64079" x2="89457" y2="66514"/>
                                  <a14:backgroundMark x1="89891" y1="61187" x2="89891" y2="63775"/>
                                  <a14:backgroundMark x1="86630" y1="74734" x2="88152" y2="71994"/>
                                  <a14:backgroundMark x1="87717" y1="75647" x2="87717" y2="735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9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8AD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2E77BF" wp14:editId="0700D7CA">
                <wp:simplePos x="0" y="0"/>
                <wp:positionH relativeFrom="column">
                  <wp:posOffset>5681799</wp:posOffset>
                </wp:positionH>
                <wp:positionV relativeFrom="paragraph">
                  <wp:posOffset>1099185</wp:posOffset>
                </wp:positionV>
                <wp:extent cx="2942408" cy="2090058"/>
                <wp:effectExtent l="0" t="0" r="0" b="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408" cy="209005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22512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Mantener la espalda recta al doblar las rodillas</w:t>
                            </w:r>
                          </w:p>
                          <w:p w14:paraId="5E3510C8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Utilizar un agarre o emplear ambas manos para sujetar una carga.</w:t>
                            </w:r>
                          </w:p>
                          <w:p w14:paraId="34D1C26A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levanta cargas procure que estén pegadas al cuerpo.</w:t>
                            </w:r>
                          </w:p>
                          <w:p w14:paraId="6E1C3CB7" w14:textId="77777777" w:rsidR="000D1745" w:rsidRPr="00517269" w:rsidRDefault="000D1745" w:rsidP="000D1745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51726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En lo posible, evite los giros de trono y posturas forzadas.</w:t>
                            </w:r>
                          </w:p>
                          <w:p w14:paraId="7C23DBE8" w14:textId="77777777" w:rsidR="000D1745" w:rsidRDefault="000D1745" w:rsidP="000D17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2E77BF" id="Rectángulo: esquinas redondeadas 33" o:spid="_x0000_s1047" style="position:absolute;margin-left:447.4pt;margin-top:86.55pt;width:231.7pt;height:164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" filled="f" stroked="f">
                <v:textbox>
                  <w:txbxContent>
                    <w:p w14:paraId="66622512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Mantener la espalda recta al doblar las rodillas</w:t>
                      </w:r>
                    </w:p>
                    <w:p w14:paraId="5E3510C8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Utilizar un agarre o emplear ambas manos para sujetar una carga.</w:t>
                      </w:r>
                    </w:p>
                    <w:p w14:paraId="34D1C26A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levanta cargas procure que estén pegadas al cuerpo.</w:t>
                      </w:r>
                    </w:p>
                    <w:p w14:paraId="6E1C3CB7" w14:textId="77777777" w:rsidR="000D1745" w:rsidRPr="00517269" w:rsidRDefault="000D1745" w:rsidP="000D1745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51726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En lo posible, evite los giros de trono y posturas forzadas.</w:t>
                      </w:r>
                    </w:p>
                    <w:p w14:paraId="7C23DBE8" w14:textId="77777777" w:rsidR="000D1745" w:rsidRDefault="000D1745" w:rsidP="000D174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D3859FE">
                <wp:simplePos x="0" y="0"/>
                <wp:positionH relativeFrom="column">
                  <wp:posOffset>5827059</wp:posOffset>
                </wp:positionH>
                <wp:positionV relativeFrom="paragraph">
                  <wp:posOffset>255494</wp:posOffset>
                </wp:positionV>
                <wp:extent cx="2854960" cy="5820597"/>
                <wp:effectExtent l="0" t="0" r="21590" b="2794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2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10EA5" id="Rectángulo 84" o:spid="_x0000_s1026" style="position:absolute;margin-left:458.8pt;margin-top:20.1pt;width:224.8pt;height:458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" filled="f" strokecolor="black [3213]" strokeweight="1pt"/>
            </w:pict>
          </mc:Fallback>
        </mc:AlternateContent>
      </w:r>
      <w:r w:rsidR="00FD086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DE1B8FF">
                <wp:simplePos x="0" y="0"/>
                <wp:positionH relativeFrom="margin">
                  <wp:posOffset>2447365</wp:posOffset>
                </wp:positionH>
                <wp:positionV relativeFrom="paragraph">
                  <wp:posOffset>255494</wp:posOffset>
                </wp:positionV>
                <wp:extent cx="2854960" cy="5809167"/>
                <wp:effectExtent l="0" t="0" r="21590" b="2032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09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B9BFF" id="Rectángulo 63" o:spid="_x0000_s1026" style="position:absolute;margin-left:192.7pt;margin-top:20.1pt;width:224.8pt;height:457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" filled="f" strokecolor="black [3213]" strokeweight="1pt">
                <w10:wrap anchorx="margin"/>
              </v:rect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377D0611">
                <wp:simplePos x="0" y="0"/>
                <wp:positionH relativeFrom="column">
                  <wp:posOffset>-931333</wp:posOffset>
                </wp:positionH>
                <wp:positionV relativeFrom="paragraph">
                  <wp:posOffset>262678</wp:posOffset>
                </wp:positionV>
                <wp:extent cx="3110865" cy="5791412"/>
                <wp:effectExtent l="0" t="0" r="1333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0865" cy="57914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1B7F3" id="Rectángulo 82" o:spid="_x0000_s1026" style="position:absolute;margin-left:-73.35pt;margin-top:20.7pt;width:244.95pt;height:45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" filled="f" strokecolor="black [3213]" strokeweight="1pt"/>
            </w:pict>
          </mc:Fallback>
        </mc:AlternateContent>
      </w:r>
      <w:r w:rsidR="00301BC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0BFDC275">
                <wp:simplePos x="0" y="0"/>
                <wp:positionH relativeFrom="column">
                  <wp:posOffset>614680</wp:posOffset>
                </wp:positionH>
                <wp:positionV relativeFrom="paragraph">
                  <wp:posOffset>575310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89116" id="Forma libre: forma 67" o:spid="_x0000_s1026" style="position:absolute;margin-left:48.4pt;margin-top:45.3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1D67607C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4F14F" w14:textId="6DD046E1" w:rsidR="00015377" w:rsidRPr="00015377" w:rsidRDefault="00595C06" w:rsidP="0001537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MX"/>
                              </w:rPr>
                              <w:t xml:space="preserve">                            </w:t>
                            </w:r>
                            <w:r w:rsidR="00FC6778">
                              <w:rPr>
                                <w:noProof/>
                              </w:rPr>
                              <w:t xml:space="preserve">                                                                                                                                                                                    </w:t>
                            </w:r>
                            <w:r w:rsidR="00FC6778">
                              <w:rPr>
                                <w:noProof/>
                              </w:rPr>
                              <w:drawing>
                                <wp:inline distT="0" distB="0" distL="0" distR="0" wp14:anchorId="60E3565C" wp14:editId="0C74E71C">
                                  <wp:extent cx="751205" cy="757555"/>
                                  <wp:effectExtent l="0" t="0" r="0" b="4445"/>
                                  <wp:docPr id="128" name="Imagen 128" descr="Código QR&#10;&#10;Descripción generada automáticament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n 2" descr="Código QR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6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1205" cy="757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2A83FD" w14:textId="6B847D70" w:rsidR="00015377" w:rsidRDefault="00015377" w:rsidP="000153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4C4C8" id="Rectángulo 91" o:spid="_x0000_s1048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" filled="f" strokecolor="black [3213]" strokeweight="1pt">
                <v:textbox>
                  <w:txbxContent>
                    <w:p w14:paraId="5FF4F14F" w14:textId="6DD046E1" w:rsidR="00015377" w:rsidRPr="00015377" w:rsidRDefault="00595C06" w:rsidP="00015377">
                      <w:pP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MX"/>
                        </w:rPr>
                        <w:t xml:space="preserve">                            </w:t>
                      </w:r>
                      <w:r w:rsidR="00FC6778">
                        <w:rPr>
                          <w:noProof/>
                        </w:rPr>
                        <w:t xml:space="preserve">                                                                                                                                                                                    </w:t>
                      </w:r>
                      <w:r w:rsidR="00FC6778">
                        <w:rPr>
                          <w:noProof/>
                        </w:rPr>
                        <w:drawing>
                          <wp:inline distT="0" distB="0" distL="0" distR="0" wp14:anchorId="60E3565C" wp14:editId="0C74E71C">
                            <wp:extent cx="751205" cy="757555"/>
                            <wp:effectExtent l="0" t="0" r="0" b="4445"/>
                            <wp:docPr id="128" name="Imagen 128" descr="Código QR&#10;&#10;Descripción generada automáticament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n 2" descr="Código QR&#10;&#10;Descripción generada automáticamente"/>
                                    <pic:cNvPicPr/>
                                  </pic:nvPicPr>
                                  <pic:blipFill>
                                    <a:blip r:embed="rId6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1205" cy="757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2A83FD" w14:textId="6B847D70" w:rsidR="00015377" w:rsidRDefault="00015377" w:rsidP="0001537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2AB40A96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06938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" path="m,l270316,3337r884365,754213l877691,757550,,xe" fillcolor="#284190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124CB1C5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A7C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0F8B8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" path="m,3337l180210,r891039,754213l871016,754213,,3337xe" fillcolor="#99a7c7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1D115A20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B00F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" path="m,l877402,750548r6057239,-5286l6934641,,,xe" fillcolor="#b4c6e7 [1304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9993C0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58A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6661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" path="m,l10274,873304r9616612,10274l9626886,760288,3123344,770562,2239766,10274,,xe" fillcolor="#658abb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12405D57">
                <wp:simplePos x="0" y="0"/>
                <wp:positionH relativeFrom="column">
                  <wp:posOffset>-941119</wp:posOffset>
                </wp:positionH>
                <wp:positionV relativeFrom="paragraph">
                  <wp:posOffset>142504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32290" id="Rectángulo 65" o:spid="_x0000_s1026" style="position:absolute;margin-left:-74.1pt;margin-top:11.2pt;width:758.8pt;height:9.3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" fillcolor="#1f3763 [1608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2E71DAFE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A0B1" id="Forma libre: forma 88" o:spid="_x0000_s1026" style="position:absolute;margin-left:-73.15pt;margin-top:468.45pt;width:756.45pt;height:14.0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" path="m9607138,178130l9607138,,8467106,,8336478,118753,,106878r,71252l9607138,178130xe" fillcolor="#1f3763 [1608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10E813CC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solidFill>
                          <a:srgbClr val="28419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A174F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" fillcolor="#284190" stroked="f" strokeweight="1pt"/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39B5C483">
                <wp:simplePos x="0" y="0"/>
                <wp:positionH relativeFrom="column">
                  <wp:posOffset>-786740</wp:posOffset>
                </wp:positionH>
                <wp:positionV relativeFrom="paragraph">
                  <wp:posOffset>3645724</wp:posOffset>
                </wp:positionV>
                <wp:extent cx="2766950" cy="2220685"/>
                <wp:effectExtent l="0" t="0" r="14605" b="2730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950" cy="22206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8E828" w14:textId="77777777" w:rsidR="00B336FD" w:rsidRPr="00B336FD" w:rsidRDefault="00B336FD" w:rsidP="00B336F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B336F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¿Qué puedo hacer para prevenirlo?</w:t>
                            </w:r>
                          </w:p>
                          <w:p w14:paraId="7C8F46F5" w14:textId="77777777" w:rsidR="00517269" w:rsidRDefault="00517269" w:rsidP="00517269">
                            <w:pPr>
                              <w:ind w:left="720" w:hanging="360"/>
                              <w:jc w:val="both"/>
                            </w:pPr>
                          </w:p>
                          <w:p w14:paraId="3279DDE8" w14:textId="77777777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Evitar usar chumbi para actividades agrícolas</w:t>
                            </w:r>
                          </w:p>
                          <w:p w14:paraId="3A71C595" w14:textId="32E01C74" w:rsidR="00517269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realiza tareas repetitivas, tómese tiempo para descansar</w:t>
                            </w:r>
                          </w:p>
                          <w:p w14:paraId="3E94418C" w14:textId="77777777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Si necesita agacharse, doble y apoye las rodillas en el suelo.</w:t>
                            </w:r>
                          </w:p>
                          <w:p w14:paraId="5AB05E63" w14:textId="19F963AE" w:rsidR="00B336FD" w:rsidRPr="00B336FD" w:rsidRDefault="00B336FD" w:rsidP="00B336FD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336FD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Evitar encorvar demasiado el tronco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49" style="position:absolute;margin-left:-61.95pt;margin-top:287.05pt;width:217.85pt;height:174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" fillcolor="#b4c6e7 [1304]" strokecolor="black [3213]" strokeweight="1pt">
                <v:textbox>
                  <w:txbxContent>
                    <w:p w14:paraId="42B8E828" w14:textId="77777777" w:rsidR="00B336FD" w:rsidRPr="00B336FD" w:rsidRDefault="00B336FD" w:rsidP="00B336F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 w:rsidRPr="00B336F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¿Qué puedo hacer para prevenirlo?</w:t>
                      </w:r>
                    </w:p>
                    <w:p w14:paraId="7C8F46F5" w14:textId="77777777" w:rsidR="00517269" w:rsidRDefault="00517269" w:rsidP="00517269">
                      <w:pPr>
                        <w:ind w:left="720" w:hanging="360"/>
                        <w:jc w:val="both"/>
                      </w:pPr>
                    </w:p>
                    <w:p w14:paraId="3279DDE8" w14:textId="77777777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Evitar usar chumbi para actividades agrícolas</w:t>
                      </w:r>
                    </w:p>
                    <w:p w14:paraId="3A71C595" w14:textId="32E01C74" w:rsidR="00517269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realiza tareas repetitivas, tómese tiempo para descansar</w:t>
                      </w:r>
                    </w:p>
                    <w:p w14:paraId="3E94418C" w14:textId="77777777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Si necesita agacharse, doble y apoye las rodillas en el suelo.</w:t>
                      </w:r>
                    </w:p>
                    <w:p w14:paraId="5AB05E63" w14:textId="19F963AE" w:rsidR="00B336FD" w:rsidRPr="00B336FD" w:rsidRDefault="00B336FD" w:rsidP="00B336FD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B336FD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Evitar encorvar demasiado el tronco</w:t>
                      </w:r>
                    </w:p>
                  </w:txbxContent>
                </v:textbox>
              </v:rect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48F25C45">
                <wp:simplePos x="0" y="0"/>
                <wp:positionH relativeFrom="column">
                  <wp:posOffset>668655</wp:posOffset>
                </wp:positionH>
                <wp:positionV relativeFrom="paragraph">
                  <wp:posOffset>2035834</wp:posOffset>
                </wp:positionV>
                <wp:extent cx="1362547" cy="1339913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7C3B" id="Forma libre: forma 77" o:spid="_x0000_s1026" style="position:absolute;margin-left:52.65pt;margin-top:160.3pt;width:107.3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1369C794">
                <wp:simplePos x="0" y="0"/>
                <wp:positionH relativeFrom="column">
                  <wp:posOffset>-793618</wp:posOffset>
                </wp:positionH>
                <wp:positionV relativeFrom="paragraph">
                  <wp:posOffset>2037595</wp:posOffset>
                </wp:positionV>
                <wp:extent cx="1362547" cy="1339913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0B61" w14:textId="21997A9E" w:rsidR="00793C17" w:rsidRPr="00CB164E" w:rsidRDefault="00793C17" w:rsidP="00CB164E">
                            <w:pPr>
                              <w:jc w:val="both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3F7BB" id="Forma libre: forma 76" o:spid="_x0000_s1050" style="position:absolute;margin-left:-62.5pt;margin-top:160.45pt;width:107.3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7,4527;1362547,0;1362547,1339913;891767,1339913;796705,1240325;0,1231271;4527,4527" o:connectangles="0,0,0,0,0,0,0" textboxrect="0,0,1362547,1339913"/>
                <v:textbox>
                  <w:txbxContent>
                    <w:p w14:paraId="2E520B61" w14:textId="21997A9E" w:rsidR="00793C17" w:rsidRPr="00CB164E" w:rsidRDefault="00793C17" w:rsidP="00CB164E">
                      <w:pPr>
                        <w:jc w:val="both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34D1538B">
                <wp:simplePos x="0" y="0"/>
                <wp:positionH relativeFrom="column">
                  <wp:posOffset>-812549</wp:posOffset>
                </wp:positionH>
                <wp:positionV relativeFrom="paragraph">
                  <wp:posOffset>611109</wp:posOffset>
                </wp:positionV>
                <wp:extent cx="1362547" cy="1339913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547" cy="1339913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1EE6" id="Forma libre: forma 66" o:spid="_x0000_s1026" style="position:absolute;margin-left:-64pt;margin-top:48.1pt;width:107.3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7,4527;1362547,0;1362547,1339913;891767,1339913;796705,1240325;0,1231271;4527,4527" o:connectangles="0,0,0,0,0,0,0"/>
              </v:shape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BDB"/>
    <w:multiLevelType w:val="hybridMultilevel"/>
    <w:tmpl w:val="E3F619EE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F701E"/>
    <w:multiLevelType w:val="hybridMultilevel"/>
    <w:tmpl w:val="F34EAE62"/>
    <w:lvl w:ilvl="0" w:tplc="671AE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583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DC868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0A68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AA8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8E20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B68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2C57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5A9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73244E"/>
    <w:multiLevelType w:val="hybridMultilevel"/>
    <w:tmpl w:val="FEDC0390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A178B"/>
    <w:multiLevelType w:val="hybridMultilevel"/>
    <w:tmpl w:val="AF6C4576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967AA"/>
    <w:multiLevelType w:val="hybridMultilevel"/>
    <w:tmpl w:val="432C711C"/>
    <w:lvl w:ilvl="0" w:tplc="052A6FFA">
      <w:start w:val="1"/>
      <w:numFmt w:val="bullet"/>
      <w:lvlText w:val="Ϙ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B6696F"/>
    <w:multiLevelType w:val="hybridMultilevel"/>
    <w:tmpl w:val="49ACAC7A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952F0B"/>
    <w:multiLevelType w:val="hybridMultilevel"/>
    <w:tmpl w:val="FA44983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3F112383"/>
    <w:multiLevelType w:val="hybridMultilevel"/>
    <w:tmpl w:val="2BACC834"/>
    <w:lvl w:ilvl="0" w:tplc="C26C39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4441CB"/>
    <w:multiLevelType w:val="hybridMultilevel"/>
    <w:tmpl w:val="6C800968"/>
    <w:lvl w:ilvl="0" w:tplc="5EA07D7C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  <w:b/>
        <w:bCs/>
        <w:i w:val="0"/>
        <w:iCs w:val="0"/>
        <w:sz w:val="40"/>
        <w:szCs w:val="40"/>
        <w:u w:val="none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BC6991"/>
    <w:multiLevelType w:val="hybridMultilevel"/>
    <w:tmpl w:val="4B264E70"/>
    <w:lvl w:ilvl="0" w:tplc="35848F38">
      <w:start w:val="1"/>
      <w:numFmt w:val="bullet"/>
      <w:lvlText w:val="☺"/>
      <w:lvlJc w:val="left"/>
      <w:pPr>
        <w:ind w:left="720" w:hanging="360"/>
      </w:pPr>
      <w:rPr>
        <w:rFonts w:ascii="Courier New" w:hAnsi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E69F1"/>
    <w:multiLevelType w:val="hybridMultilevel"/>
    <w:tmpl w:val="3918CF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7730F"/>
    <w:multiLevelType w:val="hybridMultilevel"/>
    <w:tmpl w:val="BF2230A4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14"/>
  </w:num>
  <w:num w:numId="4">
    <w:abstractNumId w:val="10"/>
  </w:num>
  <w:num w:numId="5">
    <w:abstractNumId w:val="6"/>
  </w:num>
  <w:num w:numId="6">
    <w:abstractNumId w:val="9"/>
  </w:num>
  <w:num w:numId="7">
    <w:abstractNumId w:val="8"/>
  </w:num>
  <w:num w:numId="8">
    <w:abstractNumId w:val="13"/>
  </w:num>
  <w:num w:numId="9">
    <w:abstractNumId w:val="7"/>
  </w:num>
  <w:num w:numId="10">
    <w:abstractNumId w:val="18"/>
  </w:num>
  <w:num w:numId="11">
    <w:abstractNumId w:val="11"/>
  </w:num>
  <w:num w:numId="12">
    <w:abstractNumId w:val="1"/>
  </w:num>
  <w:num w:numId="13">
    <w:abstractNumId w:val="3"/>
  </w:num>
  <w:num w:numId="14">
    <w:abstractNumId w:val="0"/>
  </w:num>
  <w:num w:numId="15">
    <w:abstractNumId w:val="19"/>
  </w:num>
  <w:num w:numId="16">
    <w:abstractNumId w:val="2"/>
  </w:num>
  <w:num w:numId="17">
    <w:abstractNumId w:val="5"/>
  </w:num>
  <w:num w:numId="18">
    <w:abstractNumId w:val="4"/>
  </w:num>
  <w:num w:numId="19">
    <w:abstractNumId w:val="17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15377"/>
    <w:rsid w:val="00052C06"/>
    <w:rsid w:val="000842F0"/>
    <w:rsid w:val="000D1745"/>
    <w:rsid w:val="000D49E2"/>
    <w:rsid w:val="000F191A"/>
    <w:rsid w:val="00125867"/>
    <w:rsid w:val="00160C9E"/>
    <w:rsid w:val="001B5A12"/>
    <w:rsid w:val="001D6AFD"/>
    <w:rsid w:val="00230FB0"/>
    <w:rsid w:val="0029268D"/>
    <w:rsid w:val="00296DC9"/>
    <w:rsid w:val="00301BCD"/>
    <w:rsid w:val="00305A11"/>
    <w:rsid w:val="003409E0"/>
    <w:rsid w:val="00342F6C"/>
    <w:rsid w:val="003B53D6"/>
    <w:rsid w:val="0045404E"/>
    <w:rsid w:val="004A3E34"/>
    <w:rsid w:val="004A4303"/>
    <w:rsid w:val="00504391"/>
    <w:rsid w:val="00517269"/>
    <w:rsid w:val="005473D4"/>
    <w:rsid w:val="0057767A"/>
    <w:rsid w:val="00595C06"/>
    <w:rsid w:val="00602BC0"/>
    <w:rsid w:val="006742E3"/>
    <w:rsid w:val="00680402"/>
    <w:rsid w:val="00681144"/>
    <w:rsid w:val="00692F3F"/>
    <w:rsid w:val="0069750C"/>
    <w:rsid w:val="006A0628"/>
    <w:rsid w:val="00720048"/>
    <w:rsid w:val="00783806"/>
    <w:rsid w:val="00793C17"/>
    <w:rsid w:val="0083591E"/>
    <w:rsid w:val="00887C1A"/>
    <w:rsid w:val="008B0DC4"/>
    <w:rsid w:val="008C723A"/>
    <w:rsid w:val="00905BDE"/>
    <w:rsid w:val="00944996"/>
    <w:rsid w:val="0098393A"/>
    <w:rsid w:val="00987B01"/>
    <w:rsid w:val="00993967"/>
    <w:rsid w:val="009C258E"/>
    <w:rsid w:val="009E1CB8"/>
    <w:rsid w:val="00A05D1F"/>
    <w:rsid w:val="00A42A65"/>
    <w:rsid w:val="00AB1DF4"/>
    <w:rsid w:val="00B274D2"/>
    <w:rsid w:val="00B336FD"/>
    <w:rsid w:val="00B970B7"/>
    <w:rsid w:val="00BB4A5D"/>
    <w:rsid w:val="00BD2DDA"/>
    <w:rsid w:val="00BE38AD"/>
    <w:rsid w:val="00BF0946"/>
    <w:rsid w:val="00BF2B70"/>
    <w:rsid w:val="00C14A18"/>
    <w:rsid w:val="00C15C62"/>
    <w:rsid w:val="00C63667"/>
    <w:rsid w:val="00CB164E"/>
    <w:rsid w:val="00CE194A"/>
    <w:rsid w:val="00D00370"/>
    <w:rsid w:val="00D11D22"/>
    <w:rsid w:val="00D4258B"/>
    <w:rsid w:val="00D43E68"/>
    <w:rsid w:val="00D541C7"/>
    <w:rsid w:val="00E1468C"/>
    <w:rsid w:val="00E42B08"/>
    <w:rsid w:val="00E47FDE"/>
    <w:rsid w:val="00EB76AA"/>
    <w:rsid w:val="00EE1E5C"/>
    <w:rsid w:val="00F22876"/>
    <w:rsid w:val="00F47395"/>
    <w:rsid w:val="00FC6778"/>
    <w:rsid w:val="00FD0868"/>
    <w:rsid w:val="00FF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6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emf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svg"/><Relationship Id="rId34" Type="http://schemas.openxmlformats.org/officeDocument/2006/relationships/image" Target="media/image19.png"/><Relationship Id="rId42" Type="http://schemas.microsoft.com/office/2007/relationships/hdphoto" Target="media/hdphoto2.wdp"/><Relationship Id="rId47" Type="http://schemas.microsoft.com/office/2007/relationships/hdphoto" Target="media/hdphoto3.wdp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63" Type="http://schemas.openxmlformats.org/officeDocument/2006/relationships/image" Target="media/image38.png"/><Relationship Id="rId68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sv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microsoft.com/office/2007/relationships/hdphoto" Target="media/hdphoto1.wdp"/><Relationship Id="rId45" Type="http://schemas.openxmlformats.org/officeDocument/2006/relationships/image" Target="media/image270.png"/><Relationship Id="rId53" Type="http://schemas.openxmlformats.org/officeDocument/2006/relationships/image" Target="media/image32.jpeg"/><Relationship Id="rId58" Type="http://schemas.microsoft.com/office/2007/relationships/hdphoto" Target="media/hdphoto7.wdp"/><Relationship Id="rId66" Type="http://schemas.openxmlformats.org/officeDocument/2006/relationships/image" Target="media/image40.png"/><Relationship Id="rId5" Type="http://schemas.openxmlformats.org/officeDocument/2006/relationships/image" Target="media/image1.jpeg"/><Relationship Id="rId15" Type="http://schemas.openxmlformats.org/officeDocument/2006/relationships/image" Target="media/image10.svg"/><Relationship Id="rId23" Type="http://schemas.openxmlformats.org/officeDocument/2006/relationships/image" Target="media/image9.svg"/><Relationship Id="rId28" Type="http://schemas.openxmlformats.org/officeDocument/2006/relationships/image" Target="media/image14.emf"/><Relationship Id="rId36" Type="http://schemas.openxmlformats.org/officeDocument/2006/relationships/image" Target="media/image21.png"/><Relationship Id="rId49" Type="http://schemas.microsoft.com/office/2007/relationships/hdphoto" Target="media/hdphoto4.wdp"/><Relationship Id="rId57" Type="http://schemas.openxmlformats.org/officeDocument/2006/relationships/image" Target="media/image35.png"/><Relationship Id="rId61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image" Target="media/image5.emf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1.jpeg"/><Relationship Id="rId60" Type="http://schemas.microsoft.com/office/2007/relationships/hdphoto" Target="media/hdphoto8.wdp"/><Relationship Id="rId65" Type="http://schemas.microsoft.com/office/2007/relationships/hdphoto" Target="media/hdphoto10.wdp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8.png"/><Relationship Id="rId27" Type="http://schemas.openxmlformats.org/officeDocument/2006/relationships/image" Target="media/image13.sv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microsoft.com/office/2007/relationships/hdphoto" Target="media/hdphoto6.wdp"/><Relationship Id="rId64" Type="http://schemas.openxmlformats.org/officeDocument/2006/relationships/image" Target="media/image39.png"/><Relationship Id="rId69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microsoft.com/office/2007/relationships/hdphoto" Target="media/hdphoto5.wd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11.sv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image" Target="media/image36.png"/><Relationship Id="rId67" Type="http://schemas.openxmlformats.org/officeDocument/2006/relationships/image" Target="media/image400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3.jpeg"/><Relationship Id="rId62" Type="http://schemas.microsoft.com/office/2007/relationships/hdphoto" Target="media/hdphoto9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12</Words>
  <Characters>67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Vega Ilaquiche Ana Lucia</cp:lastModifiedBy>
  <cp:revision>2</cp:revision>
  <cp:lastPrinted>2021-08-17T23:02:00Z</cp:lastPrinted>
  <dcterms:created xsi:type="dcterms:W3CDTF">2021-08-20T23:36:00Z</dcterms:created>
  <dcterms:modified xsi:type="dcterms:W3CDTF">2021-08-20T23:36:00Z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