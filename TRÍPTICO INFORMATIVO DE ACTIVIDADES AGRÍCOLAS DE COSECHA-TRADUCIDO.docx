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3DBC7"/>
  <w:body>
    <w:p w14:paraId="6D7D724B" w14:textId="25928E13" w:rsidR="0069750C" w:rsidRDefault="00014DB0" w:rsidP="00D43E68">
      <w:r>
        <w:rPr>
          <w:noProof/>
        </w:rPr>
        <mc:AlternateContent>
          <mc:Choice Requires="wps">
            <w:drawing>
              <wp:anchor distT="0" distB="0" distL="114300" distR="114300" simplePos="0" relativeHeight="251641854" behindDoc="0" locked="0" layoutInCell="1" allowOverlap="1" wp14:anchorId="1AD2B516" wp14:editId="25F3C2FF">
                <wp:simplePos x="0" y="0"/>
                <wp:positionH relativeFrom="column">
                  <wp:posOffset>-914400</wp:posOffset>
                </wp:positionH>
                <wp:positionV relativeFrom="paragraph">
                  <wp:posOffset>-390525</wp:posOffset>
                </wp:positionV>
                <wp:extent cx="2895600" cy="933450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933450"/>
                        </a:xfrm>
                        <a:prstGeom prst="rect">
                          <a:avLst/>
                        </a:prstGeom>
                        <a:solidFill>
                          <a:srgbClr val="E3DBC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D58898" w14:textId="77777777" w:rsidR="00014DB0" w:rsidRDefault="00014DB0" w:rsidP="00014DB0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D64018"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ALLICHINA </w:t>
                            </w:r>
                          </w:p>
                          <w:p w14:paraId="13E60C5C" w14:textId="77777777" w:rsidR="00014DB0" w:rsidRPr="00D64018" w:rsidRDefault="00014DB0" w:rsidP="00014DB0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D64018"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LLANKANA PUSHTUTA</w:t>
                            </w:r>
                          </w:p>
                          <w:p w14:paraId="01C630A9" w14:textId="079DDA8A" w:rsidR="00015377" w:rsidRPr="00EC3F6A" w:rsidRDefault="00015377" w:rsidP="0001537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2B516" id="Rectángulo 2" o:spid="_x0000_s1026" style="position:absolute;margin-left:-1in;margin-top:-30.75pt;width:228pt;height:73.5pt;z-index:2516418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" fillcolor="#e3dbc7" stroked="f" strokeweight="1pt">
                <v:textbox>
                  <w:txbxContent>
                    <w:p w14:paraId="4DD58898" w14:textId="77777777" w:rsidR="00014DB0" w:rsidRDefault="00014DB0" w:rsidP="00014DB0">
                      <w:pP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D64018"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ALLICHINA </w:t>
                      </w:r>
                    </w:p>
                    <w:p w14:paraId="13E60C5C" w14:textId="77777777" w:rsidR="00014DB0" w:rsidRPr="00D64018" w:rsidRDefault="00014DB0" w:rsidP="00014DB0">
                      <w:pP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D64018"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LLANKANA PUSHTUTA</w:t>
                      </w:r>
                    </w:p>
                    <w:p w14:paraId="01C630A9" w14:textId="079DDA8A" w:rsidR="00015377" w:rsidRPr="00EC3F6A" w:rsidRDefault="00015377" w:rsidP="00015377">
                      <w:pPr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A20D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67E29BDE" wp14:editId="024D31A2">
                <wp:simplePos x="0" y="0"/>
                <wp:positionH relativeFrom="column">
                  <wp:posOffset>5973445</wp:posOffset>
                </wp:positionH>
                <wp:positionV relativeFrom="paragraph">
                  <wp:posOffset>-282240</wp:posOffset>
                </wp:positionV>
                <wp:extent cx="2527300" cy="4777105"/>
                <wp:effectExtent l="19050" t="19050" r="44450" b="23495"/>
                <wp:wrapNone/>
                <wp:docPr id="47" name="Forma libre: form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4777105"/>
                        </a:xfrm>
                        <a:custGeom>
                          <a:avLst/>
                          <a:gdLst>
                            <a:gd name="connsiteX0" fmla="*/ 10274 w 2527443"/>
                            <a:gd name="connsiteY0" fmla="*/ 10274 h 4777483"/>
                            <a:gd name="connsiteX1" fmla="*/ 2527443 w 2527443"/>
                            <a:gd name="connsiteY1" fmla="*/ 0 h 4777483"/>
                            <a:gd name="connsiteX2" fmla="*/ 2517169 w 2527443"/>
                            <a:gd name="connsiteY2" fmla="*/ 4777483 h 4777483"/>
                            <a:gd name="connsiteX3" fmla="*/ 1818526 w 2527443"/>
                            <a:gd name="connsiteY3" fmla="*/ 4777483 h 4777483"/>
                            <a:gd name="connsiteX4" fmla="*/ 1674688 w 2527443"/>
                            <a:gd name="connsiteY4" fmla="*/ 4633645 h 4777483"/>
                            <a:gd name="connsiteX5" fmla="*/ 0 w 2527443"/>
                            <a:gd name="connsiteY5" fmla="*/ 4643919 h 4777483"/>
                            <a:gd name="connsiteX6" fmla="*/ 10274 w 2527443"/>
                            <a:gd name="connsiteY6" fmla="*/ 10274 h 47774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3" h="4777483">
                              <a:moveTo>
                                <a:pt x="10274" y="10274"/>
                              </a:moveTo>
                              <a:lnTo>
                                <a:pt x="2527443" y="0"/>
                              </a:lnTo>
                              <a:cubicBezTo>
                                <a:pt x="2524018" y="1592494"/>
                                <a:pt x="2520594" y="3184989"/>
                                <a:pt x="2517169" y="4777483"/>
                              </a:cubicBezTo>
                              <a:lnTo>
                                <a:pt x="1818526" y="4777483"/>
                              </a:lnTo>
                              <a:lnTo>
                                <a:pt x="1674688" y="4633645"/>
                              </a:lnTo>
                              <a:lnTo>
                                <a:pt x="0" y="4643919"/>
                              </a:lnTo>
                              <a:cubicBezTo>
                                <a:pt x="3425" y="3099371"/>
                                <a:pt x="6849" y="1554822"/>
                                <a:pt x="10274" y="1027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FB99D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694F6" w14:textId="43B93832" w:rsidR="0029268D" w:rsidRDefault="00624B3E" w:rsidP="00624B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A20D6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¿</w:t>
                            </w:r>
                            <w:proofErr w:type="spellStart"/>
                            <w:r w:rsidR="00014DB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Hawa</w:t>
                            </w:r>
                            <w:proofErr w:type="spellEnd"/>
                            <w:r w:rsidRPr="004A20D6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014DB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hatunruku</w:t>
                            </w:r>
                            <w:proofErr w:type="spellEnd"/>
                            <w:r w:rsidRPr="004A20D6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095E05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allichina</w:t>
                            </w:r>
                            <w:proofErr w:type="spellEnd"/>
                            <w:r w:rsidR="00095E05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095E05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llankana</w:t>
                            </w:r>
                            <w:proofErr w:type="spellEnd"/>
                            <w:r w:rsidR="00095E05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095E05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pushtuta</w:t>
                            </w:r>
                            <w:proofErr w:type="spellEnd"/>
                            <w:r w:rsidRPr="004A20D6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?</w:t>
                            </w:r>
                          </w:p>
                          <w:p w14:paraId="06201CA2" w14:textId="77777777" w:rsidR="004A20D6" w:rsidRPr="004A20D6" w:rsidRDefault="004A20D6" w:rsidP="00624B3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6A5CBDDD" w14:textId="53D7717E" w:rsidR="004A20D6" w:rsidRDefault="00095E05" w:rsidP="004A20D6">
                            <w:pPr>
                              <w:pStyle w:val="Prrafodelista"/>
                              <w:ind w:left="0" w:right="22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Kan</w:t>
                            </w:r>
                            <w:r w:rsidR="004A20D6" w:rsidRPr="004A20D6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tukutuy</w:t>
                            </w:r>
                            <w:proofErr w:type="spellEnd"/>
                            <w:r w:rsidR="004A20D6" w:rsidRPr="004A20D6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allichina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llankana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pushtuta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allichiy</w:t>
                            </w:r>
                            <w:proofErr w:type="spellEnd"/>
                            <w:r w:rsidR="004A20D6" w:rsidRPr="004A20D6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hukkuna</w:t>
                            </w:r>
                            <w:proofErr w:type="spellEnd"/>
                            <w:r w:rsidR="004A20D6" w:rsidRPr="004A20D6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muyuruniy</w:t>
                            </w:r>
                            <w:proofErr w:type="spellEnd"/>
                            <w:r w:rsidR="004A20D6" w:rsidRPr="004A20D6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kallpanaku</w:t>
                            </w:r>
                            <w:proofErr w:type="spellEnd"/>
                            <w:r w:rsidR="004A20D6" w:rsidRPr="004A20D6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chaypaq</w:t>
                            </w:r>
                            <w:proofErr w:type="spellEnd"/>
                            <w:r w:rsidR="004A20D6" w:rsidRPr="004A20D6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anchuchiy</w:t>
                            </w:r>
                            <w:proofErr w:type="spellEnd"/>
                            <w:r w:rsidR="004A20D6" w:rsidRPr="004A20D6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chiki</w:t>
                            </w:r>
                            <w:proofErr w:type="spellEnd"/>
                            <w:r w:rsidR="004A20D6" w:rsidRPr="004A20D6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kíri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74922B1" w14:textId="77777777" w:rsidR="00E50F03" w:rsidRPr="004A20D6" w:rsidRDefault="00E50F03" w:rsidP="004A20D6">
                            <w:pPr>
                              <w:pStyle w:val="Prrafodelista"/>
                              <w:ind w:left="0" w:right="227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  <w:p w14:paraId="2714A3B8" w14:textId="4582ADBC" w:rsidR="00E50F03" w:rsidRPr="00E50F03" w:rsidRDefault="00E50F03" w:rsidP="00E50F03">
                            <w:pPr>
                              <w:widowControl w:val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pacing w:val="10"/>
                                <w:sz w:val="28"/>
                                <w:szCs w:val="28"/>
                                <w:lang w:val="en"/>
                              </w:rPr>
                            </w:pPr>
                            <w:proofErr w:type="spellStart"/>
                            <w:r w:rsidRPr="00E50F03">
                              <w:rPr>
                                <w:b/>
                                <w:bCs/>
                                <w:color w:val="000000" w:themeColor="text1"/>
                                <w:spacing w:val="10"/>
                                <w:sz w:val="28"/>
                                <w:szCs w:val="28"/>
                                <w:lang w:val="en"/>
                              </w:rPr>
                              <w:t>Ma</w:t>
                            </w:r>
                            <w:r w:rsidR="00014DB0">
                              <w:rPr>
                                <w:b/>
                                <w:bCs/>
                                <w:color w:val="000000" w:themeColor="text1"/>
                                <w:spacing w:val="10"/>
                                <w:sz w:val="28"/>
                                <w:szCs w:val="28"/>
                                <w:lang w:val="en"/>
                              </w:rPr>
                              <w:t>kikunawan</w:t>
                            </w:r>
                            <w:proofErr w:type="spellEnd"/>
                            <w:r w:rsidR="00014DB0">
                              <w:rPr>
                                <w:b/>
                                <w:bCs/>
                                <w:color w:val="000000" w:themeColor="text1"/>
                                <w:spacing w:val="10"/>
                                <w:sz w:val="28"/>
                                <w:szCs w:val="28"/>
                                <w:lang w:val="en"/>
                              </w:rPr>
                              <w:t xml:space="preserve"> </w:t>
                            </w:r>
                            <w:proofErr w:type="spellStart"/>
                            <w:r w:rsidR="00014DB0">
                              <w:rPr>
                                <w:b/>
                                <w:bCs/>
                                <w:color w:val="000000" w:themeColor="text1"/>
                                <w:spacing w:val="10"/>
                                <w:sz w:val="28"/>
                                <w:szCs w:val="28"/>
                                <w:lang w:val="en"/>
                              </w:rPr>
                              <w:t>taligakunata</w:t>
                            </w:r>
                            <w:proofErr w:type="spellEnd"/>
                            <w:r w:rsidR="00014DB0">
                              <w:rPr>
                                <w:b/>
                                <w:bCs/>
                                <w:color w:val="000000" w:themeColor="text1"/>
                                <w:spacing w:val="10"/>
                                <w:sz w:val="28"/>
                                <w:szCs w:val="28"/>
                                <w:lang w:val="en"/>
                              </w:rPr>
                              <w:t xml:space="preserve"> </w:t>
                            </w:r>
                            <w:proofErr w:type="spellStart"/>
                            <w:r w:rsidR="00014DB0">
                              <w:rPr>
                                <w:b/>
                                <w:bCs/>
                                <w:color w:val="000000" w:themeColor="text1"/>
                                <w:spacing w:val="10"/>
                                <w:sz w:val="28"/>
                                <w:szCs w:val="28"/>
                                <w:lang w:val="en"/>
                              </w:rPr>
                              <w:t>aparishpa</w:t>
                            </w:r>
                            <w:proofErr w:type="spellEnd"/>
                            <w:r w:rsidR="00014DB0">
                              <w:rPr>
                                <w:b/>
                                <w:bCs/>
                                <w:color w:val="000000" w:themeColor="text1"/>
                                <w:spacing w:val="10"/>
                                <w:sz w:val="28"/>
                                <w:szCs w:val="28"/>
                                <w:lang w:val="en"/>
                              </w:rPr>
                              <w:t xml:space="preserve"> </w:t>
                            </w:r>
                            <w:proofErr w:type="spellStart"/>
                            <w:r w:rsidR="00014DB0">
                              <w:rPr>
                                <w:b/>
                                <w:bCs/>
                                <w:color w:val="000000" w:themeColor="text1"/>
                                <w:spacing w:val="10"/>
                                <w:sz w:val="28"/>
                                <w:szCs w:val="28"/>
                                <w:lang w:val="en"/>
                              </w:rPr>
                              <w:t>llankana</w:t>
                            </w:r>
                            <w:proofErr w:type="spellEnd"/>
                            <w:r w:rsidR="00014DB0">
                              <w:rPr>
                                <w:b/>
                                <w:bCs/>
                                <w:color w:val="000000" w:themeColor="text1"/>
                                <w:spacing w:val="10"/>
                                <w:sz w:val="28"/>
                                <w:szCs w:val="28"/>
                                <w:lang w:val="en"/>
                              </w:rPr>
                              <w:t xml:space="preserve"> (MMC)</w:t>
                            </w:r>
                          </w:p>
                          <w:p w14:paraId="5DD9966B" w14:textId="77777777" w:rsidR="00E50F03" w:rsidRPr="00E50F03" w:rsidRDefault="00E50F03" w:rsidP="00E50F03">
                            <w:pPr>
                              <w:widowControl w:val="0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pacing w:val="10"/>
                                <w:szCs w:val="24"/>
                                <w:lang w:val="en"/>
                              </w:rPr>
                            </w:pPr>
                          </w:p>
                          <w:p w14:paraId="761AE56C" w14:textId="6AD00B75" w:rsidR="00014DB0" w:rsidRPr="00D64018" w:rsidRDefault="00014DB0" w:rsidP="00014DB0">
                            <w:pPr>
                              <w:jc w:val="both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Makikunawan</w:t>
                            </w:r>
                            <w:proofErr w:type="spellEnd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taligakunata</w:t>
                            </w:r>
                            <w:proofErr w:type="spellEnd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aparishpa</w:t>
                            </w:r>
                            <w:proofErr w:type="spellEnd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llankana</w:t>
                            </w:r>
                            <w:proofErr w:type="spellEnd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campak</w:t>
                            </w:r>
                            <w:proofErr w:type="spellEnd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sinchi </w:t>
                            </w:r>
                            <w:proofErr w:type="spellStart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ministini</w:t>
                            </w:r>
                            <w:proofErr w:type="spellEnd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kayta</w:t>
                            </w:r>
                            <w:proofErr w:type="spellEnd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llankankapak</w:t>
                            </w:r>
                            <w:proofErr w:type="spellEnd"/>
                            <w:r w:rsidRPr="00D64018"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tankana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chutana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hatachina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charina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jaranina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aparina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  <w:p w14:paraId="7F6C7922" w14:textId="32BF75E7" w:rsidR="00E50F03" w:rsidRPr="00E50F03" w:rsidRDefault="00E50F03" w:rsidP="00E50F03">
                            <w:pPr>
                              <w:widowControl w:val="0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US"/>
                              </w:rPr>
                            </w:pPr>
                          </w:p>
                          <w:p w14:paraId="02ECB4C2" w14:textId="77777777" w:rsidR="004A20D6" w:rsidRPr="00E50F03" w:rsidRDefault="004A20D6" w:rsidP="00E50F03">
                            <w:pPr>
                              <w:pStyle w:val="Prrafodelista"/>
                              <w:ind w:left="0" w:right="227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29BDE" id="Forma libre: forma 47" o:spid="_x0000_s1027" style="position:absolute;margin-left:470.35pt;margin-top:-22.2pt;width:199pt;height:376.1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7443,477748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" adj="-11796480,,5400" path="m10274,10274l2527443,v-3425,1592494,-6849,3184989,-10274,4777483l1818526,4777483,1674688,4633645,,4643919c3425,3099371,6849,1554822,10274,10274xe" fillcolor="#bfb99d" strokecolor="black [3213]" strokeweight="1pt">
                <v:stroke joinstyle="miter"/>
                <v:formulas/>
                <v:path arrowok="t" o:connecttype="custom" o:connectlocs="10273,10273;2527300,0;2517027,4777105;1818423,4777105;1674593,4633278;0,4643552;10273,10273" o:connectangles="0,0,0,0,0,0,0" textboxrect="0,0,2527443,4777483"/>
                <v:textbox>
                  <w:txbxContent>
                    <w:p w14:paraId="4D4694F6" w14:textId="43B93832" w:rsidR="0029268D" w:rsidRDefault="00624B3E" w:rsidP="00624B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4A20D6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¿</w:t>
                      </w:r>
                      <w:proofErr w:type="spellStart"/>
                      <w:r w:rsidR="00014DB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Hawa</w:t>
                      </w:r>
                      <w:proofErr w:type="spellEnd"/>
                      <w:r w:rsidRPr="004A20D6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014DB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hatunruku</w:t>
                      </w:r>
                      <w:proofErr w:type="spellEnd"/>
                      <w:r w:rsidRPr="004A20D6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095E05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allichina</w:t>
                      </w:r>
                      <w:proofErr w:type="spellEnd"/>
                      <w:r w:rsidR="00095E05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095E05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llankana</w:t>
                      </w:r>
                      <w:proofErr w:type="spellEnd"/>
                      <w:r w:rsidR="00095E05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095E05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pushtuta</w:t>
                      </w:r>
                      <w:proofErr w:type="spellEnd"/>
                      <w:r w:rsidRPr="004A20D6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?</w:t>
                      </w:r>
                    </w:p>
                    <w:p w14:paraId="06201CA2" w14:textId="77777777" w:rsidR="004A20D6" w:rsidRPr="004A20D6" w:rsidRDefault="004A20D6" w:rsidP="00624B3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6A5CBDDD" w14:textId="53D7717E" w:rsidR="004A20D6" w:rsidRDefault="00095E05" w:rsidP="004A20D6">
                      <w:pPr>
                        <w:pStyle w:val="Prrafodelista"/>
                        <w:ind w:left="0" w:right="22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>Kan</w:t>
                      </w:r>
                      <w:r w:rsidR="004A20D6" w:rsidRPr="004A20D6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tukutuy</w:t>
                      </w:r>
                      <w:proofErr w:type="spellEnd"/>
                      <w:r w:rsidR="004A20D6" w:rsidRPr="004A20D6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allichina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llankana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pushtuta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allichiy</w:t>
                      </w:r>
                      <w:proofErr w:type="spellEnd"/>
                      <w:r w:rsidR="004A20D6" w:rsidRPr="004A20D6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hukkuna</w:t>
                      </w:r>
                      <w:proofErr w:type="spellEnd"/>
                      <w:r w:rsidR="004A20D6" w:rsidRPr="004A20D6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muyuruniy</w:t>
                      </w:r>
                      <w:proofErr w:type="spellEnd"/>
                      <w:r w:rsidR="004A20D6" w:rsidRPr="004A20D6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kallpanaku</w:t>
                      </w:r>
                      <w:proofErr w:type="spellEnd"/>
                      <w:r w:rsidR="004A20D6" w:rsidRPr="004A20D6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chaypaq</w:t>
                      </w:r>
                      <w:proofErr w:type="spellEnd"/>
                      <w:r w:rsidR="004A20D6" w:rsidRPr="004A20D6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anchuchiy</w:t>
                      </w:r>
                      <w:proofErr w:type="spellEnd"/>
                      <w:r w:rsidR="004A20D6" w:rsidRPr="004A20D6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chiki</w:t>
                      </w:r>
                      <w:proofErr w:type="spellEnd"/>
                      <w:r w:rsidR="004A20D6" w:rsidRPr="004A20D6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kíri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.</w:t>
                      </w:r>
                    </w:p>
                    <w:p w14:paraId="174922B1" w14:textId="77777777" w:rsidR="00E50F03" w:rsidRPr="004A20D6" w:rsidRDefault="00E50F03" w:rsidP="004A20D6">
                      <w:pPr>
                        <w:pStyle w:val="Prrafodelista"/>
                        <w:ind w:left="0" w:right="227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</w:p>
                    <w:p w14:paraId="2714A3B8" w14:textId="4582ADBC" w:rsidR="00E50F03" w:rsidRPr="00E50F03" w:rsidRDefault="00E50F03" w:rsidP="00E50F03">
                      <w:pPr>
                        <w:widowControl w:val="0"/>
                        <w:jc w:val="center"/>
                        <w:rPr>
                          <w:b/>
                          <w:bCs/>
                          <w:color w:val="000000" w:themeColor="text1"/>
                          <w:spacing w:val="10"/>
                          <w:sz w:val="28"/>
                          <w:szCs w:val="28"/>
                          <w:lang w:val="en"/>
                        </w:rPr>
                      </w:pPr>
                      <w:proofErr w:type="spellStart"/>
                      <w:r w:rsidRPr="00E50F03">
                        <w:rPr>
                          <w:b/>
                          <w:bCs/>
                          <w:color w:val="000000" w:themeColor="text1"/>
                          <w:spacing w:val="10"/>
                          <w:sz w:val="28"/>
                          <w:szCs w:val="28"/>
                          <w:lang w:val="en"/>
                        </w:rPr>
                        <w:t>Ma</w:t>
                      </w:r>
                      <w:r w:rsidR="00014DB0">
                        <w:rPr>
                          <w:b/>
                          <w:bCs/>
                          <w:color w:val="000000" w:themeColor="text1"/>
                          <w:spacing w:val="10"/>
                          <w:sz w:val="28"/>
                          <w:szCs w:val="28"/>
                          <w:lang w:val="en"/>
                        </w:rPr>
                        <w:t>kikunawan</w:t>
                      </w:r>
                      <w:proofErr w:type="spellEnd"/>
                      <w:r w:rsidR="00014DB0">
                        <w:rPr>
                          <w:b/>
                          <w:bCs/>
                          <w:color w:val="000000" w:themeColor="text1"/>
                          <w:spacing w:val="10"/>
                          <w:sz w:val="28"/>
                          <w:szCs w:val="28"/>
                          <w:lang w:val="en"/>
                        </w:rPr>
                        <w:t xml:space="preserve"> </w:t>
                      </w:r>
                      <w:proofErr w:type="spellStart"/>
                      <w:r w:rsidR="00014DB0">
                        <w:rPr>
                          <w:b/>
                          <w:bCs/>
                          <w:color w:val="000000" w:themeColor="text1"/>
                          <w:spacing w:val="10"/>
                          <w:sz w:val="28"/>
                          <w:szCs w:val="28"/>
                          <w:lang w:val="en"/>
                        </w:rPr>
                        <w:t>taligakunata</w:t>
                      </w:r>
                      <w:proofErr w:type="spellEnd"/>
                      <w:r w:rsidR="00014DB0">
                        <w:rPr>
                          <w:b/>
                          <w:bCs/>
                          <w:color w:val="000000" w:themeColor="text1"/>
                          <w:spacing w:val="10"/>
                          <w:sz w:val="28"/>
                          <w:szCs w:val="28"/>
                          <w:lang w:val="en"/>
                        </w:rPr>
                        <w:t xml:space="preserve"> </w:t>
                      </w:r>
                      <w:proofErr w:type="spellStart"/>
                      <w:r w:rsidR="00014DB0">
                        <w:rPr>
                          <w:b/>
                          <w:bCs/>
                          <w:color w:val="000000" w:themeColor="text1"/>
                          <w:spacing w:val="10"/>
                          <w:sz w:val="28"/>
                          <w:szCs w:val="28"/>
                          <w:lang w:val="en"/>
                        </w:rPr>
                        <w:t>aparishpa</w:t>
                      </w:r>
                      <w:proofErr w:type="spellEnd"/>
                      <w:r w:rsidR="00014DB0">
                        <w:rPr>
                          <w:b/>
                          <w:bCs/>
                          <w:color w:val="000000" w:themeColor="text1"/>
                          <w:spacing w:val="10"/>
                          <w:sz w:val="28"/>
                          <w:szCs w:val="28"/>
                          <w:lang w:val="en"/>
                        </w:rPr>
                        <w:t xml:space="preserve"> </w:t>
                      </w:r>
                      <w:proofErr w:type="spellStart"/>
                      <w:r w:rsidR="00014DB0">
                        <w:rPr>
                          <w:b/>
                          <w:bCs/>
                          <w:color w:val="000000" w:themeColor="text1"/>
                          <w:spacing w:val="10"/>
                          <w:sz w:val="28"/>
                          <w:szCs w:val="28"/>
                          <w:lang w:val="en"/>
                        </w:rPr>
                        <w:t>llankana</w:t>
                      </w:r>
                      <w:proofErr w:type="spellEnd"/>
                      <w:r w:rsidR="00014DB0">
                        <w:rPr>
                          <w:b/>
                          <w:bCs/>
                          <w:color w:val="000000" w:themeColor="text1"/>
                          <w:spacing w:val="10"/>
                          <w:sz w:val="28"/>
                          <w:szCs w:val="28"/>
                          <w:lang w:val="en"/>
                        </w:rPr>
                        <w:t xml:space="preserve"> (MMC)</w:t>
                      </w:r>
                    </w:p>
                    <w:p w14:paraId="5DD9966B" w14:textId="77777777" w:rsidR="00E50F03" w:rsidRPr="00E50F03" w:rsidRDefault="00E50F03" w:rsidP="00E50F03">
                      <w:pPr>
                        <w:widowControl w:val="0"/>
                        <w:jc w:val="both"/>
                        <w:rPr>
                          <w:b/>
                          <w:bCs/>
                          <w:color w:val="000000" w:themeColor="text1"/>
                          <w:spacing w:val="10"/>
                          <w:szCs w:val="24"/>
                          <w:lang w:val="en"/>
                        </w:rPr>
                      </w:pPr>
                    </w:p>
                    <w:p w14:paraId="761AE56C" w14:textId="6AD00B75" w:rsidR="00014DB0" w:rsidRPr="00D64018" w:rsidRDefault="00014DB0" w:rsidP="00014DB0">
                      <w:pPr>
                        <w:jc w:val="both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proofErr w:type="spellStart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>Makikunawan</w:t>
                      </w:r>
                      <w:proofErr w:type="spellEnd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>taligakunata</w:t>
                      </w:r>
                      <w:proofErr w:type="spellEnd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>aparishpa</w:t>
                      </w:r>
                      <w:proofErr w:type="spellEnd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>llankana</w:t>
                      </w:r>
                      <w:proofErr w:type="spellEnd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>campak</w:t>
                      </w:r>
                      <w:proofErr w:type="spellEnd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sinchi </w:t>
                      </w:r>
                      <w:proofErr w:type="spellStart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>ministini</w:t>
                      </w:r>
                      <w:proofErr w:type="spellEnd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>kayta</w:t>
                      </w:r>
                      <w:proofErr w:type="spellEnd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>llankankapak</w:t>
                      </w:r>
                      <w:proofErr w:type="spellEnd"/>
                      <w:r w:rsidRPr="00D64018">
                        <w:rPr>
                          <w:color w:val="000000" w:themeColor="text1"/>
                          <w:szCs w:val="24"/>
                          <w:lang w:val="es-ES"/>
                        </w:rPr>
                        <w:t>:</w:t>
                      </w:r>
                      <w:r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ES"/>
                        </w:rPr>
                        <w:t>tankana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ES"/>
                        </w:rPr>
                        <w:t>chutana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ES"/>
                        </w:rPr>
                        <w:t>hatachina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ES"/>
                        </w:rPr>
                        <w:t>charina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ES"/>
                        </w:rPr>
                        <w:t>jaranina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ES"/>
                        </w:rPr>
                        <w:t>aparina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ES"/>
                        </w:rPr>
                        <w:t>.</w:t>
                      </w:r>
                    </w:p>
                    <w:p w14:paraId="7F6C7922" w14:textId="32BF75E7" w:rsidR="00E50F03" w:rsidRPr="00E50F03" w:rsidRDefault="00E50F03" w:rsidP="00E50F03">
                      <w:pPr>
                        <w:widowControl w:val="0"/>
                        <w:jc w:val="both"/>
                        <w:rPr>
                          <w:b/>
                          <w:bCs/>
                          <w:color w:val="000000" w:themeColor="text1"/>
                          <w:szCs w:val="24"/>
                          <w:lang w:val="es-US"/>
                        </w:rPr>
                      </w:pPr>
                    </w:p>
                    <w:p w14:paraId="02ECB4C2" w14:textId="77777777" w:rsidR="004A20D6" w:rsidRPr="00E50F03" w:rsidRDefault="004A20D6" w:rsidP="00E50F03">
                      <w:pPr>
                        <w:pStyle w:val="Prrafodelista"/>
                        <w:ind w:left="0" w:right="227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42F6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AB98A6" wp14:editId="54991AEC">
                <wp:simplePos x="0" y="0"/>
                <wp:positionH relativeFrom="margin">
                  <wp:align>center</wp:align>
                </wp:positionH>
                <wp:positionV relativeFrom="paragraph">
                  <wp:posOffset>125954</wp:posOffset>
                </wp:positionV>
                <wp:extent cx="1244600" cy="1206500"/>
                <wp:effectExtent l="0" t="0" r="0" b="0"/>
                <wp:wrapNone/>
                <wp:docPr id="30" name="Elips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44600" cy="1206500"/>
                        </a:xfrm>
                        <a:prstGeom prst="ellipse">
                          <a:avLst/>
                        </a:prstGeom>
                        <a:blipFill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4EDCCA" id="Elipse 30" o:spid="_x0000_s1026" style="position:absolute;margin-left:0;margin-top:9.9pt;width:98pt;height:9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" stroked="f" strokeweight="1pt">
                <v:fill r:id="rId6" o:title="" recolor="t" rotate="t" type="frame"/>
                <v:stroke joinstyle="miter"/>
                <w10:wrap anchorx="margin"/>
              </v:oval>
            </w:pict>
          </mc:Fallback>
        </mc:AlternateContent>
      </w:r>
    </w:p>
    <w:p w14:paraId="70C73170" w14:textId="78EFE0DE" w:rsidR="00D43E68" w:rsidRDefault="00944996" w:rsidP="00D43E6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034C4F" wp14:editId="148023B0">
                <wp:simplePos x="0" y="0"/>
                <wp:positionH relativeFrom="column">
                  <wp:posOffset>5823391</wp:posOffset>
                </wp:positionH>
                <wp:positionV relativeFrom="paragraph">
                  <wp:posOffset>-688340</wp:posOffset>
                </wp:positionV>
                <wp:extent cx="2854960" cy="7324725"/>
                <wp:effectExtent l="0" t="0" r="21590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7324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A3E3D" id="Rectángulo 51" o:spid="_x0000_s1026" style="position:absolute;margin-left:458.55pt;margin-top:-54.2pt;width:224.8pt;height:57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CBB987" wp14:editId="7F2C6AF5">
                <wp:simplePos x="0" y="0"/>
                <wp:positionH relativeFrom="column">
                  <wp:posOffset>1586061</wp:posOffset>
                </wp:positionH>
                <wp:positionV relativeFrom="paragraph">
                  <wp:posOffset>-674016</wp:posOffset>
                </wp:positionV>
                <wp:extent cx="391212" cy="342900"/>
                <wp:effectExtent l="0" t="0" r="8890" b="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212" cy="342900"/>
                        </a:xfrm>
                        <a:custGeom>
                          <a:avLst/>
                          <a:gdLst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0 w 409575"/>
                            <a:gd name="connsiteY3" fmla="*/ 342900 h 342900"/>
                            <a:gd name="connsiteX4" fmla="*/ 0 w 409575"/>
                            <a:gd name="connsiteY4" fmla="*/ 0 h 342900"/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219075 w 409575"/>
                            <a:gd name="connsiteY3" fmla="*/ 180975 h 342900"/>
                            <a:gd name="connsiteX4" fmla="*/ 0 w 409575"/>
                            <a:gd name="connsiteY4" fmla="*/ 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09575" h="342900">
                              <a:moveTo>
                                <a:pt x="0" y="0"/>
                              </a:moveTo>
                              <a:lnTo>
                                <a:pt x="409575" y="0"/>
                              </a:lnTo>
                              <a:lnTo>
                                <a:pt x="409575" y="342900"/>
                              </a:lnTo>
                              <a:lnTo>
                                <a:pt x="219075" y="180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99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4D123D" id="Rectángulo 23" o:spid="_x0000_s1026" style="position:absolute;margin-left:124.9pt;margin-top:-53.05pt;width:30.8pt;height:27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09575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" path="m,l409575,r,342900l219075,180975,,xe" fillcolor="#bfb99d" stroked="f" strokeweight="1pt">
                <v:stroke joinstyle="miter"/>
                <v:path arrowok="t" o:connecttype="custom" o:connectlocs="0,0;391212,0;391212,342900;209253,18097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 wp14:anchorId="05F04FE3" wp14:editId="0BDE44FD">
                <wp:simplePos x="0" y="0"/>
                <wp:positionH relativeFrom="column">
                  <wp:posOffset>1152427</wp:posOffset>
                </wp:positionH>
                <wp:positionV relativeFrom="paragraph">
                  <wp:posOffset>-683444</wp:posOffset>
                </wp:positionV>
                <wp:extent cx="838200" cy="714473"/>
                <wp:effectExtent l="0" t="0" r="0" b="952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14473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0 w 838200"/>
                            <a:gd name="connsiteY3" fmla="*/ 723900 h 723900"/>
                            <a:gd name="connsiteX4" fmla="*/ 0 w 838200"/>
                            <a:gd name="connsiteY4" fmla="*/ 0 h 723900"/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390525 w 838200"/>
                            <a:gd name="connsiteY3" fmla="*/ 352425 h 723900"/>
                            <a:gd name="connsiteX4" fmla="*/ 0 w 838200"/>
                            <a:gd name="connsiteY4" fmla="*/ 0 h 723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38200" h="7239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  <a:lnTo>
                                <a:pt x="838200" y="723900"/>
                              </a:lnTo>
                              <a:lnTo>
                                <a:pt x="390525" y="3524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402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2BECC" id="Rectángulo 35" o:spid="_x0000_s1026" style="position:absolute;margin-left:90.75pt;margin-top:-53.8pt;width:66pt;height:56.25pt;z-index:25164287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38200,723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" path="m,l838200,r,723900l390525,352425,,xe" fillcolor="#4f402b" stroked="f" strokeweight="1pt">
                <v:stroke joinstyle="miter"/>
                <v:path arrowok="t" o:connecttype="custom" o:connectlocs="0,0;838200,0;838200,714473;390525,347836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846AC5" wp14:editId="0DB3904F">
                <wp:simplePos x="0" y="0"/>
                <wp:positionH relativeFrom="column">
                  <wp:posOffset>1409700</wp:posOffset>
                </wp:positionH>
                <wp:positionV relativeFrom="paragraph">
                  <wp:posOffset>-684530</wp:posOffset>
                </wp:positionV>
                <wp:extent cx="581025" cy="514350"/>
                <wp:effectExtent l="0" t="0" r="9525" b="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0 w 581025"/>
                            <a:gd name="connsiteY3" fmla="*/ 514350 h 514350"/>
                            <a:gd name="connsiteX4" fmla="*/ 0 w 581025"/>
                            <a:gd name="connsiteY4" fmla="*/ 0 h 514350"/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304800 w 581025"/>
                            <a:gd name="connsiteY3" fmla="*/ 276225 h 514350"/>
                            <a:gd name="connsiteX4" fmla="*/ 0 w 581025"/>
                            <a:gd name="connsiteY4" fmla="*/ 0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>
                              <a:moveTo>
                                <a:pt x="0" y="0"/>
                              </a:moveTo>
                              <a:lnTo>
                                <a:pt x="581025" y="0"/>
                              </a:lnTo>
                              <a:lnTo>
                                <a:pt x="581025" y="514350"/>
                              </a:lnTo>
                              <a:lnTo>
                                <a:pt x="304800" y="2762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3DBC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6A385" id="Rectángulo 27" o:spid="_x0000_s1026" style="position:absolute;margin-left:111pt;margin-top:-53.9pt;width:45.75pt;height:40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025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" path="m,l581025,r,514350l304800,276225,,xe" fillcolor="#e3dbc7" stroked="f" strokeweight="1pt">
                <v:stroke joinstyle="miter"/>
                <v:path arrowok="t" o:connecttype="custom" o:connectlocs="0,0;581025,0;581025,514350;304800,27622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166013" wp14:editId="53551E07">
                <wp:simplePos x="0" y="0"/>
                <wp:positionH relativeFrom="column">
                  <wp:posOffset>-922655</wp:posOffset>
                </wp:positionH>
                <wp:positionV relativeFrom="paragraph">
                  <wp:posOffset>190500</wp:posOffset>
                </wp:positionV>
                <wp:extent cx="2905125" cy="45085"/>
                <wp:effectExtent l="0" t="0" r="28575" b="1206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45085"/>
                        </a:xfrm>
                        <a:prstGeom prst="rect">
                          <a:avLst/>
                        </a:prstGeom>
                        <a:solidFill>
                          <a:srgbClr val="8D734D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412A9B" id="Rectángulo 36" o:spid="_x0000_s1026" style="position:absolute;margin-left:-72.65pt;margin-top:15pt;width:228.75pt;height:3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" fillcolor="#8d734d" strokecolor="#002060" strokeweight="1pt"/>
            </w:pict>
          </mc:Fallback>
        </mc:AlternateContent>
      </w:r>
      <w:r w:rsidR="00BF2B70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EA4CC7A" wp14:editId="67D33FD5">
                <wp:simplePos x="0" y="0"/>
                <wp:positionH relativeFrom="column">
                  <wp:posOffset>5822879</wp:posOffset>
                </wp:positionH>
                <wp:positionV relativeFrom="paragraph">
                  <wp:posOffset>-698643</wp:posOffset>
                </wp:positionV>
                <wp:extent cx="2865755" cy="4972692"/>
                <wp:effectExtent l="0" t="0" r="10795" b="1841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755" cy="4972692"/>
                        </a:xfrm>
                        <a:prstGeom prst="rect">
                          <a:avLst/>
                        </a:prstGeom>
                        <a:solidFill>
                          <a:srgbClr val="8D734D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4BE8D" id="Rectángulo 46" o:spid="_x0000_s1026" style="position:absolute;margin-left:458.5pt;margin-top:-55pt;width:225.65pt;height:391.55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" fillcolor="#8d734d" strokecolor="white [3212]" strokeweight="1pt"/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AFCA5A0" wp14:editId="7F65F84B">
                <wp:simplePos x="0" y="0"/>
                <wp:positionH relativeFrom="column">
                  <wp:posOffset>2439556</wp:posOffset>
                </wp:positionH>
                <wp:positionV relativeFrom="paragraph">
                  <wp:posOffset>-691515</wp:posOffset>
                </wp:positionV>
                <wp:extent cx="2882900" cy="1943100"/>
                <wp:effectExtent l="0" t="0" r="12700" b="19050"/>
                <wp:wrapNone/>
                <wp:docPr id="2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1943100"/>
                        </a:xfrm>
                        <a:prstGeom prst="rect">
                          <a:avLst/>
                        </a:prstGeom>
                        <a:solidFill>
                          <a:srgbClr val="BFB99D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655C3A3" w14:textId="77777777" w:rsidR="00D43E68" w:rsidRPr="00F47395" w:rsidRDefault="00D43E68" w:rsidP="00F4739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</w:rPr>
                            </w:pPr>
                            <w:bookmarkStart w:id="0" w:name="_Hlk80286978"/>
                            <w:bookmarkEnd w:id="0"/>
                          </w:p>
                          <w:p w14:paraId="15EE6379" w14:textId="77777777" w:rsidR="00014DB0" w:rsidRPr="00FC5CF2" w:rsidRDefault="00014DB0" w:rsidP="00014DB0">
                            <w:pPr>
                              <w:pStyle w:val="CALLOUTTEXT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C5CF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AMBATO LLAKTAPI HATUN YACHANA WASIMI KAN</w:t>
                            </w:r>
                          </w:p>
                          <w:p w14:paraId="62690AB2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2CC2CD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1DE1670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B3A94D1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16BF9E1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65E1290" w14:textId="77777777" w:rsidR="00D43E68" w:rsidRDefault="00D43E68" w:rsidP="00D43E6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FCA5A0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8" type="#_x0000_t202" style="position:absolute;margin-left:192.1pt;margin-top:-54.45pt;width:227pt;height:15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" fillcolor="#bfb99d" strokecolor="black [3213]" strokeweight="1.5pt">
                <v:textbox>
                  <w:txbxContent>
                    <w:p w14:paraId="2655C3A3" w14:textId="77777777" w:rsidR="00D43E68" w:rsidRPr="00F47395" w:rsidRDefault="00D43E68" w:rsidP="00F4739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0"/>
                        </w:rPr>
                      </w:pPr>
                      <w:bookmarkStart w:id="1" w:name="_Hlk80286978"/>
                      <w:bookmarkEnd w:id="1"/>
                    </w:p>
                    <w:p w14:paraId="15EE6379" w14:textId="77777777" w:rsidR="00014DB0" w:rsidRPr="00FC5CF2" w:rsidRDefault="00014DB0" w:rsidP="00014DB0">
                      <w:pPr>
                        <w:pStyle w:val="CALLOUTTEXT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FC5CF2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AMBATO LLAKTAPI HATUN YACHANA WASIMI KAN</w:t>
                      </w:r>
                    </w:p>
                    <w:p w14:paraId="62690AB2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2CC2CD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1DE1670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B3A94D1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16BF9E1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65E1290" w14:textId="77777777" w:rsidR="00D43E68" w:rsidRDefault="00D43E68" w:rsidP="00D43E68"/>
                  </w:txbxContent>
                </v:textbox>
              </v:shape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AE513C" wp14:editId="21FFF520">
                <wp:simplePos x="0" y="0"/>
                <wp:positionH relativeFrom="column">
                  <wp:posOffset>-916969</wp:posOffset>
                </wp:positionH>
                <wp:positionV relativeFrom="paragraph">
                  <wp:posOffset>-688369</wp:posOffset>
                </wp:positionV>
                <wp:extent cx="2905875" cy="7315200"/>
                <wp:effectExtent l="0" t="0" r="27940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7315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C1C77" id="Rectángulo 41" o:spid="_x0000_s1026" style="position:absolute;margin-left:-72.2pt;margin-top:-54.2pt;width:228.8pt;height:8in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" filled="f" strokecolor="black [3213]" strokeweight="1pt"/>
            </w:pict>
          </mc:Fallback>
        </mc:AlternateContent>
      </w:r>
      <w:r w:rsidR="00504391">
        <w:rPr>
          <w:noProof/>
        </w:rPr>
        <mc:AlternateContent>
          <mc:Choice Requires="wps">
            <w:drawing>
              <wp:anchor distT="0" distB="0" distL="114300" distR="114300" simplePos="0" relativeHeight="251639804" behindDoc="0" locked="0" layoutInCell="1" allowOverlap="1" wp14:anchorId="39B99CF3" wp14:editId="02613843">
                <wp:simplePos x="0" y="0"/>
                <wp:positionH relativeFrom="column">
                  <wp:posOffset>-901700</wp:posOffset>
                </wp:positionH>
                <wp:positionV relativeFrom="page">
                  <wp:posOffset>1168400</wp:posOffset>
                </wp:positionV>
                <wp:extent cx="2895600" cy="3724275"/>
                <wp:effectExtent l="0" t="0" r="0" b="952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3724275"/>
                        </a:xfrm>
                        <a:prstGeom prst="rect">
                          <a:avLst/>
                        </a:prstGeom>
                        <a:solidFill>
                          <a:srgbClr val="BAB4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A46FE2" w14:textId="1DBCE024" w:rsidR="0045404E" w:rsidRDefault="00BB45B3" w:rsidP="00BB45B3">
                            <w:pPr>
                              <w:jc w:val="center"/>
                            </w:pPr>
                            <w:r w:rsidRPr="00BB45B3">
                              <w:rPr>
                                <w:noProof/>
                              </w:rPr>
                              <w:drawing>
                                <wp:inline distT="0" distB="0" distL="0" distR="0" wp14:anchorId="52B8E95C" wp14:editId="624D2CDC">
                                  <wp:extent cx="2596380" cy="2013843"/>
                                  <wp:effectExtent l="19050" t="0" r="13970" b="596265"/>
                                  <wp:docPr id="145" name="Imagen 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98140" cy="2015208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12700" stA="38000" endPos="28000" dist="5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B99CF3" id="Rectángulo 37" o:spid="_x0000_s1029" style="position:absolute;margin-left:-71pt;margin-top:92pt;width:228pt;height:293.25pt;z-index:2516398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" fillcolor="#bab494" stroked="f" strokeweight="1pt">
                <v:textbox>
                  <w:txbxContent>
                    <w:p w14:paraId="1FA46FE2" w14:textId="1DBCE024" w:rsidR="0045404E" w:rsidRDefault="00BB45B3" w:rsidP="00BB45B3">
                      <w:pPr>
                        <w:jc w:val="center"/>
                      </w:pPr>
                      <w:r w:rsidRPr="00BB45B3">
                        <w:rPr>
                          <w:noProof/>
                        </w:rPr>
                        <w:drawing>
                          <wp:inline distT="0" distB="0" distL="0" distR="0" wp14:anchorId="52B8E95C" wp14:editId="624D2CDC">
                            <wp:extent cx="2596380" cy="2013843"/>
                            <wp:effectExtent l="19050" t="0" r="13970" b="596265"/>
                            <wp:docPr id="145" name="Imagen 1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98140" cy="2015208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12700" stA="38000" endPos="28000" dist="5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</w:p>
    <w:p w14:paraId="24C084F5" w14:textId="0333462F" w:rsidR="00D43E68" w:rsidRDefault="00BD2DDA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DC487B5" wp14:editId="781007C8">
                <wp:simplePos x="0" y="0"/>
                <wp:positionH relativeFrom="column">
                  <wp:posOffset>1651635</wp:posOffset>
                </wp:positionH>
                <wp:positionV relativeFrom="paragraph">
                  <wp:posOffset>7203440</wp:posOffset>
                </wp:positionV>
                <wp:extent cx="8115300" cy="228600"/>
                <wp:effectExtent l="3810" t="0" r="0" b="3175"/>
                <wp:wrapNone/>
                <wp:docPr id="2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81153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19E89" w14:textId="77777777" w:rsidR="00D43E68" w:rsidRPr="005C1E5E" w:rsidRDefault="00D43E68" w:rsidP="00D43E68">
                            <w:pPr>
                              <w:jc w:val="right"/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</w:pPr>
                            <w:r w:rsidRPr="005C1E5E"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  <w:t>Enter Contact Information Here | 1127 Lombard Blvd.  San Francisco, CA 59802 | phone 555.555.5555 | fax 555.555.5555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487B5" id="Text Box 18" o:spid="_x0000_s1030" type="#_x0000_t202" style="position:absolute;margin-left:130.05pt;margin-top:567.2pt;width:639pt;height:18pt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" filled="f" stroked="f">
                <v:textbox>
                  <w:txbxContent>
                    <w:p w14:paraId="7A619E89" w14:textId="77777777" w:rsidR="00D43E68" w:rsidRPr="005C1E5E" w:rsidRDefault="00D43E68" w:rsidP="00D43E68">
                      <w:pPr>
                        <w:jc w:val="right"/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</w:pPr>
                      <w:r w:rsidRPr="005C1E5E"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  <w:t>Enter Contact Information Here | 1127 Lombard Blvd.  San Francisco, CA 59802 | phone 555.555.5555 | fax 555.555.5555</w:t>
                      </w:r>
                    </w:p>
                  </w:txbxContent>
                </v:textbox>
              </v:shape>
            </w:pict>
          </mc:Fallback>
        </mc:AlternateContent>
      </w:r>
    </w:p>
    <w:p w14:paraId="08B97ACE" w14:textId="4F4634EB" w:rsidR="00D43E68" w:rsidRDefault="00014DB0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AF23782" wp14:editId="24BBA030">
                <wp:simplePos x="0" y="0"/>
                <wp:positionH relativeFrom="column">
                  <wp:posOffset>-1047750</wp:posOffset>
                </wp:positionH>
                <wp:positionV relativeFrom="paragraph">
                  <wp:posOffset>3684269</wp:posOffset>
                </wp:positionV>
                <wp:extent cx="3038475" cy="2459355"/>
                <wp:effectExtent l="0" t="0" r="0" b="0"/>
                <wp:wrapNone/>
                <wp:docPr id="2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3038475" cy="2459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AE9045" w14:textId="6625284B" w:rsidR="00EE1E5C" w:rsidRPr="0045404E" w:rsidRDefault="00014DB0" w:rsidP="0045404E">
                            <w:pPr>
                              <w:pStyle w:val="Cita1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FC5CF2"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  <w:t>MakikunaWAN TALIGAKUNATA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  <w:t xml:space="preserve"> </w:t>
                            </w:r>
                            <w:r w:rsidRPr="00FC5CF2"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  <w:t xml:space="preserve">APARISHPA LLANKANA ASHPAPI SHINAWAN </w:t>
                            </w:r>
                            <w:r w:rsidR="00CD2B62"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  <w:t>PAPA TSAKRAMUNDA</w:t>
                            </w:r>
                          </w:p>
                          <w:p w14:paraId="75E17C55" w14:textId="77777777" w:rsid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666BBDD7" w14:textId="77777777" w:rsidR="00EE1E5C" w:rsidRP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23782" id="Text Box 3" o:spid="_x0000_s1031" type="#_x0000_t202" style="position:absolute;margin-left:-82.5pt;margin-top:290.1pt;width:239.25pt;height:193.65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" filled="f" stroked="f">
                <v:textbox>
                  <w:txbxContent>
                    <w:p w14:paraId="5AAE9045" w14:textId="6625284B" w:rsidR="00EE1E5C" w:rsidRPr="0045404E" w:rsidRDefault="00014DB0" w:rsidP="0045404E">
                      <w:pPr>
                        <w:pStyle w:val="Cita1"/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</w:pPr>
                      <w:r w:rsidRPr="00FC5CF2"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  <w:t>MakikunaWAN TALIGAKUNATA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  <w:t xml:space="preserve"> </w:t>
                      </w:r>
                      <w:r w:rsidRPr="00FC5CF2"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  <w:t xml:space="preserve">APARISHPA LLANKANA ASHPAPI SHINAWAN </w:t>
                      </w:r>
                      <w:r w:rsidR="00CD2B62"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  <w:t>PAPA TSAKRAMUNDA</w:t>
                      </w:r>
                    </w:p>
                    <w:p w14:paraId="75E17C55" w14:textId="77777777" w:rsid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ES"/>
                        </w:rPr>
                      </w:pPr>
                    </w:p>
                    <w:p w14:paraId="666BBDD7" w14:textId="77777777" w:rsidR="00EE1E5C" w:rsidRP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63722">
        <w:rPr>
          <w:noProof/>
        </w:rPr>
        <w:drawing>
          <wp:anchor distT="0" distB="0" distL="114300" distR="114300" simplePos="0" relativeHeight="251803648" behindDoc="0" locked="0" layoutInCell="1" allowOverlap="1" wp14:anchorId="29B5AB37" wp14:editId="79E12AD8">
            <wp:simplePos x="0" y="0"/>
            <wp:positionH relativeFrom="page">
              <wp:align>right</wp:align>
            </wp:positionH>
            <wp:positionV relativeFrom="paragraph">
              <wp:posOffset>3680883</wp:posOffset>
            </wp:positionV>
            <wp:extent cx="1139190" cy="2391410"/>
            <wp:effectExtent l="0" t="0" r="0" b="0"/>
            <wp:wrapThrough wrapText="bothSides">
              <wp:wrapPolygon edited="0">
                <wp:start x="2890" y="3269"/>
                <wp:lineTo x="1806" y="4302"/>
                <wp:lineTo x="0" y="6883"/>
                <wp:lineTo x="0" y="14626"/>
                <wp:lineTo x="361" y="18583"/>
                <wp:lineTo x="4696" y="20132"/>
                <wp:lineTo x="8308" y="20132"/>
                <wp:lineTo x="11197" y="20820"/>
                <wp:lineTo x="11559" y="21164"/>
                <wp:lineTo x="13726" y="21164"/>
                <wp:lineTo x="14087" y="20820"/>
                <wp:lineTo x="10475" y="9119"/>
                <wp:lineTo x="11920" y="7571"/>
                <wp:lineTo x="10475" y="6539"/>
                <wp:lineTo x="6140" y="6366"/>
                <wp:lineTo x="6502" y="4130"/>
                <wp:lineTo x="5418" y="3269"/>
                <wp:lineTo x="2890" y="3269"/>
              </wp:wrapPolygon>
            </wp:wrapThrough>
            <wp:docPr id="56" name="Imagen 56" descr="Un hombre con un bate de béisbol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Un hombre con un bate de béisbol&#10;&#10;Descripción generada automáticamente con confianza baja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90" r="9215" b="12085"/>
                    <a:stretch/>
                  </pic:blipFill>
                  <pic:spPr bwMode="auto">
                    <a:xfrm>
                      <a:off x="0" y="0"/>
                      <a:ext cx="1139190" cy="239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38C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35410A2" wp14:editId="12C1463F">
                <wp:simplePos x="0" y="0"/>
                <wp:positionH relativeFrom="column">
                  <wp:posOffset>5765800</wp:posOffset>
                </wp:positionH>
                <wp:positionV relativeFrom="paragraph">
                  <wp:posOffset>3769641</wp:posOffset>
                </wp:positionV>
                <wp:extent cx="2043289" cy="2393245"/>
                <wp:effectExtent l="0" t="0" r="0" b="0"/>
                <wp:wrapNone/>
                <wp:docPr id="198" name="Rectángulo: esquinas redondeadas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289" cy="239324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EC55F" w14:textId="2B412B51" w:rsidR="0048738C" w:rsidRPr="0048738C" w:rsidRDefault="00312D3D" w:rsidP="0048738C">
                            <w:pPr>
                              <w:jc w:val="both"/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Tsukrikunakancha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allpapi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llanka</w:t>
                            </w:r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nkapak</w:t>
                            </w:r>
                            <w:proofErr w:type="spellEnd"/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kun, allí </w:t>
                            </w:r>
                            <w:proofErr w:type="spellStart"/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makanakunata</w:t>
                            </w:r>
                            <w:proofErr w:type="spellEnd"/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churarinki</w:t>
                            </w:r>
                            <w:proofErr w:type="spellEnd"/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taparinki</w:t>
                            </w:r>
                            <w:proofErr w:type="spellEnd"/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rrupi</w:t>
                            </w:r>
                            <w:proofErr w:type="spellEnd"/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punchapika</w:t>
                            </w:r>
                            <w:proofErr w:type="spellEnd"/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, </w:t>
                            </w:r>
                            <w:proofErr w:type="spellStart"/>
                            <w:r w:rsidR="00CD2B62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shinawan</w:t>
                            </w:r>
                            <w:proofErr w:type="spellEnd"/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ashka</w:t>
                            </w:r>
                            <w:proofErr w:type="spellEnd"/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ruidukuna</w:t>
                            </w:r>
                            <w:proofErr w:type="spellEnd"/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tikpi</w:t>
                            </w:r>
                            <w:proofErr w:type="spellEnd"/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anchurinki</w:t>
                            </w:r>
                            <w:proofErr w:type="spellEnd"/>
                            <w:r w:rsidR="002A02AE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.</w:t>
                            </w:r>
                          </w:p>
                          <w:p w14:paraId="5D4DFD87" w14:textId="77777777" w:rsidR="0048738C" w:rsidRDefault="0048738C" w:rsidP="004873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5410A2" id="Rectángulo: esquinas redondeadas 198" o:spid="_x0000_s1032" style="position:absolute;margin-left:454pt;margin-top:296.8pt;width:160.9pt;height:188.4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" filled="f" stroked="f">
                <v:textbox>
                  <w:txbxContent>
                    <w:p w14:paraId="79DEC55F" w14:textId="2B412B51" w:rsidR="0048738C" w:rsidRPr="0048738C" w:rsidRDefault="00312D3D" w:rsidP="0048738C">
                      <w:pPr>
                        <w:jc w:val="both"/>
                        <w:rPr>
                          <w:color w:val="000000" w:themeColor="text1"/>
                          <w:szCs w:val="24"/>
                          <w:lang w:val="es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US"/>
                        </w:rPr>
                        <w:t>Tsukrikunakancha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US"/>
                        </w:rPr>
                        <w:t>allpapi</w:t>
                      </w:r>
                      <w:proofErr w:type="spellEnd"/>
                      <w:r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Cs w:val="24"/>
                          <w:lang w:val="es-US"/>
                        </w:rPr>
                        <w:t>llanka</w:t>
                      </w:r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>nkapak</w:t>
                      </w:r>
                      <w:proofErr w:type="spellEnd"/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kun, allí </w:t>
                      </w:r>
                      <w:proofErr w:type="spellStart"/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>makanakunata</w:t>
                      </w:r>
                      <w:proofErr w:type="spellEnd"/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>churarinki</w:t>
                      </w:r>
                      <w:proofErr w:type="spellEnd"/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>taparinki</w:t>
                      </w:r>
                      <w:proofErr w:type="spellEnd"/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>rrupi</w:t>
                      </w:r>
                      <w:proofErr w:type="spellEnd"/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>punchapika</w:t>
                      </w:r>
                      <w:proofErr w:type="spellEnd"/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, </w:t>
                      </w:r>
                      <w:proofErr w:type="spellStart"/>
                      <w:r w:rsidR="00CD2B62">
                        <w:rPr>
                          <w:color w:val="000000" w:themeColor="text1"/>
                          <w:szCs w:val="24"/>
                          <w:lang w:val="es-US"/>
                        </w:rPr>
                        <w:t>shinawan</w:t>
                      </w:r>
                      <w:proofErr w:type="spellEnd"/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>ashka</w:t>
                      </w:r>
                      <w:proofErr w:type="spellEnd"/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>ruidukuna</w:t>
                      </w:r>
                      <w:proofErr w:type="spellEnd"/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>tikpi</w:t>
                      </w:r>
                      <w:proofErr w:type="spellEnd"/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>anchurinki</w:t>
                      </w:r>
                      <w:proofErr w:type="spellEnd"/>
                      <w:r w:rsidR="002A02AE">
                        <w:rPr>
                          <w:color w:val="000000" w:themeColor="text1"/>
                          <w:szCs w:val="24"/>
                          <w:lang w:val="es-US"/>
                        </w:rPr>
                        <w:t>.</w:t>
                      </w:r>
                    </w:p>
                    <w:p w14:paraId="5D4DFD87" w14:textId="77777777" w:rsidR="0048738C" w:rsidRDefault="0048738C" w:rsidP="0048738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B45B3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9FB9145" wp14:editId="66A07B1C">
                <wp:simplePos x="0" y="0"/>
                <wp:positionH relativeFrom="column">
                  <wp:posOffset>2474407</wp:posOffset>
                </wp:positionH>
                <wp:positionV relativeFrom="paragraph">
                  <wp:posOffset>788879</wp:posOffset>
                </wp:positionV>
                <wp:extent cx="2842706" cy="663192"/>
                <wp:effectExtent l="0" t="0" r="0" b="0"/>
                <wp:wrapNone/>
                <wp:docPr id="143" name="Rectángulo: esquinas redondeadas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2706" cy="663192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8AD02" w14:textId="66D29FFD" w:rsidR="00BB45B3" w:rsidRPr="00BB45B3" w:rsidRDefault="00BB45B3" w:rsidP="00BB45B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s-MX"/>
                              </w:rPr>
                            </w:pPr>
                            <w:r w:rsidRPr="00BB45B3">
                              <w:rPr>
                                <w:b/>
                                <w:bCs/>
                                <w:color w:val="FFFFFF" w:themeColor="background1"/>
                                <w:lang w:val="es-MX"/>
                              </w:rPr>
                              <w:t>FACULTAD DE INGENIERÍA EN SISTEMAS, ELECTRÓNICA E INDUSTRIAL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FB9145" id="Rectángulo: esquinas redondeadas 143" o:spid="_x0000_s1033" style="position:absolute;margin-left:194.85pt;margin-top:62.1pt;width:223.85pt;height:52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" filled="f" stroked="f">
                <v:textbox>
                  <w:txbxContent>
                    <w:p w14:paraId="3688AD02" w14:textId="66D29FFD" w:rsidR="00BB45B3" w:rsidRPr="00BB45B3" w:rsidRDefault="00BB45B3" w:rsidP="00BB45B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lang w:val="es-MX"/>
                        </w:rPr>
                      </w:pPr>
                      <w:r w:rsidRPr="00BB45B3">
                        <w:rPr>
                          <w:b/>
                          <w:bCs/>
                          <w:color w:val="FFFFFF" w:themeColor="background1"/>
                          <w:lang w:val="es-MX"/>
                        </w:rPr>
                        <w:t>FACULTAD DE INGENIERÍA EN SISTEMAS, ELECTRÓNICA E INDUSTRIAL</w:t>
                      </w:r>
                    </w:p>
                  </w:txbxContent>
                </v:textbox>
              </v:roundrect>
            </w:pict>
          </mc:Fallback>
        </mc:AlternateContent>
      </w:r>
      <w:r w:rsidR="00BB45B3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733B9E8" wp14:editId="5B27B644">
                <wp:simplePos x="0" y="0"/>
                <wp:positionH relativeFrom="margin">
                  <wp:posOffset>2735664</wp:posOffset>
                </wp:positionH>
                <wp:positionV relativeFrom="paragraph">
                  <wp:posOffset>3773240</wp:posOffset>
                </wp:positionV>
                <wp:extent cx="2311121" cy="773723"/>
                <wp:effectExtent l="0" t="0" r="0" b="0"/>
                <wp:wrapNone/>
                <wp:docPr id="125" name="Rectángulo: esquinas redondeadas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121" cy="773723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CC6954" w14:textId="16442C22" w:rsidR="00342F6C" w:rsidRPr="00BB45B3" w:rsidRDefault="00342F6C" w:rsidP="00342F6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s-MX"/>
                              </w:rPr>
                            </w:pPr>
                            <w:r w:rsidRPr="00BB45B3">
                              <w:rPr>
                                <w:b/>
                                <w:bCs/>
                                <w:color w:val="000000" w:themeColor="text1"/>
                                <w:lang w:val="es-MX"/>
                              </w:rPr>
                              <w:t>INGENIERÍA INDUSTRIAL EN PROCESOS DE AUTOMATIZACIÓN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33B9E8" id="Rectángulo: esquinas redondeadas 125" o:spid="_x0000_s1034" style="position:absolute;margin-left:215.4pt;margin-top:297.1pt;width:182pt;height:60.9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" filled="f" stroked="f">
                <v:textbox>
                  <w:txbxContent>
                    <w:p w14:paraId="22CC6954" w14:textId="16442C22" w:rsidR="00342F6C" w:rsidRPr="00BB45B3" w:rsidRDefault="00342F6C" w:rsidP="00342F6C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s-MX"/>
                        </w:rPr>
                      </w:pPr>
                      <w:r w:rsidRPr="00BB45B3">
                        <w:rPr>
                          <w:b/>
                          <w:bCs/>
                          <w:color w:val="000000" w:themeColor="text1"/>
                          <w:lang w:val="es-MX"/>
                        </w:rPr>
                        <w:t>INGENIERÍA INDUSTRIAL EN PROCESOS DE AUTOMATIZACIÓN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B45B3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4E7E130" wp14:editId="50078AC7">
                <wp:simplePos x="0" y="0"/>
                <wp:positionH relativeFrom="margin">
                  <wp:align>center</wp:align>
                </wp:positionH>
                <wp:positionV relativeFrom="paragraph">
                  <wp:posOffset>4590959</wp:posOffset>
                </wp:positionV>
                <wp:extent cx="1245705" cy="1222402"/>
                <wp:effectExtent l="0" t="0" r="0" b="0"/>
                <wp:wrapNone/>
                <wp:docPr id="122" name="Elips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45705" cy="1222402"/>
                        </a:xfrm>
                        <a:prstGeom prst="ellipse">
                          <a:avLst/>
                        </a:prstGeom>
                        <a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B86E4B" id="Elipse 122" o:spid="_x0000_s1026" style="position:absolute;margin-left:0;margin-top:361.5pt;width:98.1pt;height:96.25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" stroked="f" strokeweight="1pt">
                <v:fill r:id="rId12" o:title="" recolor="t" rotate="t" type="frame"/>
                <v:stroke joinstyle="miter"/>
                <w10:wrap anchorx="margin"/>
              </v:oval>
            </w:pict>
          </mc:Fallback>
        </mc:AlternateContent>
      </w:r>
      <w:r w:rsidR="00342F6C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4C8F3C9" wp14:editId="4AF2058B">
                <wp:simplePos x="0" y="0"/>
                <wp:positionH relativeFrom="margin">
                  <wp:align>center</wp:align>
                </wp:positionH>
                <wp:positionV relativeFrom="paragraph">
                  <wp:posOffset>1439545</wp:posOffset>
                </wp:positionV>
                <wp:extent cx="1714500" cy="342900"/>
                <wp:effectExtent l="0" t="0" r="0" b="0"/>
                <wp:wrapNone/>
                <wp:docPr id="3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6E200" w14:textId="08FEA325" w:rsidR="00D43E68" w:rsidRPr="00F47395" w:rsidRDefault="00014DB0" w:rsidP="00D11D22">
                            <w:pPr>
                              <w:pStyle w:val="website"/>
                              <w:jc w:val="left"/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  <w:lang w:val="es-US"/>
                              </w:rPr>
                              <w:t>TUPAQMASIN</w:t>
                            </w:r>
                            <w:r w:rsidR="00D11D22" w:rsidRPr="00F47395"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  <w:lang w:val="es-US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8F3C9" id="Text Box 76" o:spid="_x0000_s1035" type="#_x0000_t202" style="position:absolute;margin-left:0;margin-top:113.35pt;width:135pt;height:27pt;flip:y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" filled="f" stroked="f">
                <v:textbox>
                  <w:txbxContent>
                    <w:p w14:paraId="7756E200" w14:textId="08FEA325" w:rsidR="00D43E68" w:rsidRPr="00F47395" w:rsidRDefault="00014DB0" w:rsidP="00D11D22">
                      <w:pPr>
                        <w:pStyle w:val="website"/>
                        <w:jc w:val="left"/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  <w:lang w:val="es-US"/>
                        </w:rPr>
                        <w:t>TUPAQMASIN</w:t>
                      </w:r>
                      <w:r w:rsidR="00D11D22" w:rsidRPr="00F47395"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  <w:lang w:val="es-US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2F6C" w:rsidRPr="003B53D6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540672A" wp14:editId="1ACA9DA7">
                <wp:simplePos x="0" y="0"/>
                <wp:positionH relativeFrom="column">
                  <wp:posOffset>2637790</wp:posOffset>
                </wp:positionH>
                <wp:positionV relativeFrom="paragraph">
                  <wp:posOffset>1739265</wp:posOffset>
                </wp:positionV>
                <wp:extent cx="381635" cy="1647825"/>
                <wp:effectExtent l="0" t="0" r="0" b="0"/>
                <wp:wrapNone/>
                <wp:docPr id="69" name="Grup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635" cy="1647825"/>
                          <a:chOff x="6074" y="2956"/>
                          <a:chExt cx="601" cy="2357"/>
                        </a:xfrm>
                      </wpg:grpSpPr>
                      <pic:pic xmlns:pic="http://schemas.openxmlformats.org/drawingml/2006/picture">
                        <pic:nvPicPr>
                          <pic:cNvPr id="70" name="Picture 11" descr="t2 em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2956"/>
                            <a:ext cx="568" cy="4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12" descr="l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0" y="3420"/>
                            <a:ext cx="498" cy="5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13" descr="ph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4164"/>
                            <a:ext cx="485" cy="5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14" descr="addr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4" y="4718"/>
                            <a:ext cx="554" cy="5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6739DA" id="Grupo 69" o:spid="_x0000_s1026" style="position:absolute;margin-left:207.7pt;margin-top:136.95pt;width:30.05pt;height:129.75pt;z-index:251677696" coordorigin="6074,2956" coordsize="601,2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t2 email" style="position:absolute;left:6107;top:2956;width:568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">
                  <v:imagedata r:id="rId17" o:title="t2 email"/>
                </v:shape>
                <v:shape id="Picture 12" o:spid="_x0000_s1028" type="#_x0000_t75" alt="loc" style="position:absolute;left:6130;top:3420;width:498;height: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">
                  <v:imagedata r:id="rId18" o:title="loc"/>
                </v:shape>
                <v:shape id="Picture 13" o:spid="_x0000_s1029" type="#_x0000_t75" alt="phone" style="position:absolute;left:6107;top:4164;width:485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">
                  <v:imagedata r:id="rId19" o:title="phone"/>
                </v:shape>
                <v:shape id="Picture 14" o:spid="_x0000_s1030" type="#_x0000_t75" alt="address" style="position:absolute;left:6074;top:4718;width:554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">
                  <v:imagedata r:id="rId20" o:title="address"/>
                </v:shape>
              </v:group>
            </w:pict>
          </mc:Fallback>
        </mc:AlternateContent>
      </w:r>
      <w:r w:rsidR="00342F6C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A1C8369" wp14:editId="513DAF58">
                <wp:simplePos x="0" y="0"/>
                <wp:positionH relativeFrom="margin">
                  <wp:posOffset>2995930</wp:posOffset>
                </wp:positionH>
                <wp:positionV relativeFrom="paragraph">
                  <wp:posOffset>1717040</wp:posOffset>
                </wp:positionV>
                <wp:extent cx="2381250" cy="1758950"/>
                <wp:effectExtent l="0" t="0" r="0" b="0"/>
                <wp:wrapNone/>
                <wp:docPr id="28" name="Cuadro de text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75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6D6AC" w14:textId="77777777" w:rsidR="003B53D6" w:rsidRPr="00F47395" w:rsidRDefault="003B53D6" w:rsidP="003B53D6">
                            <w:pPr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</w:pPr>
                            <w:r w:rsidRPr="00F47395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>carrera.industrial@uta.edu.ec</w:t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F47395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 xml:space="preserve">Cdla. Universitaria (Predios Huachi) </w:t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proofErr w:type="spellStart"/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t>Call</w:t>
                            </w:r>
                            <w:proofErr w:type="spellEnd"/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t xml:space="preserve">: </w:t>
                            </w:r>
                            <w:r w:rsidRPr="00F47395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>2411537</w:t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 xml:space="preserve">Fax: </w:t>
                            </w:r>
                            <w:r w:rsidRPr="00F47395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 xml:space="preserve">03-2851894 </w:t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>https://uta.edu.ec/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C8369" id="Cuadro de texto 28" o:spid="_x0000_s1036" type="#_x0000_t202" style="position:absolute;margin-left:235.9pt;margin-top:135.2pt;width:187.5pt;height:138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" filled="f" stroked="f">
                <v:textbox>
                  <w:txbxContent>
                    <w:p w14:paraId="4F66D6AC" w14:textId="77777777" w:rsidR="003B53D6" w:rsidRPr="00F47395" w:rsidRDefault="003B53D6" w:rsidP="003B53D6">
                      <w:pPr>
                        <w:rPr>
                          <w:color w:val="FFFFFF" w:themeColor="background1"/>
                          <w:szCs w:val="24"/>
                          <w:lang w:val="es-US"/>
                        </w:rPr>
                      </w:pPr>
                      <w:r w:rsidRPr="00F47395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>carrera.industrial@uta.edu.ec</w:t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F47395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 xml:space="preserve">Cdla. Universitaria (Predios Huachi) </w:t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proofErr w:type="spellStart"/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t>Call</w:t>
                      </w:r>
                      <w:proofErr w:type="spellEnd"/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t xml:space="preserve">: </w:t>
                      </w:r>
                      <w:r w:rsidRPr="00F47395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>2411537</w:t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 xml:space="preserve">Fax: </w:t>
                      </w:r>
                      <w:r w:rsidRPr="00F47395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 xml:space="preserve">03-2851894 </w:t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>https://uta.edu.ec/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86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2A27EC" wp14:editId="08C13634">
                <wp:simplePos x="0" y="0"/>
                <wp:positionH relativeFrom="column">
                  <wp:posOffset>2635250</wp:posOffset>
                </wp:positionH>
                <wp:positionV relativeFrom="paragraph">
                  <wp:posOffset>3516630</wp:posOffset>
                </wp:positionV>
                <wp:extent cx="2527300" cy="2508250"/>
                <wp:effectExtent l="19050" t="19050" r="25400" b="25400"/>
                <wp:wrapNone/>
                <wp:docPr id="43" name="Forma libre: form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2508250"/>
                        </a:xfrm>
                        <a:custGeom>
                          <a:avLst/>
                          <a:gdLst>
                            <a:gd name="connsiteX0" fmla="*/ 0 w 2527442"/>
                            <a:gd name="connsiteY0" fmla="*/ 0 h 1900720"/>
                            <a:gd name="connsiteX1" fmla="*/ 0 w 2527442"/>
                            <a:gd name="connsiteY1" fmla="*/ 1900720 h 1900720"/>
                            <a:gd name="connsiteX2" fmla="*/ 2527442 w 2527442"/>
                            <a:gd name="connsiteY2" fmla="*/ 1900720 h 1900720"/>
                            <a:gd name="connsiteX3" fmla="*/ 2527442 w 2527442"/>
                            <a:gd name="connsiteY3" fmla="*/ 133564 h 1900720"/>
                            <a:gd name="connsiteX4" fmla="*/ 1047964 w 2527442"/>
                            <a:gd name="connsiteY4" fmla="*/ 123290 h 1900720"/>
                            <a:gd name="connsiteX5" fmla="*/ 934948 w 2527442"/>
                            <a:gd name="connsiteY5" fmla="*/ 0 h 1900720"/>
                            <a:gd name="connsiteX6" fmla="*/ 0 w 2527442"/>
                            <a:gd name="connsiteY6" fmla="*/ 0 h 19007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2" h="1900720">
                              <a:moveTo>
                                <a:pt x="0" y="0"/>
                              </a:moveTo>
                              <a:lnTo>
                                <a:pt x="0" y="1900720"/>
                              </a:lnTo>
                              <a:lnTo>
                                <a:pt x="2527442" y="1900720"/>
                              </a:lnTo>
                              <a:lnTo>
                                <a:pt x="2527442" y="133564"/>
                              </a:lnTo>
                              <a:lnTo>
                                <a:pt x="1047964" y="123290"/>
                              </a:lnTo>
                              <a:lnTo>
                                <a:pt x="93494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3DBC7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9AFC3" w14:textId="77777777" w:rsidR="00C63667" w:rsidRDefault="00C63667" w:rsidP="0029268D">
                            <w:pPr>
                              <w:spacing w:line="360" w:lineRule="auto"/>
                              <w:jc w:val="both"/>
                              <w:rPr>
                                <w:noProof/>
                              </w:rPr>
                            </w:pPr>
                          </w:p>
                          <w:p w14:paraId="22B720F8" w14:textId="5FBAF812" w:rsidR="0045404E" w:rsidRDefault="0045404E" w:rsidP="0029268D">
                            <w:pPr>
                              <w:spacing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A27EC" id="Forma libre: forma 43" o:spid="_x0000_s1037" style="position:absolute;margin-left:207.5pt;margin-top:276.9pt;width:199pt;height:197.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527442,19007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" adj="-11796480,,5400" path="m,l,1900720r2527442,l2527442,133564,1047964,123290,934948,,,xe" fillcolor="#e3dbc7" strokecolor="black [3213]" strokeweight="2.25pt">
                <v:stroke joinstyle="miter"/>
                <v:formulas/>
                <v:path arrowok="t" o:connecttype="custom" o:connectlocs="0,0;0,2508250;2527300,2508250;2527300,176255;1047905,162697;934895,0;0,0" o:connectangles="0,0,0,0,0,0,0" textboxrect="0,0,2527442,1900720"/>
                <v:textbox>
                  <w:txbxContent>
                    <w:p w14:paraId="7879AFC3" w14:textId="77777777" w:rsidR="00C63667" w:rsidRDefault="00C63667" w:rsidP="0029268D">
                      <w:pPr>
                        <w:spacing w:line="360" w:lineRule="auto"/>
                        <w:jc w:val="both"/>
                        <w:rPr>
                          <w:noProof/>
                        </w:rPr>
                      </w:pPr>
                    </w:p>
                    <w:p w14:paraId="22B720F8" w14:textId="5FBAF812" w:rsidR="0045404E" w:rsidRDefault="0045404E" w:rsidP="0029268D">
                      <w:pPr>
                        <w:spacing w:line="36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BF2B70"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623E5CCD" wp14:editId="16E3AC26">
                <wp:simplePos x="0" y="0"/>
                <wp:positionH relativeFrom="column">
                  <wp:posOffset>5842000</wp:posOffset>
                </wp:positionH>
                <wp:positionV relativeFrom="paragraph">
                  <wp:posOffset>3764280</wp:posOffset>
                </wp:positionV>
                <wp:extent cx="2844800" cy="2362835"/>
                <wp:effectExtent l="0" t="0" r="31750" b="18415"/>
                <wp:wrapNone/>
                <wp:docPr id="50" name="Forma libre: form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0" cy="2362835"/>
                        </a:xfrm>
                        <a:custGeom>
                          <a:avLst/>
                          <a:gdLst>
                            <a:gd name="connsiteX0" fmla="*/ 0 w 2856216"/>
                            <a:gd name="connsiteY0" fmla="*/ 10275 h 2363057"/>
                            <a:gd name="connsiteX1" fmla="*/ 0 w 2856216"/>
                            <a:gd name="connsiteY1" fmla="*/ 2363057 h 2363057"/>
                            <a:gd name="connsiteX2" fmla="*/ 2856216 w 2856216"/>
                            <a:gd name="connsiteY2" fmla="*/ 2363057 h 2363057"/>
                            <a:gd name="connsiteX3" fmla="*/ 2835667 w 2856216"/>
                            <a:gd name="connsiteY3" fmla="*/ 0 h 2363057"/>
                            <a:gd name="connsiteX4" fmla="*/ 2661007 w 2856216"/>
                            <a:gd name="connsiteY4" fmla="*/ 0 h 2363057"/>
                            <a:gd name="connsiteX5" fmla="*/ 2671281 w 2856216"/>
                            <a:gd name="connsiteY5" fmla="*/ 92468 h 2363057"/>
                            <a:gd name="connsiteX6" fmla="*/ 1623317 w 2856216"/>
                            <a:gd name="connsiteY6" fmla="*/ 92468 h 2363057"/>
                            <a:gd name="connsiteX7" fmla="*/ 1541124 w 2856216"/>
                            <a:gd name="connsiteY7" fmla="*/ 10275 h 2363057"/>
                            <a:gd name="connsiteX8" fmla="*/ 0 w 2856216"/>
                            <a:gd name="connsiteY8" fmla="*/ 10275 h 23630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856216" h="2363057">
                              <a:moveTo>
                                <a:pt x="0" y="10275"/>
                              </a:moveTo>
                              <a:lnTo>
                                <a:pt x="0" y="2363057"/>
                              </a:lnTo>
                              <a:lnTo>
                                <a:pt x="2856216" y="2363057"/>
                              </a:lnTo>
                              <a:lnTo>
                                <a:pt x="2835667" y="0"/>
                              </a:lnTo>
                              <a:lnTo>
                                <a:pt x="2661007" y="0"/>
                              </a:lnTo>
                              <a:lnTo>
                                <a:pt x="2671281" y="92468"/>
                              </a:lnTo>
                              <a:lnTo>
                                <a:pt x="1623317" y="92468"/>
                              </a:lnTo>
                              <a:lnTo>
                                <a:pt x="1541124" y="10275"/>
                              </a:lnTo>
                              <a:lnTo>
                                <a:pt x="0" y="102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3DBC7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334F90" id="Forma libre: forma 50" o:spid="_x0000_s1026" style="position:absolute;margin-left:460pt;margin-top:296.4pt;width:224pt;height:186.05pt;z-index:-251610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856216,2363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" path="m,10275l,2363057r2856216,l2835667,,2661007,r10274,92468l1623317,92468,1541124,10275,,10275xe" fillcolor="#e3dbc7" strokecolor="black [3213]" strokeweight="1.5pt">
                <v:stroke joinstyle="miter"/>
                <v:path arrowok="t" o:connecttype="custom" o:connectlocs="0,10274;0,2362835;2844800,2362835;2824333,0;2650371,0;2660604,92459;1616829,92459;1534964,10274;0,10274" o:connectangles="0,0,0,0,0,0,0,0,0"/>
              </v:shape>
            </w:pict>
          </mc:Fallback>
        </mc:AlternateContent>
      </w:r>
      <w:r w:rsidR="0012586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F60585" wp14:editId="1E267A51">
                <wp:simplePos x="0" y="0"/>
                <wp:positionH relativeFrom="column">
                  <wp:posOffset>2443480</wp:posOffset>
                </wp:positionH>
                <wp:positionV relativeFrom="paragraph">
                  <wp:posOffset>5476240</wp:posOffset>
                </wp:positionV>
                <wp:extent cx="2882900" cy="668655"/>
                <wp:effectExtent l="0" t="0" r="12700" b="17145"/>
                <wp:wrapNone/>
                <wp:docPr id="4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668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32A8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F47FB2B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77B6EB2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55286D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A0BE0B1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4B7A013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384AE1A" w14:textId="77777777" w:rsidR="005473D4" w:rsidRDefault="005473D4" w:rsidP="005473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60585" id="_x0000_s1038" type="#_x0000_t202" style="position:absolute;margin-left:192.4pt;margin-top:431.2pt;width:227pt;height:52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" fillcolor="#bfbfbf [2412]">
                <v:textbox>
                  <w:txbxContent>
                    <w:p w14:paraId="11132A8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F47FB2B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77B6EB2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55286D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A0BE0B1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4B7A013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384AE1A" w14:textId="77777777" w:rsidR="005473D4" w:rsidRDefault="005473D4" w:rsidP="005473D4"/>
                  </w:txbxContent>
                </v:textbox>
              </v:shape>
            </w:pict>
          </mc:Fallback>
        </mc:AlternateContent>
      </w:r>
      <w:r w:rsidR="00125867">
        <w:rPr>
          <w:noProof/>
        </w:rPr>
        <mc:AlternateContent>
          <mc:Choice Requires="wps">
            <w:drawing>
              <wp:anchor distT="0" distB="0" distL="114300" distR="114300" simplePos="0" relativeHeight="251638779" behindDoc="0" locked="0" layoutInCell="1" allowOverlap="1" wp14:anchorId="1206B392" wp14:editId="05F35F7E">
                <wp:simplePos x="0" y="0"/>
                <wp:positionH relativeFrom="margin">
                  <wp:posOffset>2442096</wp:posOffset>
                </wp:positionH>
                <wp:positionV relativeFrom="paragraph">
                  <wp:posOffset>749935</wp:posOffset>
                </wp:positionV>
                <wp:extent cx="2882379" cy="4724400"/>
                <wp:effectExtent l="0" t="0" r="13335" b="1905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379" cy="4724400"/>
                        </a:xfrm>
                        <a:prstGeom prst="rect">
                          <a:avLst/>
                        </a:prstGeom>
                        <a:solidFill>
                          <a:srgbClr val="8D734D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E06424" id="Rectángulo 44" o:spid="_x0000_s1026" style="position:absolute;margin-left:192.3pt;margin-top:59.05pt;width:226.95pt;height:372pt;z-index:251638779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" fillcolor="#8d734d" strokecolor="black [3213]" strokeweight="1.5pt">
                <w10:wrap anchorx="margin"/>
              </v:rect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63FEFC" wp14:editId="46B35C13">
                <wp:simplePos x="0" y="0"/>
                <wp:positionH relativeFrom="column">
                  <wp:posOffset>-916970</wp:posOffset>
                </wp:positionH>
                <wp:positionV relativeFrom="paragraph">
                  <wp:posOffset>3473179</wp:posOffset>
                </wp:positionV>
                <wp:extent cx="2905875" cy="200025"/>
                <wp:effectExtent l="0" t="0" r="27940" b="28575"/>
                <wp:wrapNone/>
                <wp:docPr id="39" name="Forma libre: form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00025"/>
                        </a:xfrm>
                        <a:custGeom>
                          <a:avLst/>
                          <a:gdLst>
                            <a:gd name="connsiteX0" fmla="*/ 0 w 2895600"/>
                            <a:gd name="connsiteY0" fmla="*/ 0 h 190500"/>
                            <a:gd name="connsiteX1" fmla="*/ 0 w 2895600"/>
                            <a:gd name="connsiteY1" fmla="*/ 0 h 190500"/>
                            <a:gd name="connsiteX2" fmla="*/ 0 w 2895600"/>
                            <a:gd name="connsiteY2" fmla="*/ 190500 h 190500"/>
                            <a:gd name="connsiteX3" fmla="*/ 714375 w 2895600"/>
                            <a:gd name="connsiteY3" fmla="*/ 190500 h 190500"/>
                            <a:gd name="connsiteX4" fmla="*/ 828675 w 2895600"/>
                            <a:gd name="connsiteY4" fmla="*/ 85725 h 190500"/>
                            <a:gd name="connsiteX5" fmla="*/ 2895600 w 2895600"/>
                            <a:gd name="connsiteY5" fmla="*/ 85725 h 190500"/>
                            <a:gd name="connsiteX6" fmla="*/ 2895600 w 2895600"/>
                            <a:gd name="connsiteY6" fmla="*/ 0 h 190500"/>
                            <a:gd name="connsiteX7" fmla="*/ 0 w 2895600"/>
                            <a:gd name="connsiteY7" fmla="*/ 0 h 190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895600" h="19050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90500"/>
                              </a:lnTo>
                              <a:lnTo>
                                <a:pt x="714375" y="190500"/>
                              </a:lnTo>
                              <a:lnTo>
                                <a:pt x="828675" y="85725"/>
                              </a:lnTo>
                              <a:lnTo>
                                <a:pt x="2895600" y="85725"/>
                              </a:lnTo>
                              <a:lnTo>
                                <a:pt x="28956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402B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D434B" id="Forma libre: forma 39" o:spid="_x0000_s1026" style="position:absolute;margin-left:-72.2pt;margin-top:273.5pt;width:228.8pt;height:15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56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" path="m,l,,,190500r714375,l828675,85725r2066925,l2895600,,,xe" fillcolor="#4f402b" strokecolor="black [3213]" strokeweight="1pt">
                <v:stroke joinstyle="miter"/>
                <v:path arrowok="t" o:connecttype="custom" o:connectlocs="0,0;0,0;0,200025;716910,200025;831616,90011;2905875,90011;2905875,0;0,0" o:connectangles="0,0,0,0,0,0,0,0"/>
              </v:shape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40829" behindDoc="0" locked="0" layoutInCell="1" allowOverlap="1" wp14:anchorId="002E1775" wp14:editId="16CE7F3F">
                <wp:simplePos x="0" y="0"/>
                <wp:positionH relativeFrom="column">
                  <wp:posOffset>-916970</wp:posOffset>
                </wp:positionH>
                <wp:positionV relativeFrom="paragraph">
                  <wp:posOffset>3462905</wp:posOffset>
                </wp:positionV>
                <wp:extent cx="2905875" cy="2647950"/>
                <wp:effectExtent l="0" t="0" r="27940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647950"/>
                        </a:xfrm>
                        <a:prstGeom prst="rect">
                          <a:avLst/>
                        </a:prstGeom>
                        <a:solidFill>
                          <a:srgbClr val="E3DBC7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EDFCDD" id="Rectángulo 40" o:spid="_x0000_s1026" style="position:absolute;margin-left:-72.2pt;margin-top:272.65pt;width:228.8pt;height:208.5pt;z-index:25164082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" fillcolor="#e3dbc7" strokecolor="white [3212]" strokeweight="1pt"/>
            </w:pict>
          </mc:Fallback>
        </mc:AlternateContent>
      </w:r>
      <w:r w:rsidR="00D43E68">
        <w:br w:type="page"/>
      </w:r>
      <w:r w:rsidR="00B900C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E0DD356" wp14:editId="5218DADF">
                <wp:simplePos x="0" y="0"/>
                <wp:positionH relativeFrom="column">
                  <wp:posOffset>2311400</wp:posOffset>
                </wp:positionH>
                <wp:positionV relativeFrom="paragraph">
                  <wp:posOffset>847725</wp:posOffset>
                </wp:positionV>
                <wp:extent cx="2991485" cy="2181225"/>
                <wp:effectExtent l="0" t="0" r="0" b="0"/>
                <wp:wrapNone/>
                <wp:docPr id="161" name="Rectángulo: esquinas redondeadas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1485" cy="218122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4F7315" w14:textId="4F070D4F" w:rsidR="004755D9" w:rsidRPr="00B900C9" w:rsidRDefault="00B900C9" w:rsidP="009904EB">
                            <w:pPr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</w:pPr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Ama </w:t>
                            </w:r>
                            <w:proofErr w:type="spellStart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hatun</w:t>
                            </w:r>
                            <w:proofErr w:type="spellEnd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churanakunata</w:t>
                            </w:r>
                            <w:proofErr w:type="spellEnd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churankichu</w:t>
                            </w:r>
                            <w:proofErr w:type="spellEnd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, </w:t>
                            </w:r>
                            <w:proofErr w:type="spellStart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akchata</w:t>
                            </w:r>
                            <w:proofErr w:type="spellEnd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sinchi </w:t>
                            </w:r>
                            <w:proofErr w:type="spellStart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washaman</w:t>
                            </w:r>
                            <w:proofErr w:type="spellEnd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watanki</w:t>
                            </w:r>
                            <w:proofErr w:type="spellEnd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.</w:t>
                            </w:r>
                          </w:p>
                          <w:p w14:paraId="14FECB91" w14:textId="4F9AE9A5" w:rsidR="004755D9" w:rsidRPr="00DB1CA4" w:rsidRDefault="004755D9" w:rsidP="009904EB">
                            <w:pPr>
                              <w:widowControl w:val="0"/>
                              <w:spacing w:line="240" w:lineRule="exact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highlight w:val="yellow"/>
                                <w:lang w:val="es-US"/>
                              </w:rPr>
                            </w:pPr>
                          </w:p>
                          <w:p w14:paraId="0DD4497A" w14:textId="184D5180" w:rsidR="004755D9" w:rsidRPr="00B900C9" w:rsidRDefault="00B900C9" w:rsidP="009904EB">
                            <w:pPr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</w:pPr>
                            <w:proofErr w:type="spellStart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Campak</w:t>
                            </w:r>
                            <w:proofErr w:type="spellEnd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ñawipi</w:t>
                            </w:r>
                            <w:proofErr w:type="spellEnd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antejesta</w:t>
                            </w:r>
                            <w:proofErr w:type="spellEnd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churanki</w:t>
                            </w:r>
                            <w:proofErr w:type="spellEnd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.</w:t>
                            </w:r>
                          </w:p>
                          <w:p w14:paraId="241391F5" w14:textId="53400F1C" w:rsidR="004755D9" w:rsidRPr="00DB1CA4" w:rsidRDefault="004755D9" w:rsidP="009904EB">
                            <w:pPr>
                              <w:widowControl w:val="0"/>
                              <w:spacing w:line="240" w:lineRule="exact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highlight w:val="yellow"/>
                                <w:lang w:val="es-US"/>
                              </w:rPr>
                            </w:pPr>
                          </w:p>
                          <w:p w14:paraId="1DD3262B" w14:textId="564DB134" w:rsidR="004755D9" w:rsidRPr="00B900C9" w:rsidRDefault="00B900C9" w:rsidP="009904EB">
                            <w:pPr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</w:pPr>
                            <w:proofErr w:type="spellStart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Campak</w:t>
                            </w:r>
                            <w:proofErr w:type="spellEnd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makipi</w:t>
                            </w:r>
                            <w:proofErr w:type="spellEnd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maki</w:t>
                            </w:r>
                            <w:proofErr w:type="spellEnd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churanata</w:t>
                            </w:r>
                            <w:proofErr w:type="spellEnd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churanki</w:t>
                            </w:r>
                            <w:proofErr w:type="spellEnd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 xml:space="preserve"> ama </w:t>
                            </w:r>
                            <w:proofErr w:type="spellStart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chukririchun</w:t>
                            </w:r>
                            <w:proofErr w:type="spellEnd"/>
                            <w:r w:rsidRPr="00B900C9">
                              <w:rPr>
                                <w:color w:val="000000" w:themeColor="text1"/>
                                <w:szCs w:val="24"/>
                                <w:lang w:val="es-US"/>
                              </w:rPr>
                              <w:t>.</w:t>
                            </w:r>
                          </w:p>
                          <w:p w14:paraId="1D69E50C" w14:textId="77777777" w:rsidR="004755D9" w:rsidRDefault="004755D9" w:rsidP="004755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0DD356" id="Rectángulo: esquinas redondeadas 161" o:spid="_x0000_s1039" style="position:absolute;margin-left:182pt;margin-top:66.75pt;width:235.55pt;height:171.7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" filled="f" stroked="f">
                <v:textbox>
                  <w:txbxContent>
                    <w:p w14:paraId="3A4F7315" w14:textId="4F070D4F" w:rsidR="004755D9" w:rsidRPr="00B900C9" w:rsidRDefault="00B900C9" w:rsidP="009904EB">
                      <w:pPr>
                        <w:numPr>
                          <w:ilvl w:val="0"/>
                          <w:numId w:val="5"/>
                        </w:numPr>
                        <w:jc w:val="both"/>
                        <w:rPr>
                          <w:color w:val="000000" w:themeColor="text1"/>
                          <w:szCs w:val="24"/>
                          <w:lang w:val="es-US"/>
                        </w:rPr>
                      </w:pPr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Ama </w:t>
                      </w:r>
                      <w:proofErr w:type="spellStart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>hatun</w:t>
                      </w:r>
                      <w:proofErr w:type="spellEnd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>churanakunata</w:t>
                      </w:r>
                      <w:proofErr w:type="spellEnd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>churankichu</w:t>
                      </w:r>
                      <w:proofErr w:type="spellEnd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, </w:t>
                      </w:r>
                      <w:proofErr w:type="spellStart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>akchata</w:t>
                      </w:r>
                      <w:proofErr w:type="spellEnd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sinchi </w:t>
                      </w:r>
                      <w:proofErr w:type="spellStart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>washaman</w:t>
                      </w:r>
                      <w:proofErr w:type="spellEnd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>watanki</w:t>
                      </w:r>
                      <w:proofErr w:type="spellEnd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>.</w:t>
                      </w:r>
                    </w:p>
                    <w:p w14:paraId="14FECB91" w14:textId="4F9AE9A5" w:rsidR="004755D9" w:rsidRPr="00DB1CA4" w:rsidRDefault="004755D9" w:rsidP="009904EB">
                      <w:pPr>
                        <w:widowControl w:val="0"/>
                        <w:spacing w:line="240" w:lineRule="exact"/>
                        <w:jc w:val="both"/>
                        <w:rPr>
                          <w:b/>
                          <w:bCs/>
                          <w:color w:val="000000" w:themeColor="text1"/>
                          <w:szCs w:val="24"/>
                          <w:highlight w:val="yellow"/>
                          <w:lang w:val="es-US"/>
                        </w:rPr>
                      </w:pPr>
                    </w:p>
                    <w:p w14:paraId="0DD4497A" w14:textId="184D5180" w:rsidR="004755D9" w:rsidRPr="00B900C9" w:rsidRDefault="00B900C9" w:rsidP="009904EB">
                      <w:pPr>
                        <w:numPr>
                          <w:ilvl w:val="0"/>
                          <w:numId w:val="5"/>
                        </w:numPr>
                        <w:jc w:val="both"/>
                        <w:rPr>
                          <w:color w:val="000000" w:themeColor="text1"/>
                          <w:szCs w:val="24"/>
                          <w:lang w:val="es-US"/>
                        </w:rPr>
                      </w:pPr>
                      <w:proofErr w:type="spellStart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>Campak</w:t>
                      </w:r>
                      <w:proofErr w:type="spellEnd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>ñawipi</w:t>
                      </w:r>
                      <w:proofErr w:type="spellEnd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>antejesta</w:t>
                      </w:r>
                      <w:proofErr w:type="spellEnd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>churanki</w:t>
                      </w:r>
                      <w:proofErr w:type="spellEnd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>.</w:t>
                      </w:r>
                    </w:p>
                    <w:p w14:paraId="241391F5" w14:textId="53400F1C" w:rsidR="004755D9" w:rsidRPr="00DB1CA4" w:rsidRDefault="004755D9" w:rsidP="009904EB">
                      <w:pPr>
                        <w:widowControl w:val="0"/>
                        <w:spacing w:line="240" w:lineRule="exact"/>
                        <w:jc w:val="both"/>
                        <w:rPr>
                          <w:b/>
                          <w:bCs/>
                          <w:color w:val="000000" w:themeColor="text1"/>
                          <w:szCs w:val="24"/>
                          <w:highlight w:val="yellow"/>
                          <w:lang w:val="es-US"/>
                        </w:rPr>
                      </w:pPr>
                    </w:p>
                    <w:p w14:paraId="1DD3262B" w14:textId="564DB134" w:rsidR="004755D9" w:rsidRPr="00B900C9" w:rsidRDefault="00B900C9" w:rsidP="009904EB">
                      <w:pPr>
                        <w:numPr>
                          <w:ilvl w:val="0"/>
                          <w:numId w:val="5"/>
                        </w:numPr>
                        <w:jc w:val="both"/>
                        <w:rPr>
                          <w:color w:val="000000" w:themeColor="text1"/>
                          <w:szCs w:val="24"/>
                          <w:lang w:val="es-US"/>
                        </w:rPr>
                      </w:pPr>
                      <w:proofErr w:type="spellStart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>Campak</w:t>
                      </w:r>
                      <w:proofErr w:type="spellEnd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>makipi</w:t>
                      </w:r>
                      <w:proofErr w:type="spellEnd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>maki</w:t>
                      </w:r>
                      <w:proofErr w:type="spellEnd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>churanata</w:t>
                      </w:r>
                      <w:proofErr w:type="spellEnd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>churanki</w:t>
                      </w:r>
                      <w:proofErr w:type="spellEnd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 xml:space="preserve"> ama </w:t>
                      </w:r>
                      <w:proofErr w:type="spellStart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>chukririchun</w:t>
                      </w:r>
                      <w:proofErr w:type="spellEnd"/>
                      <w:r w:rsidRPr="00B900C9">
                        <w:rPr>
                          <w:color w:val="000000" w:themeColor="text1"/>
                          <w:szCs w:val="24"/>
                          <w:lang w:val="es-US"/>
                        </w:rPr>
                        <w:t>.</w:t>
                      </w:r>
                    </w:p>
                    <w:p w14:paraId="1D69E50C" w14:textId="77777777" w:rsidR="004755D9" w:rsidRDefault="004755D9" w:rsidP="004755D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DB1CA4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C883D4E" wp14:editId="262BF528">
                <wp:simplePos x="0" y="0"/>
                <wp:positionH relativeFrom="column">
                  <wp:posOffset>6228080</wp:posOffset>
                </wp:positionH>
                <wp:positionV relativeFrom="paragraph">
                  <wp:posOffset>716915</wp:posOffset>
                </wp:positionV>
                <wp:extent cx="2077085" cy="620395"/>
                <wp:effectExtent l="0" t="0" r="0" b="8255"/>
                <wp:wrapNone/>
                <wp:docPr id="173" name="Rectángul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085" cy="620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F883B1" w14:textId="77777777" w:rsidR="00DB1CA4" w:rsidRPr="004A4303" w:rsidRDefault="00DB1CA4" w:rsidP="00DB1CA4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</w:pPr>
                            <w:r w:rsidRPr="00524A5A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  <w:t>¡</w:t>
                            </w:r>
                            <w:proofErr w:type="spellStart"/>
                            <w:r w:rsidRPr="00524A5A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  <w:t>Kayta</w:t>
                            </w:r>
                            <w:proofErr w:type="spellEnd"/>
                            <w:r w:rsidRPr="00524A5A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524A5A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  <w:t>ruray</w:t>
                            </w:r>
                            <w:proofErr w:type="spellEnd"/>
                            <w:r w:rsidRPr="00524A5A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  <w:t>!</w:t>
                            </w:r>
                          </w:p>
                          <w:p w14:paraId="35F2C620" w14:textId="137725F9" w:rsidR="00C82378" w:rsidRPr="0048738C" w:rsidRDefault="00C82378" w:rsidP="00C8237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883D4E" id="Rectángulo 173" o:spid="_x0000_s1040" style="position:absolute;margin-left:490.4pt;margin-top:56.45pt;width:163.55pt;height:48.8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" filled="f" stroked="f">
                <v:textbox>
                  <w:txbxContent>
                    <w:p w14:paraId="5CF883B1" w14:textId="77777777" w:rsidR="00DB1CA4" w:rsidRPr="004A4303" w:rsidRDefault="00DB1CA4" w:rsidP="00DB1CA4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</w:pPr>
                      <w:r w:rsidRPr="00524A5A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  <w:t>¡</w:t>
                      </w:r>
                      <w:proofErr w:type="spellStart"/>
                      <w:r w:rsidRPr="00524A5A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  <w:t>Kayta</w:t>
                      </w:r>
                      <w:proofErr w:type="spellEnd"/>
                      <w:r w:rsidRPr="00524A5A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  <w:t xml:space="preserve"> </w:t>
                      </w:r>
                      <w:proofErr w:type="spellStart"/>
                      <w:r w:rsidRPr="00524A5A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  <w:t>ruray</w:t>
                      </w:r>
                      <w:proofErr w:type="spellEnd"/>
                      <w:r w:rsidRPr="00524A5A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  <w:t>!</w:t>
                      </w:r>
                    </w:p>
                    <w:p w14:paraId="35F2C620" w14:textId="137725F9" w:rsidR="00C82378" w:rsidRPr="0048738C" w:rsidRDefault="00C82378" w:rsidP="00C82378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B1CA4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182ACA1" wp14:editId="42E00B9E">
                <wp:simplePos x="0" y="0"/>
                <wp:positionH relativeFrom="column">
                  <wp:posOffset>-876300</wp:posOffset>
                </wp:positionH>
                <wp:positionV relativeFrom="paragraph">
                  <wp:posOffset>-600710</wp:posOffset>
                </wp:positionV>
                <wp:extent cx="4343400" cy="671195"/>
                <wp:effectExtent l="0" t="0" r="0" b="0"/>
                <wp:wrapNone/>
                <wp:docPr id="126" name="Rectángulo: esquinas redondeadas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67119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82981C" w14:textId="77777777" w:rsidR="00DB1CA4" w:rsidRDefault="00DB1CA4" w:rsidP="00DB1CA4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845D9F"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  <w:t xml:space="preserve">ALLICHINA </w:t>
                            </w:r>
                          </w:p>
                          <w:p w14:paraId="04D2F0C7" w14:textId="423175D7" w:rsidR="00DB1CA4" w:rsidRPr="00845D9F" w:rsidRDefault="00DB1CA4" w:rsidP="00DB1CA4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845D9F"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  <w:t>LLANKANA PUSHTUTA</w:t>
                            </w:r>
                          </w:p>
                          <w:p w14:paraId="6280EE57" w14:textId="22BE4DCD" w:rsidR="00595C06" w:rsidRPr="00EC3F6A" w:rsidRDefault="00595C06" w:rsidP="00595C06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82ACA1" id="Rectángulo: esquinas redondeadas 126" o:spid="_x0000_s1041" style="position:absolute;margin-left:-69pt;margin-top:-47.3pt;width:342pt;height:52.8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" filled="f" stroked="f">
                <v:textbox>
                  <w:txbxContent>
                    <w:p w14:paraId="7E82981C" w14:textId="77777777" w:rsidR="00DB1CA4" w:rsidRDefault="00DB1CA4" w:rsidP="00DB1CA4">
                      <w:pP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</w:pPr>
                      <w:r w:rsidRPr="00845D9F"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  <w:t xml:space="preserve">ALLICHINA </w:t>
                      </w:r>
                    </w:p>
                    <w:p w14:paraId="04D2F0C7" w14:textId="423175D7" w:rsidR="00DB1CA4" w:rsidRPr="00845D9F" w:rsidRDefault="00DB1CA4" w:rsidP="00DB1CA4">
                      <w:pP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</w:pPr>
                      <w:r w:rsidRPr="00845D9F"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  <w:t>LLANKANA PUSHTUTA</w:t>
                      </w:r>
                    </w:p>
                    <w:p w14:paraId="6280EE57" w14:textId="22BE4DCD" w:rsidR="00595C06" w:rsidRPr="00EC3F6A" w:rsidRDefault="00595C06" w:rsidP="00595C06">
                      <w:pPr>
                        <w:rPr>
                          <w:b/>
                          <w:bCs/>
                          <w:sz w:val="48"/>
                          <w:szCs w:val="48"/>
                          <w:lang w:val="es-MX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48738C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43F7BB" wp14:editId="4A7AB57F">
                <wp:simplePos x="0" y="0"/>
                <wp:positionH relativeFrom="column">
                  <wp:posOffset>-499533</wp:posOffset>
                </wp:positionH>
                <wp:positionV relativeFrom="paragraph">
                  <wp:posOffset>1998133</wp:posOffset>
                </wp:positionV>
                <wp:extent cx="2178332" cy="1543050"/>
                <wp:effectExtent l="0" t="0" r="31750" b="38100"/>
                <wp:wrapNone/>
                <wp:docPr id="76" name="Forma libre: form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78332" cy="15430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3DBC7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20B61" w14:textId="6A41293B" w:rsidR="00793C17" w:rsidRPr="00CB164E" w:rsidRDefault="0048738C" w:rsidP="00CB164E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  <w:r w:rsidRPr="0048738C">
                              <w:rPr>
                                <w:noProof/>
                                <w:color w:val="000000" w:themeColor="text1"/>
                                <w:lang w:val="es-MX"/>
                              </w:rPr>
                              <w:drawing>
                                <wp:inline distT="0" distB="0" distL="0" distR="0" wp14:anchorId="643A02A1" wp14:editId="4D926AD4">
                                  <wp:extent cx="1229995" cy="1847193"/>
                                  <wp:effectExtent l="72708" t="79692" r="138112" b="138113"/>
                                  <wp:docPr id="197" name="Imagen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6200000">
                                            <a:off x="0" y="0"/>
                                            <a:ext cx="1251837" cy="18799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3F7BB" id="Forma libre: forma 76" o:spid="_x0000_s1042" style="position:absolute;margin-left:-39.35pt;margin-top:157.35pt;width:171.5pt;height:121.5pt;rotation:18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62547,133991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" adj="-11796480,,5400" path="m4527,4527l1362547,r,1339913l891767,1339913r-95062,-99588l,1231271,4527,4527xe" fillcolor="#e3dbc7" strokecolor="black [3213]" strokeweight="1.5pt">
                <v:stroke joinstyle="miter"/>
                <v:formulas/>
                <v:path arrowok="t" o:connecttype="custom" o:connectlocs="7237,5213;2178332,0;2178332,1543050;1425686,1543050;1273709,1428364;0,1417937;7237,5213" o:connectangles="0,0,0,0,0,0,0" textboxrect="0,0,1362547,1339913"/>
                <v:textbox>
                  <w:txbxContent>
                    <w:p w14:paraId="2E520B61" w14:textId="6A41293B" w:rsidR="00793C17" w:rsidRPr="00CB164E" w:rsidRDefault="0048738C" w:rsidP="00CB164E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  <w:r w:rsidRPr="0048738C">
                        <w:rPr>
                          <w:noProof/>
                          <w:color w:val="000000" w:themeColor="text1"/>
                          <w:lang w:val="es-MX"/>
                        </w:rPr>
                        <w:drawing>
                          <wp:inline distT="0" distB="0" distL="0" distR="0" wp14:anchorId="643A02A1" wp14:editId="4D926AD4">
                            <wp:extent cx="1229995" cy="1847193"/>
                            <wp:effectExtent l="72708" t="79692" r="138112" b="138113"/>
                            <wp:docPr id="197" name="Imagen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6200000">
                                      <a:off x="0" y="0"/>
                                      <a:ext cx="1251837" cy="1879995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8738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055A91" wp14:editId="2ACF4AB4">
                <wp:simplePos x="0" y="0"/>
                <wp:positionH relativeFrom="column">
                  <wp:posOffset>-502920</wp:posOffset>
                </wp:positionH>
                <wp:positionV relativeFrom="paragraph">
                  <wp:posOffset>334645</wp:posOffset>
                </wp:positionV>
                <wp:extent cx="2182283" cy="1742017"/>
                <wp:effectExtent l="19050" t="19050" r="27940" b="10795"/>
                <wp:wrapNone/>
                <wp:docPr id="66" name="Forma libre: form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2283" cy="1742017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3DBC7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2ADDA" w14:textId="23668C74" w:rsidR="0048738C" w:rsidRDefault="0048738C" w:rsidP="0048738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26FBF5" wp14:editId="21F9701C">
                                  <wp:extent cx="1789903" cy="1343307"/>
                                  <wp:effectExtent l="76200" t="76200" r="134620" b="123825"/>
                                  <wp:docPr id="195" name="Imagen 195" descr="Un joven sentado en el pasto&#10;&#10;Descripción generada automáticamente con confianza baj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n 1" descr="Un joven sentado en el pasto&#10;&#10;Descripción generada automáticamente con confianza baja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12820" cy="13605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55A91" id="Forma libre: forma 66" o:spid="_x0000_s1043" style="position:absolute;margin-left:-39.6pt;margin-top:26.35pt;width:171.85pt;height:137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62547,133991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" adj="-11796480,,5400" path="m4527,4527l1362547,r,1339913l891767,1339913r-95062,-99588l,1231271,4527,4527xe" fillcolor="#e3dbc7" strokecolor="black [3213]" strokeweight="1.5pt">
                <v:stroke joinstyle="miter"/>
                <v:formulas/>
                <v:path arrowok="t" o:connecttype="custom" o:connectlocs="7251,5886;2182283,0;2182283,1742017;1428272,1742017;1276019,1612543;0,1600772;7251,5886" o:connectangles="0,0,0,0,0,0,0" textboxrect="0,0,1362547,1339913"/>
                <v:textbox>
                  <w:txbxContent>
                    <w:p w14:paraId="4C72ADDA" w14:textId="23668C74" w:rsidR="0048738C" w:rsidRDefault="0048738C" w:rsidP="0048738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26FBF5" wp14:editId="21F9701C">
                            <wp:extent cx="1789903" cy="1343307"/>
                            <wp:effectExtent l="76200" t="76200" r="134620" b="123825"/>
                            <wp:docPr id="195" name="Imagen 195" descr="Un joven sentado en el pasto&#10;&#10;Descripción generada automáticamente con confianza baj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n 1" descr="Un joven sentado en el pasto&#10;&#10;Descripción generada automáticamente con confianza baja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12820" cy="1360506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82378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607A42F" wp14:editId="059EC1E7">
                <wp:simplePos x="0" y="0"/>
                <wp:positionH relativeFrom="margin">
                  <wp:align>center</wp:align>
                </wp:positionH>
                <wp:positionV relativeFrom="paragraph">
                  <wp:posOffset>427779</wp:posOffset>
                </wp:positionV>
                <wp:extent cx="2539365" cy="452120"/>
                <wp:effectExtent l="0" t="0" r="0" b="0"/>
                <wp:wrapNone/>
                <wp:docPr id="160" name="Rectángulo: esquinas redondeadas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9365" cy="452120"/>
                        </a:xfrm>
                        <a:prstGeom prst="roundRect">
                          <a:avLst>
                            <a:gd name="adj" fmla="val 11673"/>
                          </a:avLst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AC08B" w14:textId="444EFEEB" w:rsidR="004755D9" w:rsidRPr="0048738C" w:rsidRDefault="00DB1CA4" w:rsidP="004755D9">
                            <w:pPr>
                              <w:widowControl w:val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"/>
                              </w:rPr>
                              <w:t>Kaqninkuna</w:t>
                            </w:r>
                            <w:proofErr w:type="spellEnd"/>
                            <w:r w:rsidR="0048738C" w:rsidRPr="0048738C">
                              <w:rPr>
                                <w:b/>
                                <w:bCs/>
                                <w:sz w:val="32"/>
                                <w:szCs w:val="32"/>
                                <w:lang w:val="e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"/>
                              </w:rPr>
                              <w:t>amachay</w:t>
                            </w:r>
                            <w:proofErr w:type="spellEnd"/>
                          </w:p>
                          <w:p w14:paraId="66F5E383" w14:textId="77777777" w:rsidR="004755D9" w:rsidRPr="004755D9" w:rsidRDefault="004755D9" w:rsidP="004755D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607A42F" id="Rectángulo: esquinas redondeadas 160" o:spid="_x0000_s1044" style="position:absolute;margin-left:0;margin-top:33.7pt;width:199.95pt;height:35.6pt;z-index:251791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764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" filled="f" stroked="f">
                <v:textbox>
                  <w:txbxContent>
                    <w:p w14:paraId="099AC08B" w14:textId="444EFEEB" w:rsidR="004755D9" w:rsidRPr="0048738C" w:rsidRDefault="00DB1CA4" w:rsidP="004755D9">
                      <w:pPr>
                        <w:widowControl w:val="0"/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32"/>
                          <w:szCs w:val="32"/>
                          <w:lang w:val="en"/>
                        </w:rPr>
                        <w:t>Kaqninkuna</w:t>
                      </w:r>
                      <w:proofErr w:type="spellEnd"/>
                      <w:r w:rsidR="0048738C" w:rsidRPr="0048738C">
                        <w:rPr>
                          <w:b/>
                          <w:bCs/>
                          <w:sz w:val="32"/>
                          <w:szCs w:val="32"/>
                          <w:lang w:val="en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32"/>
                          <w:szCs w:val="32"/>
                          <w:lang w:val="en"/>
                        </w:rPr>
                        <w:t>amachay</w:t>
                      </w:r>
                      <w:proofErr w:type="spellEnd"/>
                    </w:p>
                    <w:p w14:paraId="66F5E383" w14:textId="77777777" w:rsidR="004755D9" w:rsidRPr="004755D9" w:rsidRDefault="004755D9" w:rsidP="004755D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2378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2AFBAA2" wp14:editId="3774EE66">
                <wp:simplePos x="0" y="0"/>
                <wp:positionH relativeFrom="margin">
                  <wp:align>center</wp:align>
                </wp:positionH>
                <wp:positionV relativeFrom="paragraph">
                  <wp:posOffset>232410</wp:posOffset>
                </wp:positionV>
                <wp:extent cx="2854960" cy="5808980"/>
                <wp:effectExtent l="0" t="0" r="21590" b="2032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5808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ED6BD" id="Rectángulo 63" o:spid="_x0000_s1026" style="position:absolute;margin-left:0;margin-top:18.3pt;width:224.8pt;height:457.4pt;z-index:251713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" filled="f" strokecolor="black [3213]" strokeweight="1pt">
                <w10:wrap anchorx="margin"/>
              </v:rect>
            </w:pict>
          </mc:Fallback>
        </mc:AlternateContent>
      </w:r>
      <w:r w:rsidR="00C82378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F229C61" wp14:editId="4D0A1E59">
                <wp:simplePos x="0" y="0"/>
                <wp:positionH relativeFrom="page">
                  <wp:posOffset>6575637</wp:posOffset>
                </wp:positionH>
                <wp:positionV relativeFrom="paragraph">
                  <wp:posOffset>1286086</wp:posOffset>
                </wp:positionV>
                <wp:extent cx="3351883" cy="5271911"/>
                <wp:effectExtent l="0" t="0" r="0" b="0"/>
                <wp:wrapNone/>
                <wp:docPr id="165" name="Rectángulo: esquinas redondeadas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1883" cy="5271911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3036A" w14:textId="277E413C" w:rsidR="009904EB" w:rsidRPr="00AD6213" w:rsidRDefault="00AD6213" w:rsidP="00AD6213">
                            <w:pPr>
                              <w:pStyle w:val="Prrafodelista"/>
                              <w:numPr>
                                <w:ilvl w:val="0"/>
                                <w:numId w:val="23"/>
                              </w:numPr>
                              <w:spacing w:line="256" w:lineRule="auto"/>
                              <w:jc w:val="both"/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</w:pPr>
                            <w:r w:rsidRPr="00AD6213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 xml:space="preserve">Runa </w:t>
                            </w:r>
                            <w:proofErr w:type="spellStart"/>
                            <w:r w:rsidRPr="00AD6213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>warmikunaka</w:t>
                            </w:r>
                            <w:proofErr w:type="spellEnd"/>
                            <w:r w:rsidRPr="00AD6213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 xml:space="preserve"> mana </w:t>
                            </w:r>
                            <w:proofErr w:type="spellStart"/>
                            <w:r w:rsidRPr="00AD6213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>llashik</w:t>
                            </w:r>
                            <w:proofErr w:type="spellEnd"/>
                            <w:r w:rsidRPr="00AD6213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AD6213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>aparinakunata</w:t>
                            </w:r>
                            <w:proofErr w:type="spellEnd"/>
                            <w:r w:rsidRPr="00AD6213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AD6213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>aparinachu</w:t>
                            </w:r>
                            <w:proofErr w:type="spellEnd"/>
                            <w:r w:rsidRPr="00AD6213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 xml:space="preserve"> kan, 2/3 </w:t>
                            </w:r>
                            <w:proofErr w:type="spellStart"/>
                            <w:r w:rsidRPr="00AD6213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>hari</w:t>
                            </w:r>
                            <w:proofErr w:type="spellEnd"/>
                            <w:r w:rsidRPr="00AD6213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AD6213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>aparinakunata</w:t>
                            </w:r>
                            <w:proofErr w:type="spellEnd"/>
                            <w:r w:rsidRPr="00AD6213">
                              <w:rPr>
                                <w:rFonts w:ascii="Times New Roman" w:hAnsi="Times New Roman" w:cs="Times New Roman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  <w:p w14:paraId="0486D201" w14:textId="292C05CD" w:rsidR="009904EB" w:rsidRPr="00AD6213" w:rsidRDefault="00F765FA" w:rsidP="00C82378">
                            <w:pPr>
                              <w:pStyle w:val="Prrafodelista"/>
                              <w:numPr>
                                <w:ilvl w:val="0"/>
                                <w:numId w:val="22"/>
                              </w:numPr>
                              <w:ind w:right="227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Runa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warmikuna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mana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haparina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kan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ashka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taligakuna</w:t>
                            </w:r>
                            <w:proofErr w:type="spellEnd"/>
                            <w:r w:rsidR="00312D3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312D3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pishka</w:t>
                            </w:r>
                            <w:proofErr w:type="spellEnd"/>
                            <w:r w:rsidR="00312D3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12D3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chunka</w:t>
                            </w:r>
                            <w:proofErr w:type="spellEnd"/>
                            <w:r w:rsidR="00312D3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kg. </w:t>
                            </w:r>
                            <w:proofErr w:type="spellStart"/>
                            <w:r w:rsidR="00312D3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Hatarina</w:t>
                            </w:r>
                            <w:proofErr w:type="spellEnd"/>
                            <w:r w:rsidR="00312D3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kan.</w:t>
                            </w:r>
                          </w:p>
                          <w:p w14:paraId="43331155" w14:textId="707A2FCC" w:rsidR="009904EB" w:rsidRPr="00AD6213" w:rsidRDefault="00F765FA" w:rsidP="00C82378">
                            <w:pPr>
                              <w:pStyle w:val="Prrafodelista"/>
                              <w:numPr>
                                <w:ilvl w:val="0"/>
                                <w:numId w:val="22"/>
                              </w:numPr>
                              <w:ind w:right="227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Runa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warmikuna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taligakunata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hatachinakan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900C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hanik</w:t>
                            </w:r>
                            <w:proofErr w:type="spellEnd"/>
                            <w:r w:rsidR="00B900C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900C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sikitullumunda</w:t>
                            </w:r>
                            <w:proofErr w:type="spellEnd"/>
                            <w:r w:rsidR="00B900C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900C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rikra</w:t>
                            </w:r>
                            <w:proofErr w:type="spellEnd"/>
                            <w:r w:rsidR="00B900C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900C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muku</w:t>
                            </w:r>
                            <w:proofErr w:type="spellEnd"/>
                            <w:r w:rsidR="00B900C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900C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ukumunda</w:t>
                            </w:r>
                            <w:proofErr w:type="spellEnd"/>
                            <w:r w:rsidR="00B900C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92CC0B9" w14:textId="3A1CBF7B" w:rsidR="009904EB" w:rsidRPr="00AD6213" w:rsidRDefault="00524A5A" w:rsidP="00C82378">
                            <w:pPr>
                              <w:pStyle w:val="Prrafodelista"/>
                              <w:numPr>
                                <w:ilvl w:val="0"/>
                                <w:numId w:val="22"/>
                              </w:numPr>
                              <w:ind w:right="227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Anchuchi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illikta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campak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maki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watana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kancha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tsakrumu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waykucha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nikpi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4EA40B0" w14:textId="77DC1184" w:rsidR="009904EB" w:rsidRPr="00AD6213" w:rsidRDefault="008D17AB" w:rsidP="00C82378">
                            <w:pPr>
                              <w:pStyle w:val="Prrafodelista"/>
                              <w:numPr>
                                <w:ilvl w:val="0"/>
                                <w:numId w:val="22"/>
                              </w:numPr>
                              <w:ind w:right="227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Ashaguta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samari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ashkata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llankashpa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katingapak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C32EEC0" w14:textId="4CAB0892" w:rsidR="008D17AB" w:rsidRDefault="008D17AB" w:rsidP="00C82378">
                            <w:pPr>
                              <w:pStyle w:val="Prrafodelista"/>
                              <w:numPr>
                                <w:ilvl w:val="0"/>
                                <w:numId w:val="2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Runa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warmikuna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mana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llankana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kan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tsagrukunapi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ashka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12D3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ruidukuna</w:t>
                            </w:r>
                            <w:proofErr w:type="spellEnd"/>
                            <w:r w:rsidR="00312D3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12D3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tikpi</w:t>
                            </w:r>
                            <w:proofErr w:type="spellEnd"/>
                            <w:r w:rsidR="00312D3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9C084B8" w14:textId="58FFEAAF" w:rsidR="009904EB" w:rsidRPr="00C82378" w:rsidRDefault="00C82378" w:rsidP="00C82378">
                            <w:pPr>
                              <w:pStyle w:val="Prrafodelista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              </w:t>
                            </w:r>
                            <w:r w:rsidR="009904EB" w:rsidRPr="00C8237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Pr="00C82378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9AD230" wp14:editId="197E4D1D">
                                  <wp:extent cx="564444" cy="564444"/>
                                  <wp:effectExtent l="0" t="0" r="0" b="7620"/>
                                  <wp:docPr id="196" name="Gráfico 196" descr="Luces encendidas contor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7" name="Gráfico 177" descr="Luces encendidas contorno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8312" cy="5683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6E7F381" w14:textId="77777777" w:rsidR="009904EB" w:rsidRDefault="009904EB" w:rsidP="009904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229C61" id="Rectángulo: esquinas redondeadas 165" o:spid="_x0000_s1045" style="position:absolute;margin-left:517.75pt;margin-top:101.25pt;width:263.95pt;height:415.1pt;z-index: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" filled="f" stroked="f">
                <v:textbox>
                  <w:txbxContent>
                    <w:p w14:paraId="2F63036A" w14:textId="277E413C" w:rsidR="009904EB" w:rsidRPr="00AD6213" w:rsidRDefault="00AD6213" w:rsidP="00AD6213">
                      <w:pPr>
                        <w:pStyle w:val="Prrafodelista"/>
                        <w:numPr>
                          <w:ilvl w:val="0"/>
                          <w:numId w:val="23"/>
                        </w:numPr>
                        <w:spacing w:line="256" w:lineRule="auto"/>
                        <w:jc w:val="both"/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</w:pPr>
                      <w:r w:rsidRPr="00AD6213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 xml:space="preserve">Runa </w:t>
                      </w:r>
                      <w:proofErr w:type="spellStart"/>
                      <w:r w:rsidRPr="00AD6213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>warmikunaka</w:t>
                      </w:r>
                      <w:proofErr w:type="spellEnd"/>
                      <w:r w:rsidRPr="00AD6213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 xml:space="preserve"> mana </w:t>
                      </w:r>
                      <w:proofErr w:type="spellStart"/>
                      <w:r w:rsidRPr="00AD6213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>llashik</w:t>
                      </w:r>
                      <w:proofErr w:type="spellEnd"/>
                      <w:r w:rsidRPr="00AD6213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Pr="00AD6213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>aparinakunata</w:t>
                      </w:r>
                      <w:proofErr w:type="spellEnd"/>
                      <w:r w:rsidRPr="00AD6213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Pr="00AD6213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>aparinachu</w:t>
                      </w:r>
                      <w:proofErr w:type="spellEnd"/>
                      <w:r w:rsidRPr="00AD6213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 xml:space="preserve"> kan, 2/3 </w:t>
                      </w:r>
                      <w:proofErr w:type="spellStart"/>
                      <w:r w:rsidRPr="00AD6213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>hari</w:t>
                      </w:r>
                      <w:proofErr w:type="spellEnd"/>
                      <w:r w:rsidRPr="00AD6213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 w:rsidRPr="00AD6213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>aparinakunata</w:t>
                      </w:r>
                      <w:proofErr w:type="spellEnd"/>
                      <w:r w:rsidRPr="00AD6213">
                        <w:rPr>
                          <w:rFonts w:ascii="Times New Roman" w:hAnsi="Times New Roman" w:cs="Times New Roman"/>
                          <w:szCs w:val="24"/>
                          <w:lang w:val="es-MX"/>
                        </w:rPr>
                        <w:t>.</w:t>
                      </w:r>
                    </w:p>
                    <w:p w14:paraId="0486D201" w14:textId="292C05CD" w:rsidR="009904EB" w:rsidRPr="00AD6213" w:rsidRDefault="00F765FA" w:rsidP="00C82378">
                      <w:pPr>
                        <w:pStyle w:val="Prrafodelista"/>
                        <w:numPr>
                          <w:ilvl w:val="0"/>
                          <w:numId w:val="22"/>
                        </w:numPr>
                        <w:ind w:right="227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Runa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warmikuna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mana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haparina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kan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ashka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taligakuna</w:t>
                      </w:r>
                      <w:proofErr w:type="spellEnd"/>
                      <w:r w:rsidR="00312D3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312D3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pishka</w:t>
                      </w:r>
                      <w:proofErr w:type="spellEnd"/>
                      <w:r w:rsidR="00312D3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12D3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chunka</w:t>
                      </w:r>
                      <w:proofErr w:type="spellEnd"/>
                      <w:r w:rsidR="00312D3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kg. </w:t>
                      </w:r>
                      <w:proofErr w:type="spellStart"/>
                      <w:r w:rsidR="00312D3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Hatarina</w:t>
                      </w:r>
                      <w:proofErr w:type="spellEnd"/>
                      <w:r w:rsidR="00312D3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kan.</w:t>
                      </w:r>
                    </w:p>
                    <w:p w14:paraId="43331155" w14:textId="707A2FCC" w:rsidR="009904EB" w:rsidRPr="00AD6213" w:rsidRDefault="00F765FA" w:rsidP="00C82378">
                      <w:pPr>
                        <w:pStyle w:val="Prrafodelista"/>
                        <w:numPr>
                          <w:ilvl w:val="0"/>
                          <w:numId w:val="22"/>
                        </w:numPr>
                        <w:ind w:right="227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Runa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warmikuna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taligakunata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hatachinakan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900C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hanik</w:t>
                      </w:r>
                      <w:proofErr w:type="spellEnd"/>
                      <w:r w:rsidR="00B900C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900C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sikitullumunda</w:t>
                      </w:r>
                      <w:proofErr w:type="spellEnd"/>
                      <w:r w:rsidR="00B900C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900C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rikra</w:t>
                      </w:r>
                      <w:proofErr w:type="spellEnd"/>
                      <w:r w:rsidR="00B900C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900C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muku</w:t>
                      </w:r>
                      <w:proofErr w:type="spellEnd"/>
                      <w:r w:rsidR="00B900C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900C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ukumunda</w:t>
                      </w:r>
                      <w:proofErr w:type="spellEnd"/>
                      <w:r w:rsidR="00B900C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192CC0B9" w14:textId="3A1CBF7B" w:rsidR="009904EB" w:rsidRPr="00AD6213" w:rsidRDefault="00524A5A" w:rsidP="00C82378">
                      <w:pPr>
                        <w:pStyle w:val="Prrafodelista"/>
                        <w:numPr>
                          <w:ilvl w:val="0"/>
                          <w:numId w:val="22"/>
                        </w:numPr>
                        <w:ind w:right="227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Anchuchi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illikta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campak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maki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watana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kancha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tsakrumu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waykucha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nikpi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64EA40B0" w14:textId="77DC1184" w:rsidR="009904EB" w:rsidRPr="00AD6213" w:rsidRDefault="008D17AB" w:rsidP="00C82378">
                      <w:pPr>
                        <w:pStyle w:val="Prrafodelista"/>
                        <w:numPr>
                          <w:ilvl w:val="0"/>
                          <w:numId w:val="22"/>
                        </w:numPr>
                        <w:ind w:right="227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Ashaguta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samari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ashkata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llankashpa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katingapak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3C32EEC0" w14:textId="4CAB0892" w:rsidR="008D17AB" w:rsidRDefault="008D17AB" w:rsidP="00C82378">
                      <w:pPr>
                        <w:pStyle w:val="Prrafodelista"/>
                        <w:numPr>
                          <w:ilvl w:val="0"/>
                          <w:numId w:val="2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Runa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warmikuna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mana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llankana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kan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tsagrukunapi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ashka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12D3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ruidukuna</w:t>
                      </w:r>
                      <w:proofErr w:type="spellEnd"/>
                      <w:r w:rsidR="00312D3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12D3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tikpi</w:t>
                      </w:r>
                      <w:proofErr w:type="spellEnd"/>
                      <w:r w:rsidR="00312D3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9C084B8" w14:textId="58FFEAAF" w:rsidR="009904EB" w:rsidRPr="00C82378" w:rsidRDefault="00C82378" w:rsidP="00C82378">
                      <w:pPr>
                        <w:pStyle w:val="Prrafodelista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                    </w:t>
                      </w:r>
                      <w:r w:rsidR="009904EB" w:rsidRPr="00C8237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Pr="00C82378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79AD230" wp14:editId="197E4D1D">
                            <wp:extent cx="564444" cy="564444"/>
                            <wp:effectExtent l="0" t="0" r="0" b="7620"/>
                            <wp:docPr id="196" name="Gráfico 196" descr="Luces encendidas contorn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7" name="Gráfico 177" descr="Luces encendidas contorno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8312" cy="5683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6E7F381" w14:textId="77777777" w:rsidR="009904EB" w:rsidRDefault="009904EB" w:rsidP="009904EB">
                      <w:pPr>
                        <w:jc w:val="center"/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="00C82378">
        <w:rPr>
          <w:noProof/>
        </w:rPr>
        <w:drawing>
          <wp:anchor distT="0" distB="0" distL="114300" distR="114300" simplePos="0" relativeHeight="251799552" behindDoc="1" locked="0" layoutInCell="1" allowOverlap="1" wp14:anchorId="7FCFDFE1" wp14:editId="2186AF08">
            <wp:simplePos x="0" y="0"/>
            <wp:positionH relativeFrom="margin">
              <wp:posOffset>6058746</wp:posOffset>
            </wp:positionH>
            <wp:positionV relativeFrom="paragraph">
              <wp:posOffset>710435</wp:posOffset>
            </wp:positionV>
            <wp:extent cx="2650544" cy="541655"/>
            <wp:effectExtent l="0" t="0" r="0" b="0"/>
            <wp:wrapNone/>
            <wp:docPr id="172" name="Imagen 172" descr="Creativo Cuadros De Texto Decorativos Png - Draw-e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ivo Cuadros De Texto Decorativos Png - Draw-ever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ackgroundRemoval t="37312" b="60430" l="4482" r="46059">
                                  <a14:foregroundMark x1="7728" y1="42258" x2="7728" y2="42258"/>
                                  <a14:foregroundMark x1="4482" y1="40968" x2="4482" y2="4096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" t="34529" r="48984" b="36606"/>
                    <a:stretch/>
                  </pic:blipFill>
                  <pic:spPr bwMode="auto">
                    <a:xfrm>
                      <a:off x="0" y="0"/>
                      <a:ext cx="2650544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378">
        <w:rPr>
          <w:noProof/>
        </w:rPr>
        <w:drawing>
          <wp:anchor distT="0" distB="0" distL="114300" distR="114300" simplePos="0" relativeHeight="251797504" behindDoc="1" locked="0" layoutInCell="1" allowOverlap="1" wp14:anchorId="4A4346AF" wp14:editId="7DB65B6E">
            <wp:simplePos x="0" y="0"/>
            <wp:positionH relativeFrom="page">
              <wp:align>right</wp:align>
            </wp:positionH>
            <wp:positionV relativeFrom="paragraph">
              <wp:posOffset>4780280</wp:posOffset>
            </wp:positionV>
            <wp:extent cx="3289300" cy="723265"/>
            <wp:effectExtent l="0" t="0" r="0" b="0"/>
            <wp:wrapNone/>
            <wp:docPr id="166" name="Imagen 166" descr="Makeup Logo Ideas: fotos, imágenes y otros productos fotográficos de stock  | Shuttersto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Makeup Logo Ideas: fotos, imágenes y otros productos fotográficos de stock  | Shutterstock"/>
                    <pic:cNvPicPr/>
                  </pic:nvPicPr>
                  <pic:blipFill rotWithShape="1">
                    <a:blip r:embed="rId27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904EB">
        <w:rPr>
          <w:noProof/>
        </w:rPr>
        <w:drawing>
          <wp:anchor distT="0" distB="0" distL="114300" distR="114300" simplePos="0" relativeHeight="251789312" behindDoc="0" locked="0" layoutInCell="1" allowOverlap="1" wp14:anchorId="0FECB958" wp14:editId="308CBD53">
            <wp:simplePos x="0" y="0"/>
            <wp:positionH relativeFrom="page">
              <wp:posOffset>6779895</wp:posOffset>
            </wp:positionH>
            <wp:positionV relativeFrom="paragraph">
              <wp:posOffset>3945255</wp:posOffset>
            </wp:positionV>
            <wp:extent cx="3289300" cy="723265"/>
            <wp:effectExtent l="0" t="0" r="0" b="0"/>
            <wp:wrapNone/>
            <wp:docPr id="157" name="Imagen 157" descr="Makeup Logo Ideas: fotos, imágenes y otros productos fotográficos de stock  | Shuttersto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n 150" descr="Makeup Logo Ideas: fotos, imágenes y otros productos fotográficos de stock  | Shutterstock"/>
                    <pic:cNvPicPr/>
                  </pic:nvPicPr>
                  <pic:blipFill rotWithShape="1">
                    <a:blip r:embed="rId27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904EB">
        <w:rPr>
          <w:noProof/>
        </w:rPr>
        <w:drawing>
          <wp:anchor distT="0" distB="0" distL="114300" distR="114300" simplePos="0" relativeHeight="251790336" behindDoc="0" locked="0" layoutInCell="1" allowOverlap="1" wp14:anchorId="16DAA866" wp14:editId="2247E4D5">
            <wp:simplePos x="0" y="0"/>
            <wp:positionH relativeFrom="column">
              <wp:posOffset>5635625</wp:posOffset>
            </wp:positionH>
            <wp:positionV relativeFrom="paragraph">
              <wp:posOffset>4351655</wp:posOffset>
            </wp:positionV>
            <wp:extent cx="3289300" cy="723265"/>
            <wp:effectExtent l="0" t="0" r="0" b="0"/>
            <wp:wrapNone/>
            <wp:docPr id="158" name="Imagen 158" descr="Makeup Logo Ideas: fotos, imágenes y otros productos fotográficos de stock  | Shuttersto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n 151" descr="Makeup Logo Ideas: fotos, imágenes y otros productos fotográficos de stock  | Shutterstock"/>
                    <pic:cNvPicPr/>
                  </pic:nvPicPr>
                  <pic:blipFill rotWithShape="1">
                    <a:blip r:embed="rId27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904EB">
        <w:rPr>
          <w:noProof/>
        </w:rPr>
        <w:drawing>
          <wp:anchor distT="0" distB="0" distL="114300" distR="114300" simplePos="0" relativeHeight="251788288" behindDoc="0" locked="0" layoutInCell="1" allowOverlap="1" wp14:anchorId="2BC79595" wp14:editId="3B228463">
            <wp:simplePos x="0" y="0"/>
            <wp:positionH relativeFrom="column">
              <wp:posOffset>5610225</wp:posOffset>
            </wp:positionH>
            <wp:positionV relativeFrom="paragraph">
              <wp:posOffset>3488055</wp:posOffset>
            </wp:positionV>
            <wp:extent cx="3289300" cy="723265"/>
            <wp:effectExtent l="0" t="0" r="0" b="0"/>
            <wp:wrapNone/>
            <wp:docPr id="156" name="Imagen 156" descr="Makeup Logo Ideas: fotos, imágenes y otros productos fotográficos de stock  | Shuttersto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n 149" descr="Makeup Logo Ideas: fotos, imágenes y otros productos fotográficos de stock  | Shutterstock"/>
                    <pic:cNvPicPr/>
                  </pic:nvPicPr>
                  <pic:blipFill rotWithShape="1">
                    <a:blip r:embed="rId27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904EB">
        <w:rPr>
          <w:noProof/>
        </w:rPr>
        <w:drawing>
          <wp:anchor distT="0" distB="0" distL="114300" distR="114300" simplePos="0" relativeHeight="251787264" behindDoc="0" locked="0" layoutInCell="1" allowOverlap="1" wp14:anchorId="5E8F88CF" wp14:editId="363DAEF8">
            <wp:simplePos x="0" y="0"/>
            <wp:positionH relativeFrom="column">
              <wp:posOffset>5635625</wp:posOffset>
            </wp:positionH>
            <wp:positionV relativeFrom="paragraph">
              <wp:posOffset>3005455</wp:posOffset>
            </wp:positionV>
            <wp:extent cx="3289300" cy="723265"/>
            <wp:effectExtent l="0" t="0" r="0" b="0"/>
            <wp:wrapNone/>
            <wp:docPr id="155" name="Imagen 155" descr="Makeup Logo Ideas: fotos, imágenes y otros productos fotográficos de stock  | Shuttersto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n 148" descr="Makeup Logo Ideas: fotos, imágenes y otros productos fotográficos de stock  | Shutterstock"/>
                    <pic:cNvPicPr/>
                  </pic:nvPicPr>
                  <pic:blipFill rotWithShape="1">
                    <a:blip r:embed="rId27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904EB">
        <w:rPr>
          <w:noProof/>
        </w:rPr>
        <w:drawing>
          <wp:anchor distT="0" distB="0" distL="114300" distR="114300" simplePos="0" relativeHeight="251786240" behindDoc="0" locked="0" layoutInCell="1" allowOverlap="1" wp14:anchorId="679FAFA5" wp14:editId="776E343C">
            <wp:simplePos x="0" y="0"/>
            <wp:positionH relativeFrom="column">
              <wp:posOffset>5550535</wp:posOffset>
            </wp:positionH>
            <wp:positionV relativeFrom="paragraph">
              <wp:posOffset>2539365</wp:posOffset>
            </wp:positionV>
            <wp:extent cx="3289300" cy="723265"/>
            <wp:effectExtent l="0" t="0" r="0" b="0"/>
            <wp:wrapThrough wrapText="bothSides">
              <wp:wrapPolygon edited="0">
                <wp:start x="4503" y="569"/>
                <wp:lineTo x="3002" y="2276"/>
                <wp:lineTo x="1751" y="6258"/>
                <wp:lineTo x="1751" y="15930"/>
                <wp:lineTo x="4128" y="19343"/>
                <wp:lineTo x="7506" y="20481"/>
                <wp:lineTo x="9507" y="20481"/>
                <wp:lineTo x="16012" y="19343"/>
                <wp:lineTo x="19640" y="16499"/>
                <wp:lineTo x="19765" y="4551"/>
                <wp:lineTo x="19265" y="2845"/>
                <wp:lineTo x="16388" y="569"/>
                <wp:lineTo x="4503" y="569"/>
              </wp:wrapPolygon>
            </wp:wrapThrough>
            <wp:docPr id="154" name="Imagen 154" descr="Makeup Logo Ideas: fotos, imágenes y otros productos fotográficos de stock  | Shuttersto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Makeup Logo Ideas: fotos, imágenes y otros productos fotográficos de stock  | Shutterstock"/>
                    <pic:cNvPicPr/>
                  </pic:nvPicPr>
                  <pic:blipFill rotWithShape="1">
                    <a:blip r:embed="rId27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904EB">
        <w:rPr>
          <w:noProof/>
        </w:rPr>
        <w:drawing>
          <wp:anchor distT="0" distB="0" distL="114300" distR="114300" simplePos="0" relativeHeight="251785216" behindDoc="0" locked="0" layoutInCell="1" allowOverlap="1" wp14:anchorId="0B040121" wp14:editId="59D6E153">
            <wp:simplePos x="0" y="0"/>
            <wp:positionH relativeFrom="column">
              <wp:posOffset>5483225</wp:posOffset>
            </wp:positionH>
            <wp:positionV relativeFrom="paragraph">
              <wp:posOffset>2014220</wp:posOffset>
            </wp:positionV>
            <wp:extent cx="3289300" cy="723265"/>
            <wp:effectExtent l="0" t="0" r="0" b="0"/>
            <wp:wrapNone/>
            <wp:docPr id="153" name="Imagen 153" descr="Makeup Logo Ideas: fotos, imágenes y otros productos fotográficos de stock  | Shuttersto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Makeup Logo Ideas: fotos, imágenes y otros productos fotográficos de stock  | Shutterstock"/>
                    <pic:cNvPicPr/>
                  </pic:nvPicPr>
                  <pic:blipFill rotWithShape="1">
                    <a:blip r:embed="rId27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904EB">
        <w:rPr>
          <w:noProof/>
        </w:rPr>
        <w:drawing>
          <wp:anchor distT="0" distB="0" distL="114300" distR="114300" simplePos="0" relativeHeight="251784192" behindDoc="0" locked="0" layoutInCell="1" allowOverlap="1" wp14:anchorId="590A9A2F" wp14:editId="0EDB2C28">
            <wp:simplePos x="0" y="0"/>
            <wp:positionH relativeFrom="column">
              <wp:posOffset>5496419</wp:posOffset>
            </wp:positionH>
            <wp:positionV relativeFrom="paragraph">
              <wp:posOffset>1480890</wp:posOffset>
            </wp:positionV>
            <wp:extent cx="3289300" cy="723265"/>
            <wp:effectExtent l="0" t="0" r="0" b="0"/>
            <wp:wrapNone/>
            <wp:docPr id="152" name="Imagen 152" descr="Makeup Logo Ideas: fotos, imágenes y otros productos fotográficos de stock  | Shuttersto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Makeup Logo Ideas: fotos, imágenes y otros productos fotográficos de stock  | Shutterstock"/>
                    <pic:cNvPicPr/>
                  </pic:nvPicPr>
                  <pic:blipFill rotWithShape="1">
                    <a:blip r:embed="rId27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904EB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9F60435" wp14:editId="39A2EBF9">
                <wp:simplePos x="0" y="0"/>
                <wp:positionH relativeFrom="margin">
                  <wp:posOffset>2254956</wp:posOffset>
                </wp:positionH>
                <wp:positionV relativeFrom="paragraph">
                  <wp:posOffset>3465689</wp:posOffset>
                </wp:positionV>
                <wp:extent cx="2935111" cy="2460978"/>
                <wp:effectExtent l="0" t="0" r="0" b="0"/>
                <wp:wrapNone/>
                <wp:docPr id="164" name="Rectángulo: esquinas redondeadas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5111" cy="2460978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3236FD" w14:textId="28BFA213" w:rsidR="009904EB" w:rsidRPr="00B900C9" w:rsidRDefault="00B900C9" w:rsidP="009904EB">
                            <w:pPr>
                              <w:widowControl w:val="0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bCs/>
                                <w:szCs w:val="24"/>
                                <w:lang w:val="es-US"/>
                              </w:rPr>
                            </w:pPr>
                            <w:proofErr w:type="spellStart"/>
                            <w:r w:rsidRPr="00B900C9">
                              <w:rPr>
                                <w:bCs/>
                                <w:szCs w:val="24"/>
                                <w:lang w:val="es-US"/>
                              </w:rPr>
                              <w:t>Alli</w:t>
                            </w:r>
                            <w:proofErr w:type="spellEnd"/>
                            <w:r w:rsidRPr="00B900C9">
                              <w:rPr>
                                <w:bCs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Pr="00B900C9">
                              <w:rPr>
                                <w:bCs/>
                                <w:szCs w:val="24"/>
                                <w:lang w:val="es-US"/>
                              </w:rPr>
                              <w:t>mikunki</w:t>
                            </w:r>
                            <w:proofErr w:type="spellEnd"/>
                            <w:r w:rsidRPr="00B900C9">
                              <w:rPr>
                                <w:bCs/>
                                <w:szCs w:val="24"/>
                                <w:lang w:val="es-US"/>
                              </w:rPr>
                              <w:t xml:space="preserve">, </w:t>
                            </w:r>
                            <w:proofErr w:type="spellStart"/>
                            <w:r w:rsidRPr="00B900C9">
                              <w:rPr>
                                <w:bCs/>
                                <w:szCs w:val="24"/>
                                <w:lang w:val="es-US"/>
                              </w:rPr>
                              <w:t>sumakta</w:t>
                            </w:r>
                            <w:proofErr w:type="spellEnd"/>
                            <w:r w:rsidRPr="00B900C9">
                              <w:rPr>
                                <w:bCs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Pr="00B900C9">
                              <w:rPr>
                                <w:bCs/>
                                <w:szCs w:val="24"/>
                                <w:lang w:val="es-US"/>
                              </w:rPr>
                              <w:t>puñunki</w:t>
                            </w:r>
                            <w:proofErr w:type="spellEnd"/>
                            <w:r w:rsidRPr="00B900C9">
                              <w:rPr>
                                <w:bCs/>
                                <w:szCs w:val="24"/>
                                <w:lang w:val="es-US"/>
                              </w:rPr>
                              <w:t xml:space="preserve"> allí </w:t>
                            </w:r>
                            <w:proofErr w:type="spellStart"/>
                            <w:r w:rsidRPr="00B900C9">
                              <w:rPr>
                                <w:bCs/>
                                <w:szCs w:val="24"/>
                                <w:lang w:val="es-US"/>
                              </w:rPr>
                              <w:t>purinkapak</w:t>
                            </w:r>
                            <w:proofErr w:type="spellEnd"/>
                            <w:r w:rsidRPr="00B900C9">
                              <w:rPr>
                                <w:bCs/>
                                <w:szCs w:val="24"/>
                                <w:lang w:val="es-US"/>
                              </w:rPr>
                              <w:t>.</w:t>
                            </w:r>
                          </w:p>
                          <w:p w14:paraId="73748650" w14:textId="77777777" w:rsidR="009904EB" w:rsidRPr="00DB1CA4" w:rsidRDefault="009904EB" w:rsidP="009904EB">
                            <w:pPr>
                              <w:widowControl w:val="0"/>
                              <w:jc w:val="both"/>
                              <w:rPr>
                                <w:bCs/>
                                <w:szCs w:val="24"/>
                                <w:highlight w:val="yellow"/>
                                <w:lang w:val="es-US"/>
                              </w:rPr>
                            </w:pPr>
                          </w:p>
                          <w:p w14:paraId="5851A0EC" w14:textId="3E5A4188" w:rsidR="009904EB" w:rsidRPr="00524A5A" w:rsidRDefault="00B900C9" w:rsidP="009904EB">
                            <w:pPr>
                              <w:widowControl w:val="0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bCs/>
                                <w:szCs w:val="24"/>
                                <w:lang w:val="es-US"/>
                              </w:rPr>
                            </w:pPr>
                            <w:proofErr w:type="spellStart"/>
                            <w:r w:rsidRPr="00524A5A">
                              <w:rPr>
                                <w:bCs/>
                                <w:szCs w:val="24"/>
                                <w:lang w:val="es-US"/>
                              </w:rPr>
                              <w:t>Punchaka</w:t>
                            </w:r>
                            <w:proofErr w:type="spellEnd"/>
                            <w:r w:rsidRPr="00524A5A">
                              <w:rPr>
                                <w:bCs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Pr="00524A5A">
                              <w:rPr>
                                <w:bCs/>
                                <w:szCs w:val="24"/>
                                <w:lang w:val="es-US"/>
                              </w:rPr>
                              <w:t>sumak</w:t>
                            </w:r>
                            <w:proofErr w:type="spellEnd"/>
                            <w:r w:rsidRPr="00524A5A">
                              <w:rPr>
                                <w:bCs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Pr="00524A5A">
                              <w:rPr>
                                <w:bCs/>
                                <w:szCs w:val="24"/>
                                <w:lang w:val="es-US"/>
                              </w:rPr>
                              <w:t>llankanakunata</w:t>
                            </w:r>
                            <w:proofErr w:type="spellEnd"/>
                            <w:r w:rsidRPr="00524A5A">
                              <w:rPr>
                                <w:bCs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="00524A5A" w:rsidRPr="00524A5A">
                              <w:rPr>
                                <w:bCs/>
                                <w:szCs w:val="24"/>
                                <w:lang w:val="es-US"/>
                              </w:rPr>
                              <w:t>llankanki</w:t>
                            </w:r>
                            <w:proofErr w:type="spellEnd"/>
                            <w:r w:rsidR="00524A5A" w:rsidRPr="00524A5A">
                              <w:rPr>
                                <w:bCs/>
                                <w:szCs w:val="24"/>
                                <w:lang w:val="es-US"/>
                              </w:rPr>
                              <w:t>.</w:t>
                            </w:r>
                          </w:p>
                          <w:p w14:paraId="4E97734C" w14:textId="77777777" w:rsidR="009904EB" w:rsidRPr="00524A5A" w:rsidRDefault="009904EB" w:rsidP="009904EB">
                            <w:pPr>
                              <w:widowControl w:val="0"/>
                              <w:jc w:val="both"/>
                              <w:rPr>
                                <w:bCs/>
                                <w:szCs w:val="24"/>
                                <w:lang w:val="es-US"/>
                              </w:rPr>
                            </w:pPr>
                          </w:p>
                          <w:p w14:paraId="232F043A" w14:textId="14119D05" w:rsidR="009904EB" w:rsidRPr="00524A5A" w:rsidRDefault="00524A5A" w:rsidP="009904EB">
                            <w:pPr>
                              <w:widowControl w:val="0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bCs/>
                                <w:szCs w:val="24"/>
                                <w:lang w:val="es-US"/>
                              </w:rPr>
                            </w:pPr>
                            <w:proofErr w:type="spellStart"/>
                            <w:r w:rsidRPr="00524A5A">
                              <w:rPr>
                                <w:bCs/>
                                <w:szCs w:val="24"/>
                                <w:lang w:val="es-US"/>
                              </w:rPr>
                              <w:t>Alli</w:t>
                            </w:r>
                            <w:proofErr w:type="spellEnd"/>
                            <w:r w:rsidRPr="00524A5A">
                              <w:rPr>
                                <w:bCs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Pr="00524A5A">
                              <w:rPr>
                                <w:bCs/>
                                <w:szCs w:val="24"/>
                                <w:lang w:val="es-US"/>
                              </w:rPr>
                              <w:t>makanakunata</w:t>
                            </w:r>
                            <w:proofErr w:type="spellEnd"/>
                            <w:r w:rsidRPr="00524A5A">
                              <w:rPr>
                                <w:bCs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Pr="00524A5A">
                              <w:rPr>
                                <w:bCs/>
                                <w:szCs w:val="24"/>
                                <w:lang w:val="es-US"/>
                              </w:rPr>
                              <w:t>churarinki</w:t>
                            </w:r>
                            <w:proofErr w:type="spellEnd"/>
                            <w:r w:rsidRPr="00524A5A">
                              <w:rPr>
                                <w:bCs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Pr="00524A5A">
                              <w:rPr>
                                <w:bCs/>
                                <w:szCs w:val="24"/>
                                <w:lang w:val="es-US"/>
                              </w:rPr>
                              <w:t>taparinki</w:t>
                            </w:r>
                            <w:proofErr w:type="spellEnd"/>
                            <w:r w:rsidRPr="00524A5A">
                              <w:rPr>
                                <w:bCs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Pr="00524A5A">
                              <w:rPr>
                                <w:bCs/>
                                <w:szCs w:val="24"/>
                                <w:lang w:val="es-US"/>
                              </w:rPr>
                              <w:t>rrupi</w:t>
                            </w:r>
                            <w:proofErr w:type="spellEnd"/>
                            <w:r w:rsidRPr="00524A5A">
                              <w:rPr>
                                <w:bCs/>
                                <w:szCs w:val="24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 w:rsidRPr="00524A5A">
                              <w:rPr>
                                <w:bCs/>
                                <w:szCs w:val="24"/>
                                <w:lang w:val="es-US"/>
                              </w:rPr>
                              <w:t>punchapika</w:t>
                            </w:r>
                            <w:proofErr w:type="spellEnd"/>
                            <w:r w:rsidRPr="00524A5A">
                              <w:rPr>
                                <w:bCs/>
                                <w:szCs w:val="24"/>
                                <w:lang w:val="es-US"/>
                              </w:rPr>
                              <w:t>.</w:t>
                            </w:r>
                          </w:p>
                          <w:p w14:paraId="1D1673AF" w14:textId="77777777" w:rsidR="009904EB" w:rsidRDefault="009904EB" w:rsidP="009904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F60435" id="Rectángulo: esquinas redondeadas 164" o:spid="_x0000_s1046" style="position:absolute;margin-left:177.55pt;margin-top:272.9pt;width:231.1pt;height:193.8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" filled="f" stroked="f">
                <v:textbox>
                  <w:txbxContent>
                    <w:p w14:paraId="7A3236FD" w14:textId="28BFA213" w:rsidR="009904EB" w:rsidRPr="00B900C9" w:rsidRDefault="00B900C9" w:rsidP="009904EB">
                      <w:pPr>
                        <w:widowControl w:val="0"/>
                        <w:numPr>
                          <w:ilvl w:val="0"/>
                          <w:numId w:val="6"/>
                        </w:numPr>
                        <w:jc w:val="both"/>
                        <w:rPr>
                          <w:bCs/>
                          <w:szCs w:val="24"/>
                          <w:lang w:val="es-US"/>
                        </w:rPr>
                      </w:pPr>
                      <w:proofErr w:type="spellStart"/>
                      <w:r w:rsidRPr="00B900C9">
                        <w:rPr>
                          <w:bCs/>
                          <w:szCs w:val="24"/>
                          <w:lang w:val="es-US"/>
                        </w:rPr>
                        <w:t>Alli</w:t>
                      </w:r>
                      <w:proofErr w:type="spellEnd"/>
                      <w:r w:rsidRPr="00B900C9">
                        <w:rPr>
                          <w:bCs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Pr="00B900C9">
                        <w:rPr>
                          <w:bCs/>
                          <w:szCs w:val="24"/>
                          <w:lang w:val="es-US"/>
                        </w:rPr>
                        <w:t>mikunki</w:t>
                      </w:r>
                      <w:proofErr w:type="spellEnd"/>
                      <w:r w:rsidRPr="00B900C9">
                        <w:rPr>
                          <w:bCs/>
                          <w:szCs w:val="24"/>
                          <w:lang w:val="es-US"/>
                        </w:rPr>
                        <w:t xml:space="preserve">, </w:t>
                      </w:r>
                      <w:proofErr w:type="spellStart"/>
                      <w:r w:rsidRPr="00B900C9">
                        <w:rPr>
                          <w:bCs/>
                          <w:szCs w:val="24"/>
                          <w:lang w:val="es-US"/>
                        </w:rPr>
                        <w:t>sumakta</w:t>
                      </w:r>
                      <w:proofErr w:type="spellEnd"/>
                      <w:r w:rsidRPr="00B900C9">
                        <w:rPr>
                          <w:bCs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Pr="00B900C9">
                        <w:rPr>
                          <w:bCs/>
                          <w:szCs w:val="24"/>
                          <w:lang w:val="es-US"/>
                        </w:rPr>
                        <w:t>puñunki</w:t>
                      </w:r>
                      <w:proofErr w:type="spellEnd"/>
                      <w:r w:rsidRPr="00B900C9">
                        <w:rPr>
                          <w:bCs/>
                          <w:szCs w:val="24"/>
                          <w:lang w:val="es-US"/>
                        </w:rPr>
                        <w:t xml:space="preserve"> allí </w:t>
                      </w:r>
                      <w:proofErr w:type="spellStart"/>
                      <w:r w:rsidRPr="00B900C9">
                        <w:rPr>
                          <w:bCs/>
                          <w:szCs w:val="24"/>
                          <w:lang w:val="es-US"/>
                        </w:rPr>
                        <w:t>purinkapak</w:t>
                      </w:r>
                      <w:proofErr w:type="spellEnd"/>
                      <w:r w:rsidRPr="00B900C9">
                        <w:rPr>
                          <w:bCs/>
                          <w:szCs w:val="24"/>
                          <w:lang w:val="es-US"/>
                        </w:rPr>
                        <w:t>.</w:t>
                      </w:r>
                    </w:p>
                    <w:p w14:paraId="73748650" w14:textId="77777777" w:rsidR="009904EB" w:rsidRPr="00DB1CA4" w:rsidRDefault="009904EB" w:rsidP="009904EB">
                      <w:pPr>
                        <w:widowControl w:val="0"/>
                        <w:jc w:val="both"/>
                        <w:rPr>
                          <w:bCs/>
                          <w:szCs w:val="24"/>
                          <w:highlight w:val="yellow"/>
                          <w:lang w:val="es-US"/>
                        </w:rPr>
                      </w:pPr>
                    </w:p>
                    <w:p w14:paraId="5851A0EC" w14:textId="3E5A4188" w:rsidR="009904EB" w:rsidRPr="00524A5A" w:rsidRDefault="00B900C9" w:rsidP="009904EB">
                      <w:pPr>
                        <w:widowControl w:val="0"/>
                        <w:numPr>
                          <w:ilvl w:val="0"/>
                          <w:numId w:val="6"/>
                        </w:numPr>
                        <w:jc w:val="both"/>
                        <w:rPr>
                          <w:bCs/>
                          <w:szCs w:val="24"/>
                          <w:lang w:val="es-US"/>
                        </w:rPr>
                      </w:pPr>
                      <w:proofErr w:type="spellStart"/>
                      <w:r w:rsidRPr="00524A5A">
                        <w:rPr>
                          <w:bCs/>
                          <w:szCs w:val="24"/>
                          <w:lang w:val="es-US"/>
                        </w:rPr>
                        <w:t>Punchaka</w:t>
                      </w:r>
                      <w:proofErr w:type="spellEnd"/>
                      <w:r w:rsidRPr="00524A5A">
                        <w:rPr>
                          <w:bCs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Pr="00524A5A">
                        <w:rPr>
                          <w:bCs/>
                          <w:szCs w:val="24"/>
                          <w:lang w:val="es-US"/>
                        </w:rPr>
                        <w:t>sumak</w:t>
                      </w:r>
                      <w:proofErr w:type="spellEnd"/>
                      <w:r w:rsidRPr="00524A5A">
                        <w:rPr>
                          <w:bCs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Pr="00524A5A">
                        <w:rPr>
                          <w:bCs/>
                          <w:szCs w:val="24"/>
                          <w:lang w:val="es-US"/>
                        </w:rPr>
                        <w:t>llankanakunata</w:t>
                      </w:r>
                      <w:proofErr w:type="spellEnd"/>
                      <w:r w:rsidRPr="00524A5A">
                        <w:rPr>
                          <w:bCs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="00524A5A" w:rsidRPr="00524A5A">
                        <w:rPr>
                          <w:bCs/>
                          <w:szCs w:val="24"/>
                          <w:lang w:val="es-US"/>
                        </w:rPr>
                        <w:t>llankanki</w:t>
                      </w:r>
                      <w:proofErr w:type="spellEnd"/>
                      <w:r w:rsidR="00524A5A" w:rsidRPr="00524A5A">
                        <w:rPr>
                          <w:bCs/>
                          <w:szCs w:val="24"/>
                          <w:lang w:val="es-US"/>
                        </w:rPr>
                        <w:t>.</w:t>
                      </w:r>
                    </w:p>
                    <w:p w14:paraId="4E97734C" w14:textId="77777777" w:rsidR="009904EB" w:rsidRPr="00524A5A" w:rsidRDefault="009904EB" w:rsidP="009904EB">
                      <w:pPr>
                        <w:widowControl w:val="0"/>
                        <w:jc w:val="both"/>
                        <w:rPr>
                          <w:bCs/>
                          <w:szCs w:val="24"/>
                          <w:lang w:val="es-US"/>
                        </w:rPr>
                      </w:pPr>
                    </w:p>
                    <w:p w14:paraId="232F043A" w14:textId="14119D05" w:rsidR="009904EB" w:rsidRPr="00524A5A" w:rsidRDefault="00524A5A" w:rsidP="009904EB">
                      <w:pPr>
                        <w:widowControl w:val="0"/>
                        <w:numPr>
                          <w:ilvl w:val="0"/>
                          <w:numId w:val="6"/>
                        </w:numPr>
                        <w:jc w:val="both"/>
                        <w:rPr>
                          <w:bCs/>
                          <w:szCs w:val="24"/>
                          <w:lang w:val="es-US"/>
                        </w:rPr>
                      </w:pPr>
                      <w:proofErr w:type="spellStart"/>
                      <w:r w:rsidRPr="00524A5A">
                        <w:rPr>
                          <w:bCs/>
                          <w:szCs w:val="24"/>
                          <w:lang w:val="es-US"/>
                        </w:rPr>
                        <w:t>Alli</w:t>
                      </w:r>
                      <w:proofErr w:type="spellEnd"/>
                      <w:r w:rsidRPr="00524A5A">
                        <w:rPr>
                          <w:bCs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Pr="00524A5A">
                        <w:rPr>
                          <w:bCs/>
                          <w:szCs w:val="24"/>
                          <w:lang w:val="es-US"/>
                        </w:rPr>
                        <w:t>makanakunata</w:t>
                      </w:r>
                      <w:proofErr w:type="spellEnd"/>
                      <w:r w:rsidRPr="00524A5A">
                        <w:rPr>
                          <w:bCs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Pr="00524A5A">
                        <w:rPr>
                          <w:bCs/>
                          <w:szCs w:val="24"/>
                          <w:lang w:val="es-US"/>
                        </w:rPr>
                        <w:t>churarinki</w:t>
                      </w:r>
                      <w:proofErr w:type="spellEnd"/>
                      <w:r w:rsidRPr="00524A5A">
                        <w:rPr>
                          <w:bCs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Pr="00524A5A">
                        <w:rPr>
                          <w:bCs/>
                          <w:szCs w:val="24"/>
                          <w:lang w:val="es-US"/>
                        </w:rPr>
                        <w:t>taparinki</w:t>
                      </w:r>
                      <w:proofErr w:type="spellEnd"/>
                      <w:r w:rsidRPr="00524A5A">
                        <w:rPr>
                          <w:bCs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Pr="00524A5A">
                        <w:rPr>
                          <w:bCs/>
                          <w:szCs w:val="24"/>
                          <w:lang w:val="es-US"/>
                        </w:rPr>
                        <w:t>rrupi</w:t>
                      </w:r>
                      <w:proofErr w:type="spellEnd"/>
                      <w:r w:rsidRPr="00524A5A">
                        <w:rPr>
                          <w:bCs/>
                          <w:szCs w:val="24"/>
                          <w:lang w:val="es-US"/>
                        </w:rPr>
                        <w:t xml:space="preserve"> </w:t>
                      </w:r>
                      <w:proofErr w:type="spellStart"/>
                      <w:r w:rsidRPr="00524A5A">
                        <w:rPr>
                          <w:bCs/>
                          <w:szCs w:val="24"/>
                          <w:lang w:val="es-US"/>
                        </w:rPr>
                        <w:t>punchapika</w:t>
                      </w:r>
                      <w:proofErr w:type="spellEnd"/>
                      <w:r w:rsidRPr="00524A5A">
                        <w:rPr>
                          <w:bCs/>
                          <w:szCs w:val="24"/>
                          <w:lang w:val="es-US"/>
                        </w:rPr>
                        <w:t>.</w:t>
                      </w:r>
                    </w:p>
                    <w:p w14:paraId="1D1673AF" w14:textId="77777777" w:rsidR="009904EB" w:rsidRDefault="009904EB" w:rsidP="009904EB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904EB" w:rsidRPr="000D1745">
        <w:rPr>
          <w:noProof/>
        </w:rPr>
        <w:drawing>
          <wp:anchor distT="0" distB="0" distL="114300" distR="114300" simplePos="0" relativeHeight="251762688" behindDoc="1" locked="0" layoutInCell="1" allowOverlap="1" wp14:anchorId="544781BC" wp14:editId="374ABAD3">
            <wp:simplePos x="0" y="0"/>
            <wp:positionH relativeFrom="margin">
              <wp:align>center</wp:align>
            </wp:positionH>
            <wp:positionV relativeFrom="paragraph">
              <wp:posOffset>2925374</wp:posOffset>
            </wp:positionV>
            <wp:extent cx="1898650" cy="645160"/>
            <wp:effectExtent l="0" t="0" r="0" b="2540"/>
            <wp:wrapNone/>
            <wp:docPr id="81" name="Imagen 81" descr="Oro Pincelada Pintura. Resumen De Oro Brillante De Textura Ilustración Del  Arte. Fotos, Retratos, Imágenes Y Fotografía De Archivo Libres De Derecho.  Image 4877734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o Pincelada Pintura. Resumen De Oro Brillante De Textura Ilustración Del  Arte. Fotos, Retratos, Imágenes Y Fotografía De Archivo Libres De Derecho.  Image 48777345.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33248" b="65982" l="8538" r="86000">
                                  <a14:foregroundMark x1="11923" y1="49037" x2="11923" y2="49037"/>
                                  <a14:foregroundMark x1="8538" y1="54044" x2="8538" y2="54044"/>
                                </a14:backgroundRemoval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" t="29186" r="17246" b="29681"/>
                    <a:stretch/>
                  </pic:blipFill>
                  <pic:spPr bwMode="auto">
                    <a:xfrm>
                      <a:off x="0" y="0"/>
                      <a:ext cx="1898650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4EB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5295988" wp14:editId="79BDFB59">
                <wp:simplePos x="0" y="0"/>
                <wp:positionH relativeFrom="margin">
                  <wp:align>center</wp:align>
                </wp:positionH>
                <wp:positionV relativeFrom="paragraph">
                  <wp:posOffset>3024435</wp:posOffset>
                </wp:positionV>
                <wp:extent cx="1896533" cy="413385"/>
                <wp:effectExtent l="0" t="0" r="0" b="0"/>
                <wp:wrapNone/>
                <wp:docPr id="49" name="Rectángulo: esquinas redondeada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6533" cy="41338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FA283" w14:textId="1F2A5A83" w:rsidR="00BB4A5D" w:rsidRPr="00BB4A5D" w:rsidRDefault="00B900C9" w:rsidP="00BB4A5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>Alli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>llankankakun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295988" id="Rectángulo: esquinas redondeadas 49" o:spid="_x0000_s1047" style="position:absolute;margin-left:0;margin-top:238.15pt;width:149.35pt;height:32.55pt;z-index:2517473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" filled="f" stroked="f">
                <v:textbox>
                  <w:txbxContent>
                    <w:p w14:paraId="477FA283" w14:textId="1F2A5A83" w:rsidR="00BB4A5D" w:rsidRPr="00BB4A5D" w:rsidRDefault="00B900C9" w:rsidP="00BB4A5D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  <w:t>Alli</w:t>
                      </w:r>
                      <w:proofErr w:type="spellEnd"/>
                      <w:r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  <w:t>llankankakun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904EB" w:rsidRPr="000D1745">
        <w:rPr>
          <w:noProof/>
        </w:rPr>
        <w:drawing>
          <wp:anchor distT="0" distB="0" distL="114300" distR="114300" simplePos="0" relativeHeight="251741184" behindDoc="1" locked="0" layoutInCell="1" allowOverlap="1" wp14:anchorId="49DD627B" wp14:editId="577CE8A5">
            <wp:simplePos x="0" y="0"/>
            <wp:positionH relativeFrom="margin">
              <wp:align>center</wp:align>
            </wp:positionH>
            <wp:positionV relativeFrom="paragraph">
              <wp:posOffset>140617</wp:posOffset>
            </wp:positionV>
            <wp:extent cx="2659380" cy="855980"/>
            <wp:effectExtent l="0" t="0" r="0" b="0"/>
            <wp:wrapNone/>
            <wp:docPr id="29" name="Imagen 29" descr="Oro Pincelada Pintura. Resumen De Oro Brillante De Textura Ilustración Del  Arte. Fotos, Retratos, Imágenes Y Fotografía De Archivo Libres De Derecho.  Image 4877734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o Pincelada Pintura. Resumen De Oro Brillante De Textura Ilustración Del  Arte. Fotos, Retratos, Imágenes Y Fotografía De Archivo Libres De Derecho.  Image 48777345.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33248" b="65982" l="8538" r="86000">
                                  <a14:foregroundMark x1="11923" y1="49037" x2="11923" y2="49037"/>
                                  <a14:foregroundMark x1="8538" y1="54044" x2="8538" y2="54044"/>
                                </a14:backgroundRemoval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" t="29186" r="17246" b="29681"/>
                    <a:stretch/>
                  </pic:blipFill>
                  <pic:spPr bwMode="auto">
                    <a:xfrm>
                      <a:off x="0" y="0"/>
                      <a:ext cx="265938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3FF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D4C4C8" wp14:editId="6DE32618">
                <wp:simplePos x="0" y="0"/>
                <wp:positionH relativeFrom="margin">
                  <wp:posOffset>-944022</wp:posOffset>
                </wp:positionH>
                <wp:positionV relativeFrom="paragraph">
                  <wp:posOffset>-709567</wp:posOffset>
                </wp:positionV>
                <wp:extent cx="9609443" cy="861695"/>
                <wp:effectExtent l="0" t="0" r="11430" b="14605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9443" cy="861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4F14F" w14:textId="6DD046E1" w:rsidR="00015377" w:rsidRPr="00015377" w:rsidRDefault="00595C06" w:rsidP="0001537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MX"/>
                              </w:rPr>
                              <w:t xml:space="preserve">                            </w:t>
                            </w:r>
                            <w:r w:rsidR="00FC6778">
                              <w:rPr>
                                <w:noProof/>
                              </w:rPr>
                              <w:t xml:space="preserve">                                                                                                                                                                                    </w:t>
                            </w:r>
                            <w:r w:rsidR="00FC6778">
                              <w:rPr>
                                <w:noProof/>
                              </w:rPr>
                              <w:drawing>
                                <wp:inline distT="0" distB="0" distL="0" distR="0" wp14:anchorId="60E3565C" wp14:editId="0C74E71C">
                                  <wp:extent cx="751205" cy="757555"/>
                                  <wp:effectExtent l="0" t="0" r="0" b="4445"/>
                                  <wp:docPr id="181" name="Imagen 181" descr="Código QR&#10;&#10;Descripción generada automáticamente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n 2" descr="Código QR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3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1205" cy="757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2A83FD" w14:textId="6B847D70" w:rsidR="00015377" w:rsidRDefault="00015377" w:rsidP="000153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4C4C8" id="Rectángulo 91" o:spid="_x0000_s1048" style="position:absolute;margin-left:-74.35pt;margin-top:-55.85pt;width:756.65pt;height:67.8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" filled="f" strokecolor="black [3213]" strokeweight="1pt">
                <v:textbox>
                  <w:txbxContent>
                    <w:p w14:paraId="5FF4F14F" w14:textId="6DD046E1" w:rsidR="00015377" w:rsidRPr="00015377" w:rsidRDefault="00595C06" w:rsidP="00015377">
                      <w:pPr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s-MX"/>
                        </w:rPr>
                        <w:t xml:space="preserve">                            </w:t>
                      </w:r>
                      <w:r w:rsidR="00FC6778">
                        <w:rPr>
                          <w:noProof/>
                        </w:rPr>
                        <w:t xml:space="preserve">                                                                                                                                                                                    </w:t>
                      </w:r>
                      <w:r w:rsidR="00FC6778">
                        <w:rPr>
                          <w:noProof/>
                        </w:rPr>
                        <w:drawing>
                          <wp:inline distT="0" distB="0" distL="0" distR="0" wp14:anchorId="60E3565C" wp14:editId="0C74E71C">
                            <wp:extent cx="751205" cy="757555"/>
                            <wp:effectExtent l="0" t="0" r="0" b="4445"/>
                            <wp:docPr id="181" name="Imagen 181" descr="Código QR&#10;&#10;Descripción generada automáticamente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agen 2" descr="Código QR&#10;&#10;Descripción generada automáticamente"/>
                                    <pic:cNvPicPr/>
                                  </pic:nvPicPr>
                                  <pic:blipFill>
                                    <a:blip r:embed="rId3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1205" cy="757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2A83FD" w14:textId="6B847D70" w:rsidR="00015377" w:rsidRDefault="00015377" w:rsidP="0001537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95C06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3ED5771" wp14:editId="22D21265">
                <wp:simplePos x="0" y="0"/>
                <wp:positionH relativeFrom="margin">
                  <wp:posOffset>-924636</wp:posOffset>
                </wp:positionH>
                <wp:positionV relativeFrom="paragraph">
                  <wp:posOffset>6141493</wp:posOffset>
                </wp:positionV>
                <wp:extent cx="9606915" cy="655092"/>
                <wp:effectExtent l="0" t="0" r="13335" b="1206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915" cy="655092"/>
                        </a:xfrm>
                        <a:prstGeom prst="rect">
                          <a:avLst/>
                        </a:prstGeom>
                        <a:solidFill>
                          <a:srgbClr val="E3DBC7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67E59" id="Rectángulo 89" o:spid="_x0000_s1026" style="position:absolute;margin-left:-72.8pt;margin-top:483.6pt;width:756.45pt;height:51.6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" fillcolor="#e3dbc7" strokecolor="black [3213]" strokeweight="1pt">
                <w10:wrap anchorx="margin"/>
              </v:rect>
            </w:pict>
          </mc:Fallback>
        </mc:AlternateContent>
      </w:r>
      <w:r w:rsidR="006742E3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F629643" wp14:editId="17D6A666">
                <wp:simplePos x="0" y="0"/>
                <wp:positionH relativeFrom="margin">
                  <wp:posOffset>5955030</wp:posOffset>
                </wp:positionH>
                <wp:positionV relativeFrom="paragraph">
                  <wp:posOffset>-560070</wp:posOffset>
                </wp:positionV>
                <wp:extent cx="1954530" cy="491490"/>
                <wp:effectExtent l="0" t="0" r="0" b="0"/>
                <wp:wrapNone/>
                <wp:docPr id="121" name="Rectángulo: esquinas redondeada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4530" cy="49149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4184D0" w14:textId="4EB88723" w:rsidR="006742E3" w:rsidRPr="006742E3" w:rsidRDefault="00DB1CA4" w:rsidP="006742E3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 xml:space="preserve">Yapa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willay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nikpi</w:t>
                            </w:r>
                            <w:proofErr w:type="spellEnd"/>
                            <w:r w:rsidRPr="006742E3">
                              <w:rPr>
                                <w:b/>
                                <w:bCs/>
                                <w:lang w:val="es-MX"/>
                              </w:rPr>
                              <w:t xml:space="preserve"> </w:t>
                            </w:r>
                            <w:r w:rsidR="006742E3" w:rsidRPr="006742E3">
                              <w:rPr>
                                <w:b/>
                                <w:bCs/>
                                <w:lang w:val="es-MX"/>
                              </w:rPr>
                              <w:sym w:font="Wingdings" w:char="F0E0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F629643" id="Rectángulo: esquinas redondeadas 121" o:spid="_x0000_s1049" style="position:absolute;margin-left:468.9pt;margin-top:-44.1pt;width:153.9pt;height:38.7pt;z-index:2517719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" filled="f" stroked="f">
                <v:textbox>
                  <w:txbxContent>
                    <w:p w14:paraId="494184D0" w14:textId="4EB88723" w:rsidR="006742E3" w:rsidRPr="006742E3" w:rsidRDefault="00DB1CA4" w:rsidP="006742E3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>
                        <w:rPr>
                          <w:b/>
                          <w:bCs/>
                          <w:lang w:val="es-MX"/>
                        </w:rPr>
                        <w:t xml:space="preserve">Yapa </w:t>
                      </w:r>
                      <w:proofErr w:type="spellStart"/>
                      <w:r>
                        <w:rPr>
                          <w:b/>
                          <w:bCs/>
                          <w:lang w:val="es-MX"/>
                        </w:rPr>
                        <w:t>willay</w:t>
                      </w:r>
                      <w:proofErr w:type="spellEnd"/>
                      <w:r>
                        <w:rPr>
                          <w:b/>
                          <w:bCs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lang w:val="es-MX"/>
                        </w:rPr>
                        <w:t>nikpi</w:t>
                      </w:r>
                      <w:proofErr w:type="spellEnd"/>
                      <w:r w:rsidRPr="006742E3">
                        <w:rPr>
                          <w:b/>
                          <w:bCs/>
                          <w:lang w:val="es-MX"/>
                        </w:rPr>
                        <w:t xml:space="preserve"> </w:t>
                      </w:r>
                      <w:r w:rsidR="006742E3" w:rsidRPr="006742E3">
                        <w:rPr>
                          <w:b/>
                          <w:bCs/>
                          <w:lang w:val="es-MX"/>
                        </w:rPr>
                        <w:sym w:font="Wingdings" w:char="F0E0"/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D0868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8E8F5A7" wp14:editId="5173B14E">
                <wp:simplePos x="0" y="0"/>
                <wp:positionH relativeFrom="column">
                  <wp:posOffset>5827059</wp:posOffset>
                </wp:positionH>
                <wp:positionV relativeFrom="paragraph">
                  <wp:posOffset>255494</wp:posOffset>
                </wp:positionV>
                <wp:extent cx="2854960" cy="5820597"/>
                <wp:effectExtent l="0" t="0" r="21590" b="2794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5820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1EE0E" id="Rectángulo 84" o:spid="_x0000_s1026" style="position:absolute;margin-left:458.8pt;margin-top:20.1pt;width:224.8pt;height:458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" filled="f" strokecolor="black [3213]" strokeweight="1pt"/>
            </w:pict>
          </mc:Fallback>
        </mc:AlternateContent>
      </w:r>
      <w:r w:rsidR="00301BCD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EA06EA" wp14:editId="5C4C1C02">
                <wp:simplePos x="0" y="0"/>
                <wp:positionH relativeFrom="column">
                  <wp:posOffset>-931333</wp:posOffset>
                </wp:positionH>
                <wp:positionV relativeFrom="paragraph">
                  <wp:posOffset>262678</wp:posOffset>
                </wp:positionV>
                <wp:extent cx="3110865" cy="5791412"/>
                <wp:effectExtent l="0" t="0" r="1333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865" cy="579141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9F4AB" id="Rectángulo 82" o:spid="_x0000_s1026" style="position:absolute;margin-left:-73.35pt;margin-top:20.7pt;width:244.95pt;height:456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" filled="f" strokecolor="black [3213]" strokeweight="1pt"/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82B437" wp14:editId="50697F44">
                <wp:simplePos x="0" y="0"/>
                <wp:positionH relativeFrom="column">
                  <wp:posOffset>1289649</wp:posOffset>
                </wp:positionH>
                <wp:positionV relativeFrom="paragraph">
                  <wp:posOffset>-715992</wp:posOffset>
                </wp:positionV>
                <wp:extent cx="1154430" cy="765546"/>
                <wp:effectExtent l="0" t="0" r="7620" b="0"/>
                <wp:wrapNone/>
                <wp:docPr id="59" name="Forma libre: form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765546"/>
                        </a:xfrm>
                        <a:custGeom>
                          <a:avLst/>
                          <a:gdLst>
                            <a:gd name="connsiteX0" fmla="*/ 0 w 1154681"/>
                            <a:gd name="connsiteY0" fmla="*/ 0 h 757550"/>
                            <a:gd name="connsiteX1" fmla="*/ 270316 w 1154681"/>
                            <a:gd name="connsiteY1" fmla="*/ 3337 h 757550"/>
                            <a:gd name="connsiteX2" fmla="*/ 1154681 w 1154681"/>
                            <a:gd name="connsiteY2" fmla="*/ 757550 h 757550"/>
                            <a:gd name="connsiteX3" fmla="*/ 877691 w 1154681"/>
                            <a:gd name="connsiteY3" fmla="*/ 757550 h 757550"/>
                            <a:gd name="connsiteX4" fmla="*/ 0 w 1154681"/>
                            <a:gd name="connsiteY4" fmla="*/ 0 h 7575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54681" h="757550">
                              <a:moveTo>
                                <a:pt x="0" y="0"/>
                              </a:moveTo>
                              <a:lnTo>
                                <a:pt x="270316" y="3337"/>
                              </a:lnTo>
                              <a:lnTo>
                                <a:pt x="1154681" y="757550"/>
                              </a:lnTo>
                              <a:lnTo>
                                <a:pt x="877691" y="7575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402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01B6E" id="Forma libre: forma 59" o:spid="_x0000_s1026" style="position:absolute;margin-left:101.55pt;margin-top:-56.4pt;width:90.9pt;height:60.3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154681,75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" path="m,l270316,3337r884365,754213l877691,757550,,xe" fillcolor="#4f402b" stroked="f" strokeweight="1pt">
                <v:stroke joinstyle="miter"/>
                <v:path arrowok="t" o:connecttype="custom" o:connectlocs="0,0;270257,3372;1154430,765546;877500,765546;0,0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E355F9" wp14:editId="02526DC3">
                <wp:simplePos x="0" y="0"/>
                <wp:positionH relativeFrom="column">
                  <wp:posOffset>1565694</wp:posOffset>
                </wp:positionH>
                <wp:positionV relativeFrom="paragraph">
                  <wp:posOffset>-715992</wp:posOffset>
                </wp:positionV>
                <wp:extent cx="1071245" cy="762371"/>
                <wp:effectExtent l="0" t="0" r="0" b="0"/>
                <wp:wrapNone/>
                <wp:docPr id="60" name="Forma libre: form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762371"/>
                        </a:xfrm>
                        <a:custGeom>
                          <a:avLst/>
                          <a:gdLst>
                            <a:gd name="connsiteX0" fmla="*/ 0 w 1071249"/>
                            <a:gd name="connsiteY0" fmla="*/ 3337 h 754213"/>
                            <a:gd name="connsiteX1" fmla="*/ 180210 w 1071249"/>
                            <a:gd name="connsiteY1" fmla="*/ 0 h 754213"/>
                            <a:gd name="connsiteX2" fmla="*/ 1071249 w 1071249"/>
                            <a:gd name="connsiteY2" fmla="*/ 754213 h 754213"/>
                            <a:gd name="connsiteX3" fmla="*/ 871016 w 1071249"/>
                            <a:gd name="connsiteY3" fmla="*/ 754213 h 754213"/>
                            <a:gd name="connsiteX4" fmla="*/ 0 w 1071249"/>
                            <a:gd name="connsiteY4" fmla="*/ 3337 h 7542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71249" h="754213">
                              <a:moveTo>
                                <a:pt x="0" y="3337"/>
                              </a:moveTo>
                              <a:lnTo>
                                <a:pt x="180210" y="0"/>
                              </a:lnTo>
                              <a:lnTo>
                                <a:pt x="1071249" y="754213"/>
                              </a:lnTo>
                              <a:lnTo>
                                <a:pt x="871016" y="754213"/>
                              </a:lnTo>
                              <a:lnTo>
                                <a:pt x="0" y="33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D73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7CF27" id="Forma libre: forma 60" o:spid="_x0000_s1026" style="position:absolute;margin-left:123.3pt;margin-top:-56.4pt;width:84.35pt;height:60.0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71249,754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" path="m,3337l180210,r891039,754213l871016,754213,,3337xe" fillcolor="#8d734d" stroked="f" strokeweight="1pt">
                <v:stroke joinstyle="miter"/>
                <v:path arrowok="t" o:connecttype="custom" o:connectlocs="0,3373;180209,0;1071245,762371;871013,762371;0,3373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E94187" wp14:editId="1F7BEA81">
                <wp:simplePos x="0" y="0"/>
                <wp:positionH relativeFrom="column">
                  <wp:posOffset>1755475</wp:posOffset>
                </wp:positionH>
                <wp:positionV relativeFrom="paragraph">
                  <wp:posOffset>-707365</wp:posOffset>
                </wp:positionV>
                <wp:extent cx="6934200" cy="767188"/>
                <wp:effectExtent l="0" t="0" r="0" b="0"/>
                <wp:wrapNone/>
                <wp:docPr id="62" name="Forma libre: form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767188"/>
                        </a:xfrm>
                        <a:custGeom>
                          <a:avLst/>
                          <a:gdLst>
                            <a:gd name="connsiteX0" fmla="*/ 0 w 6934641"/>
                            <a:gd name="connsiteY0" fmla="*/ 0 h 750548"/>
                            <a:gd name="connsiteX1" fmla="*/ 877402 w 6934641"/>
                            <a:gd name="connsiteY1" fmla="*/ 750548 h 750548"/>
                            <a:gd name="connsiteX2" fmla="*/ 6934641 w 6934641"/>
                            <a:gd name="connsiteY2" fmla="*/ 745262 h 750548"/>
                            <a:gd name="connsiteX3" fmla="*/ 6934641 w 6934641"/>
                            <a:gd name="connsiteY3" fmla="*/ 0 h 750548"/>
                            <a:gd name="connsiteX4" fmla="*/ 0 w 6934641"/>
                            <a:gd name="connsiteY4" fmla="*/ 0 h 75054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934641" h="750548">
                              <a:moveTo>
                                <a:pt x="0" y="0"/>
                              </a:moveTo>
                              <a:lnTo>
                                <a:pt x="877402" y="750548"/>
                              </a:lnTo>
                              <a:lnTo>
                                <a:pt x="6934641" y="745262"/>
                              </a:lnTo>
                              <a:lnTo>
                                <a:pt x="693464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99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A548C" id="Forma libre: forma 62" o:spid="_x0000_s1026" style="position:absolute;margin-left:138.25pt;margin-top:-55.7pt;width:546pt;height:60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34641,750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" path="m,l877402,750548r6057239,-5286l6934641,,,xe" fillcolor="#bfb99d" stroked="f" strokeweight="1pt">
                <v:stroke joinstyle="miter"/>
                <v:path arrowok="t" o:connecttype="custom" o:connectlocs="0,0;877346,767188;6934200,761785;6934200,0;0,0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094BE7" wp14:editId="3FFE74EF">
                <wp:simplePos x="0" y="0"/>
                <wp:positionH relativeFrom="column">
                  <wp:posOffset>-951614</wp:posOffset>
                </wp:positionH>
                <wp:positionV relativeFrom="paragraph">
                  <wp:posOffset>-723014</wp:posOffset>
                </wp:positionV>
                <wp:extent cx="9638030" cy="862020"/>
                <wp:effectExtent l="0" t="0" r="1270" b="0"/>
                <wp:wrapNone/>
                <wp:docPr id="52" name="Forma libre: form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8030" cy="862020"/>
                        </a:xfrm>
                        <a:custGeom>
                          <a:avLst/>
                          <a:gdLst>
                            <a:gd name="connsiteX0" fmla="*/ 0 w 9626886"/>
                            <a:gd name="connsiteY0" fmla="*/ 0 h 883578"/>
                            <a:gd name="connsiteX1" fmla="*/ 10274 w 9626886"/>
                            <a:gd name="connsiteY1" fmla="*/ 873304 h 883578"/>
                            <a:gd name="connsiteX2" fmla="*/ 9626886 w 9626886"/>
                            <a:gd name="connsiteY2" fmla="*/ 883578 h 883578"/>
                            <a:gd name="connsiteX3" fmla="*/ 9626886 w 9626886"/>
                            <a:gd name="connsiteY3" fmla="*/ 760288 h 883578"/>
                            <a:gd name="connsiteX4" fmla="*/ 3123344 w 9626886"/>
                            <a:gd name="connsiteY4" fmla="*/ 770562 h 883578"/>
                            <a:gd name="connsiteX5" fmla="*/ 2239766 w 9626886"/>
                            <a:gd name="connsiteY5" fmla="*/ 10274 h 883578"/>
                            <a:gd name="connsiteX6" fmla="*/ 0 w 9626886"/>
                            <a:gd name="connsiteY6" fmla="*/ 0 h 88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26886" h="883578">
                              <a:moveTo>
                                <a:pt x="0" y="0"/>
                              </a:moveTo>
                              <a:lnTo>
                                <a:pt x="10274" y="873304"/>
                              </a:lnTo>
                              <a:lnTo>
                                <a:pt x="9626886" y="883578"/>
                              </a:lnTo>
                              <a:lnTo>
                                <a:pt x="9626886" y="760288"/>
                              </a:lnTo>
                              <a:lnTo>
                                <a:pt x="3123344" y="770562"/>
                              </a:lnTo>
                              <a:lnTo>
                                <a:pt x="2239766" y="102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3DBC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E1D35" id="Forma libre: forma 52" o:spid="_x0000_s1026" style="position:absolute;margin-left:-74.95pt;margin-top:-56.95pt;width:758.9pt;height:67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26886,883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" path="m,l10274,873304r9616612,10274l9626886,760288,3123344,770562,2239766,10274,,xe" fillcolor="#e3dbc7" stroked="f" strokeweight="1pt">
                <v:stroke joinstyle="miter"/>
                <v:path arrowok="t" o:connecttype="custom" o:connectlocs="0,0;10286,851997;9638030,862020;9638030,741738;3126960,751761;2242359,10023;0,0" o:connectangles="0,0,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06FF72" wp14:editId="22294808">
                <wp:simplePos x="0" y="0"/>
                <wp:positionH relativeFrom="column">
                  <wp:posOffset>-941119</wp:posOffset>
                </wp:positionH>
                <wp:positionV relativeFrom="paragraph">
                  <wp:posOffset>142504</wp:posOffset>
                </wp:positionV>
                <wp:extent cx="9636760" cy="118753"/>
                <wp:effectExtent l="0" t="0" r="2540" b="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6760" cy="118753"/>
                        </a:xfrm>
                        <a:prstGeom prst="rect">
                          <a:avLst/>
                        </a:prstGeom>
                        <a:solidFill>
                          <a:srgbClr val="4F402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70360" w14:textId="77777777" w:rsidR="0048738C" w:rsidRDefault="0048738C" w:rsidP="004873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6FF72" id="Rectángulo 65" o:spid="_x0000_s1050" style="position:absolute;margin-left:-74.1pt;margin-top:11.2pt;width:758.8pt;height:9.3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" fillcolor="#4f402b" stroked="f" strokeweight="1pt">
                <v:textbox>
                  <w:txbxContent>
                    <w:p w14:paraId="21570360" w14:textId="77777777" w:rsidR="0048738C" w:rsidRDefault="0048738C" w:rsidP="0048738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D2FEF5" wp14:editId="08FDA313">
                <wp:simplePos x="0" y="0"/>
                <wp:positionH relativeFrom="column">
                  <wp:posOffset>-929244</wp:posOffset>
                </wp:positionH>
                <wp:positionV relativeFrom="paragraph">
                  <wp:posOffset>5949538</wp:posOffset>
                </wp:positionV>
                <wp:extent cx="9607138" cy="178130"/>
                <wp:effectExtent l="0" t="0" r="13335" b="12700"/>
                <wp:wrapNone/>
                <wp:docPr id="88" name="Forma libre: form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138" cy="178130"/>
                        </a:xfrm>
                        <a:custGeom>
                          <a:avLst/>
                          <a:gdLst>
                            <a:gd name="connsiteX0" fmla="*/ 9607138 w 9607138"/>
                            <a:gd name="connsiteY0" fmla="*/ 178130 h 178130"/>
                            <a:gd name="connsiteX1" fmla="*/ 9607138 w 9607138"/>
                            <a:gd name="connsiteY1" fmla="*/ 0 h 178130"/>
                            <a:gd name="connsiteX2" fmla="*/ 8467106 w 9607138"/>
                            <a:gd name="connsiteY2" fmla="*/ 0 h 178130"/>
                            <a:gd name="connsiteX3" fmla="*/ 8336478 w 9607138"/>
                            <a:gd name="connsiteY3" fmla="*/ 118753 h 178130"/>
                            <a:gd name="connsiteX4" fmla="*/ 0 w 9607138"/>
                            <a:gd name="connsiteY4" fmla="*/ 106878 h 178130"/>
                            <a:gd name="connsiteX5" fmla="*/ 0 w 9607138"/>
                            <a:gd name="connsiteY5" fmla="*/ 178130 h 178130"/>
                            <a:gd name="connsiteX6" fmla="*/ 9607138 w 9607138"/>
                            <a:gd name="connsiteY6" fmla="*/ 178130 h 178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07138" h="178130">
                              <a:moveTo>
                                <a:pt x="9607138" y="178130"/>
                              </a:moveTo>
                              <a:lnTo>
                                <a:pt x="9607138" y="0"/>
                              </a:lnTo>
                              <a:lnTo>
                                <a:pt x="8467106" y="0"/>
                              </a:lnTo>
                              <a:lnTo>
                                <a:pt x="8336478" y="118753"/>
                              </a:lnTo>
                              <a:lnTo>
                                <a:pt x="0" y="106878"/>
                              </a:lnTo>
                              <a:lnTo>
                                <a:pt x="0" y="178130"/>
                              </a:lnTo>
                              <a:lnTo>
                                <a:pt x="9607138" y="1781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402B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B355A" id="Forma libre: forma 88" o:spid="_x0000_s1026" style="position:absolute;margin-left:-73.15pt;margin-top:468.45pt;width:756.45pt;height:14.0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607138,178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" path="m9607138,178130l9607138,,8467106,,8336478,118753,,106878r,71252l9607138,178130xe" fillcolor="#4f402b" strokecolor="black [3213]" strokeweight="1pt">
                <v:stroke joinstyle="miter"/>
                <v:path arrowok="t" o:connecttype="custom" o:connectlocs="9607138,178130;9607138,0;8467106,0;8336478,118753;0,106878;0,178130;9607138,178130" o:connectangles="0,0,0,0,0,0,0"/>
              </v:shape>
            </w:pict>
          </mc:Fallback>
        </mc:AlternateContent>
      </w:r>
      <w:r w:rsidR="001B5A12">
        <w:rPr>
          <w:noProof/>
        </w:rPr>
        <mc:AlternateContent>
          <mc:Choice Requires="wps">
            <w:drawing>
              <wp:anchor distT="0" distB="0" distL="114300" distR="114300" simplePos="0" relativeHeight="251637754" behindDoc="0" locked="0" layoutInCell="1" allowOverlap="1" wp14:anchorId="29515CF3" wp14:editId="50D23EBB">
                <wp:simplePos x="0" y="0"/>
                <wp:positionH relativeFrom="column">
                  <wp:posOffset>-929244</wp:posOffset>
                </wp:positionH>
                <wp:positionV relativeFrom="paragraph">
                  <wp:posOffset>237506</wp:posOffset>
                </wp:positionV>
                <wp:extent cx="3111335" cy="5826332"/>
                <wp:effectExtent l="0" t="0" r="0" b="3175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335" cy="5826332"/>
                        </a:xfrm>
                        <a:prstGeom prst="rect">
                          <a:avLst/>
                        </a:prstGeom>
                        <a:solidFill>
                          <a:srgbClr val="8D73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309CF" id="Rectángulo 78" o:spid="_x0000_s1026" style="position:absolute;margin-left:-73.15pt;margin-top:18.7pt;width:245pt;height:458.75pt;z-index:2516377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" fillcolor="#8d734d" stroked="f" strokeweight="1pt"/>
            </w:pict>
          </mc:Fallback>
        </mc:AlternateContent>
      </w:r>
      <w:r w:rsidR="001B5A1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EBBB54" wp14:editId="7AA6B1E7">
                <wp:simplePos x="0" y="0"/>
                <wp:positionH relativeFrom="column">
                  <wp:posOffset>-786740</wp:posOffset>
                </wp:positionH>
                <wp:positionV relativeFrom="paragraph">
                  <wp:posOffset>3645724</wp:posOffset>
                </wp:positionV>
                <wp:extent cx="2766950" cy="2220685"/>
                <wp:effectExtent l="0" t="0" r="14605" b="27305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950" cy="2220685"/>
                        </a:xfrm>
                        <a:prstGeom prst="rect">
                          <a:avLst/>
                        </a:prstGeom>
                        <a:solidFill>
                          <a:srgbClr val="BFB99D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FFD39" w14:textId="7E6BDC2E" w:rsidR="00E50F03" w:rsidRPr="00F765FA" w:rsidRDefault="00F765FA" w:rsidP="00F765F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765F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¿ Mana </w:t>
                            </w:r>
                            <w:proofErr w:type="spellStart"/>
                            <w:r w:rsidRPr="00F765F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all</w:t>
                            </w:r>
                            <w:r w:rsidR="00B900C9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F765F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765F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ñuka</w:t>
                            </w:r>
                            <w:proofErr w:type="spellEnd"/>
                            <w:r w:rsidRPr="00F765F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765F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llankana</w:t>
                            </w:r>
                            <w:proofErr w:type="spellEnd"/>
                            <w:r w:rsidRPr="00F765F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765F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pushtupi</w:t>
                            </w:r>
                            <w:proofErr w:type="spellEnd"/>
                            <w:r w:rsidRPr="00F765F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765F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llankashpaka</w:t>
                            </w:r>
                            <w:proofErr w:type="spellEnd"/>
                            <w:r w:rsidRPr="00F765F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765F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ima</w:t>
                            </w:r>
                            <w:proofErr w:type="spellEnd"/>
                            <w:r w:rsidRPr="00F765F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765F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tukuna</w:t>
                            </w:r>
                            <w:proofErr w:type="spellEnd"/>
                            <w:r w:rsidRPr="00F765F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765F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kani</w:t>
                            </w:r>
                            <w:proofErr w:type="spellEnd"/>
                            <w:r w:rsidRPr="00F765F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?</w:t>
                            </w:r>
                          </w:p>
                          <w:p w14:paraId="7C8F46F5" w14:textId="77777777" w:rsidR="00517269" w:rsidRPr="00DB1CA4" w:rsidRDefault="00517269" w:rsidP="00517269">
                            <w:pPr>
                              <w:ind w:left="720" w:hanging="360"/>
                              <w:jc w:val="both"/>
                              <w:rPr>
                                <w:color w:val="000000" w:themeColor="text1"/>
                                <w:szCs w:val="24"/>
                                <w:highlight w:val="yellow"/>
                              </w:rPr>
                            </w:pPr>
                          </w:p>
                          <w:p w14:paraId="69DCED06" w14:textId="02C53C11" w:rsidR="00E50F03" w:rsidRPr="00F765FA" w:rsidRDefault="00F765FA" w:rsidP="00E50F03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Chukririna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makikuna</w:t>
                            </w:r>
                            <w:proofErr w:type="spellEnd"/>
                            <w:r w:rsidR="00E50F03" w:rsidRPr="00F765F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  <w:p w14:paraId="5B7DEFB8" w14:textId="191CFEFD" w:rsidR="00E50F03" w:rsidRPr="00F765FA" w:rsidRDefault="00F765FA" w:rsidP="00E50F03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Chukririna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maki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muku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  <w:p w14:paraId="09625F4E" w14:textId="2CEC7B60" w:rsidR="00E50F03" w:rsidRPr="00F765FA" w:rsidRDefault="00F765FA" w:rsidP="00E50F03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Chukririna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tukuy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aychakunapi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  <w:p w14:paraId="5AB05E63" w14:textId="6E280EA2" w:rsidR="00B336FD" w:rsidRPr="00F765FA" w:rsidRDefault="00B900C9" w:rsidP="00E50F03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Campak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tukuy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tullu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aychakuna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chukrinka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ashka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sinchi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rurakpi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BBB54" id="Rectángulo 79" o:spid="_x0000_s1051" style="position:absolute;margin-left:-61.95pt;margin-top:287.05pt;width:217.85pt;height:174.8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" fillcolor="#bfb99d" strokecolor="black [3213]" strokeweight="1pt">
                <v:textbox>
                  <w:txbxContent>
                    <w:p w14:paraId="0C2FFD39" w14:textId="7E6BDC2E" w:rsidR="00E50F03" w:rsidRPr="00F765FA" w:rsidRDefault="00F765FA" w:rsidP="00F765F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F765F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¿ Mana </w:t>
                      </w:r>
                      <w:proofErr w:type="spellStart"/>
                      <w:r w:rsidRPr="00F765F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all</w:t>
                      </w:r>
                      <w:r w:rsidR="00B900C9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F765F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765F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ñuka</w:t>
                      </w:r>
                      <w:proofErr w:type="spellEnd"/>
                      <w:r w:rsidRPr="00F765F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765F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llankana</w:t>
                      </w:r>
                      <w:proofErr w:type="spellEnd"/>
                      <w:r w:rsidRPr="00F765F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765F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pushtupi</w:t>
                      </w:r>
                      <w:proofErr w:type="spellEnd"/>
                      <w:r w:rsidRPr="00F765F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765F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llankashpaka</w:t>
                      </w:r>
                      <w:proofErr w:type="spellEnd"/>
                      <w:r w:rsidRPr="00F765F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765F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ima</w:t>
                      </w:r>
                      <w:proofErr w:type="spellEnd"/>
                      <w:r w:rsidRPr="00F765F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765F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tukuna</w:t>
                      </w:r>
                      <w:proofErr w:type="spellEnd"/>
                      <w:r w:rsidRPr="00F765F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765F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kani</w:t>
                      </w:r>
                      <w:proofErr w:type="spellEnd"/>
                      <w:r w:rsidRPr="00F765F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?</w:t>
                      </w:r>
                    </w:p>
                    <w:p w14:paraId="7C8F46F5" w14:textId="77777777" w:rsidR="00517269" w:rsidRPr="00DB1CA4" w:rsidRDefault="00517269" w:rsidP="00517269">
                      <w:pPr>
                        <w:ind w:left="720" w:hanging="360"/>
                        <w:jc w:val="both"/>
                        <w:rPr>
                          <w:color w:val="000000" w:themeColor="text1"/>
                          <w:szCs w:val="24"/>
                          <w:highlight w:val="yellow"/>
                        </w:rPr>
                      </w:pPr>
                    </w:p>
                    <w:p w14:paraId="69DCED06" w14:textId="02C53C11" w:rsidR="00E50F03" w:rsidRPr="00F765FA" w:rsidRDefault="00F765FA" w:rsidP="00E50F03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Chukririna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makikuna</w:t>
                      </w:r>
                      <w:proofErr w:type="spellEnd"/>
                      <w:r w:rsidR="00E50F03" w:rsidRPr="00F765FA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.</w:t>
                      </w:r>
                    </w:p>
                    <w:p w14:paraId="5B7DEFB8" w14:textId="191CFEFD" w:rsidR="00E50F03" w:rsidRPr="00F765FA" w:rsidRDefault="00F765FA" w:rsidP="00E50F03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Chukririna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maki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muku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.</w:t>
                      </w:r>
                    </w:p>
                    <w:p w14:paraId="09625F4E" w14:textId="2CEC7B60" w:rsidR="00E50F03" w:rsidRPr="00F765FA" w:rsidRDefault="00F765FA" w:rsidP="00E50F03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Chukririna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tukuy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aychakunapi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.</w:t>
                      </w:r>
                    </w:p>
                    <w:p w14:paraId="5AB05E63" w14:textId="6E280EA2" w:rsidR="00B336FD" w:rsidRPr="00F765FA" w:rsidRDefault="00B900C9" w:rsidP="00E50F03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Campak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tukuy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tullu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aychakuna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chukrinka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ashka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sinchi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rurakpi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sectPr w:rsidR="00D43E68" w:rsidSect="00063722">
      <w:pgSz w:w="15840" w:h="12240" w:orient="landscape"/>
      <w:pgMar w:top="1440" w:right="1800" w:bottom="142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45 Helvetica Light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F63D6"/>
    <w:multiLevelType w:val="hybridMultilevel"/>
    <w:tmpl w:val="388E01A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B6BDB"/>
    <w:multiLevelType w:val="hybridMultilevel"/>
    <w:tmpl w:val="E3F619EE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F701E"/>
    <w:multiLevelType w:val="hybridMultilevel"/>
    <w:tmpl w:val="F34EAE62"/>
    <w:lvl w:ilvl="0" w:tplc="671AEF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E5830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DC868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30A68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4AA89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8E20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FB68E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C2C57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5A9B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0DFF34E7"/>
    <w:multiLevelType w:val="multilevel"/>
    <w:tmpl w:val="66D0D13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173244E"/>
    <w:multiLevelType w:val="hybridMultilevel"/>
    <w:tmpl w:val="FEDC0390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640C81"/>
    <w:multiLevelType w:val="hybridMultilevel"/>
    <w:tmpl w:val="AAA29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FA178B"/>
    <w:multiLevelType w:val="hybridMultilevel"/>
    <w:tmpl w:val="AF6C4576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2967AA"/>
    <w:multiLevelType w:val="hybridMultilevel"/>
    <w:tmpl w:val="432C711C"/>
    <w:lvl w:ilvl="0" w:tplc="052A6FFA">
      <w:start w:val="1"/>
      <w:numFmt w:val="bullet"/>
      <w:lvlText w:val="Ϙ"/>
      <w:lvlJc w:val="left"/>
      <w:pPr>
        <w:ind w:left="720" w:hanging="360"/>
      </w:pPr>
      <w:rPr>
        <w:rFonts w:ascii="Courier New" w:hAnsi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B6696F"/>
    <w:multiLevelType w:val="hybridMultilevel"/>
    <w:tmpl w:val="49ACAC7A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6761BA"/>
    <w:multiLevelType w:val="hybridMultilevel"/>
    <w:tmpl w:val="DF40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952F0B"/>
    <w:multiLevelType w:val="hybridMultilevel"/>
    <w:tmpl w:val="FA44983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B51FA4"/>
    <w:multiLevelType w:val="hybridMultilevel"/>
    <w:tmpl w:val="2A2A1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EF56BC"/>
    <w:multiLevelType w:val="hybridMultilevel"/>
    <w:tmpl w:val="742C2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AD687B"/>
    <w:multiLevelType w:val="multilevel"/>
    <w:tmpl w:val="30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3F112383"/>
    <w:multiLevelType w:val="hybridMultilevel"/>
    <w:tmpl w:val="2BACC834"/>
    <w:lvl w:ilvl="0" w:tplc="C26C39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86F61"/>
    <w:multiLevelType w:val="hybridMultilevel"/>
    <w:tmpl w:val="36C202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7A40BF"/>
    <w:multiLevelType w:val="hybridMultilevel"/>
    <w:tmpl w:val="471EA0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5BE0F80"/>
    <w:multiLevelType w:val="hybridMultilevel"/>
    <w:tmpl w:val="CC4E46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D4441CB"/>
    <w:multiLevelType w:val="hybridMultilevel"/>
    <w:tmpl w:val="6C800968"/>
    <w:lvl w:ilvl="0" w:tplc="5EA07D7C">
      <w:start w:val="1"/>
      <w:numFmt w:val="bullet"/>
      <w:lvlText w:val="☺"/>
      <w:lvlJc w:val="left"/>
      <w:pPr>
        <w:ind w:left="720" w:hanging="360"/>
      </w:pPr>
      <w:rPr>
        <w:rFonts w:ascii="Courier New" w:hAnsi="Courier New" w:hint="default"/>
        <w:b/>
        <w:bCs/>
        <w:i w:val="0"/>
        <w:iCs w:val="0"/>
        <w:sz w:val="40"/>
        <w:szCs w:val="40"/>
        <w:u w:val="none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3C35D0"/>
    <w:multiLevelType w:val="hybridMultilevel"/>
    <w:tmpl w:val="645A6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BC6991"/>
    <w:multiLevelType w:val="hybridMultilevel"/>
    <w:tmpl w:val="4B264E70"/>
    <w:lvl w:ilvl="0" w:tplc="35848F38">
      <w:start w:val="1"/>
      <w:numFmt w:val="bullet"/>
      <w:lvlText w:val="☺"/>
      <w:lvlJc w:val="left"/>
      <w:pPr>
        <w:ind w:left="720" w:hanging="360"/>
      </w:pPr>
      <w:rPr>
        <w:rFonts w:ascii="Courier New" w:hAnsi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EE69F1"/>
    <w:multiLevelType w:val="hybridMultilevel"/>
    <w:tmpl w:val="3918CF4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17730F"/>
    <w:multiLevelType w:val="hybridMultilevel"/>
    <w:tmpl w:val="BF2230A4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17"/>
  </w:num>
  <w:num w:numId="4">
    <w:abstractNumId w:val="13"/>
  </w:num>
  <w:num w:numId="5">
    <w:abstractNumId w:val="9"/>
  </w:num>
  <w:num w:numId="6">
    <w:abstractNumId w:val="12"/>
  </w:num>
  <w:num w:numId="7">
    <w:abstractNumId w:val="11"/>
  </w:num>
  <w:num w:numId="8">
    <w:abstractNumId w:val="16"/>
  </w:num>
  <w:num w:numId="9">
    <w:abstractNumId w:val="10"/>
  </w:num>
  <w:num w:numId="10">
    <w:abstractNumId w:val="21"/>
  </w:num>
  <w:num w:numId="11">
    <w:abstractNumId w:val="14"/>
  </w:num>
  <w:num w:numId="12">
    <w:abstractNumId w:val="2"/>
  </w:num>
  <w:num w:numId="13">
    <w:abstractNumId w:val="6"/>
  </w:num>
  <w:num w:numId="14">
    <w:abstractNumId w:val="1"/>
  </w:num>
  <w:num w:numId="15">
    <w:abstractNumId w:val="22"/>
  </w:num>
  <w:num w:numId="16">
    <w:abstractNumId w:val="4"/>
  </w:num>
  <w:num w:numId="17">
    <w:abstractNumId w:val="8"/>
  </w:num>
  <w:num w:numId="18">
    <w:abstractNumId w:val="7"/>
  </w:num>
  <w:num w:numId="19">
    <w:abstractNumId w:val="20"/>
  </w:num>
  <w:num w:numId="20">
    <w:abstractNumId w:val="18"/>
  </w:num>
  <w:num w:numId="21">
    <w:abstractNumId w:val="3"/>
  </w:num>
  <w:num w:numId="22">
    <w:abstractNumId w:val="5"/>
  </w:num>
  <w:num w:numId="23">
    <w:abstractNumId w:val="0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DDA"/>
    <w:rsid w:val="00014DB0"/>
    <w:rsid w:val="00015377"/>
    <w:rsid w:val="00052C06"/>
    <w:rsid w:val="00063722"/>
    <w:rsid w:val="000842F0"/>
    <w:rsid w:val="00095E05"/>
    <w:rsid w:val="000D1745"/>
    <w:rsid w:val="000D49E2"/>
    <w:rsid w:val="000F191A"/>
    <w:rsid w:val="00125867"/>
    <w:rsid w:val="00160C9E"/>
    <w:rsid w:val="001B5A12"/>
    <w:rsid w:val="001D6AFD"/>
    <w:rsid w:val="00230FB0"/>
    <w:rsid w:val="0029268D"/>
    <w:rsid w:val="00296DC9"/>
    <w:rsid w:val="002A02AE"/>
    <w:rsid w:val="00301BCD"/>
    <w:rsid w:val="00305A11"/>
    <w:rsid w:val="00312D3D"/>
    <w:rsid w:val="003409E0"/>
    <w:rsid w:val="00342F6C"/>
    <w:rsid w:val="003B53D6"/>
    <w:rsid w:val="0045404E"/>
    <w:rsid w:val="004755D9"/>
    <w:rsid w:val="0048738C"/>
    <w:rsid w:val="004A20D6"/>
    <w:rsid w:val="004A3E34"/>
    <w:rsid w:val="004A4303"/>
    <w:rsid w:val="00504391"/>
    <w:rsid w:val="00517269"/>
    <w:rsid w:val="00524A5A"/>
    <w:rsid w:val="005473D4"/>
    <w:rsid w:val="0057767A"/>
    <w:rsid w:val="00593E3D"/>
    <w:rsid w:val="00595C06"/>
    <w:rsid w:val="005963FF"/>
    <w:rsid w:val="00602BC0"/>
    <w:rsid w:val="00624B3E"/>
    <w:rsid w:val="006742E3"/>
    <w:rsid w:val="00680402"/>
    <w:rsid w:val="00681144"/>
    <w:rsid w:val="00692F3F"/>
    <w:rsid w:val="0069750C"/>
    <w:rsid w:val="006A0628"/>
    <w:rsid w:val="00720048"/>
    <w:rsid w:val="007651D4"/>
    <w:rsid w:val="00783806"/>
    <w:rsid w:val="00793C17"/>
    <w:rsid w:val="0083591E"/>
    <w:rsid w:val="00887C1A"/>
    <w:rsid w:val="008B0DC4"/>
    <w:rsid w:val="008C723A"/>
    <w:rsid w:val="008D17AB"/>
    <w:rsid w:val="00905BDE"/>
    <w:rsid w:val="00944996"/>
    <w:rsid w:val="0098393A"/>
    <w:rsid w:val="00987B01"/>
    <w:rsid w:val="009904EB"/>
    <w:rsid w:val="00993967"/>
    <w:rsid w:val="009C258E"/>
    <w:rsid w:val="009E1CB8"/>
    <w:rsid w:val="00A05D1F"/>
    <w:rsid w:val="00A42A65"/>
    <w:rsid w:val="00AB1DF4"/>
    <w:rsid w:val="00AD6213"/>
    <w:rsid w:val="00AE5FFC"/>
    <w:rsid w:val="00B274D2"/>
    <w:rsid w:val="00B336FD"/>
    <w:rsid w:val="00B900C9"/>
    <w:rsid w:val="00B970B7"/>
    <w:rsid w:val="00BB45B3"/>
    <w:rsid w:val="00BB4A5D"/>
    <w:rsid w:val="00BD2DDA"/>
    <w:rsid w:val="00BE38AD"/>
    <w:rsid w:val="00BF0946"/>
    <w:rsid w:val="00BF2B70"/>
    <w:rsid w:val="00C14A18"/>
    <w:rsid w:val="00C15C62"/>
    <w:rsid w:val="00C63667"/>
    <w:rsid w:val="00C82378"/>
    <w:rsid w:val="00C9723D"/>
    <w:rsid w:val="00CB164E"/>
    <w:rsid w:val="00CD2B62"/>
    <w:rsid w:val="00CE194A"/>
    <w:rsid w:val="00D00370"/>
    <w:rsid w:val="00D11D22"/>
    <w:rsid w:val="00D4258B"/>
    <w:rsid w:val="00D43E68"/>
    <w:rsid w:val="00D541C7"/>
    <w:rsid w:val="00DB1CA4"/>
    <w:rsid w:val="00DC6219"/>
    <w:rsid w:val="00E1468C"/>
    <w:rsid w:val="00E42B08"/>
    <w:rsid w:val="00E47FDE"/>
    <w:rsid w:val="00E50F03"/>
    <w:rsid w:val="00EB76AA"/>
    <w:rsid w:val="00EC3F6A"/>
    <w:rsid w:val="00EE1E5C"/>
    <w:rsid w:val="00F47395"/>
    <w:rsid w:val="00F765FA"/>
    <w:rsid w:val="00FC6778"/>
    <w:rsid w:val="00FD0868"/>
    <w:rsid w:val="00FF1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9D95820"/>
  <w15:chartTrackingRefBased/>
  <w15:docId w15:val="{AF72DBD7-B623-4653-89F5-E79C8F331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B01"/>
    <w:rPr>
      <w:sz w:val="24"/>
    </w:rPr>
  </w:style>
  <w:style w:type="paragraph" w:styleId="Ttulo1">
    <w:name w:val="heading 1"/>
    <w:basedOn w:val="Normal"/>
    <w:next w:val="Normal"/>
    <w:qFormat/>
    <w:rsid w:val="007E5411"/>
    <w:pPr>
      <w:keepNext/>
      <w:jc w:val="center"/>
      <w:outlineLvl w:val="0"/>
    </w:pPr>
    <w:rPr>
      <w:rFonts w:ascii="Times" w:eastAsia="Times" w:hAnsi="Times"/>
      <w:sz w:val="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lacephotohere">
    <w:name w:val="Place photo here"/>
    <w:basedOn w:val="Normal"/>
    <w:link w:val="PlacephotohereChar"/>
    <w:qFormat/>
    <w:rsid w:val="00987B01"/>
    <w:pPr>
      <w:jc w:val="center"/>
    </w:pPr>
    <w:rPr>
      <w:rFonts w:ascii="Arial" w:hAnsi="Arial"/>
      <w:color w:val="FFFFEF"/>
      <w:sz w:val="20"/>
    </w:rPr>
  </w:style>
  <w:style w:type="paragraph" w:customStyle="1" w:styleId="Header01">
    <w:name w:val="Header 01"/>
    <w:basedOn w:val="Normal"/>
    <w:link w:val="Header01Char"/>
    <w:qFormat/>
    <w:rsid w:val="00D43E68"/>
    <w:pPr>
      <w:jc w:val="both"/>
    </w:pPr>
    <w:rPr>
      <w:rFonts w:ascii="Arial" w:hAnsi="Arial"/>
      <w:caps/>
      <w:color w:val="FFFFEF"/>
      <w:sz w:val="48"/>
    </w:rPr>
  </w:style>
  <w:style w:type="character" w:customStyle="1" w:styleId="PlacephotohereChar">
    <w:name w:val="Place photo here Char"/>
    <w:basedOn w:val="Fuentedeprrafopredeter"/>
    <w:link w:val="Placephotohere"/>
    <w:rsid w:val="00987B01"/>
    <w:rPr>
      <w:rFonts w:ascii="Arial" w:hAnsi="Arial"/>
      <w:color w:val="FFFFEF"/>
    </w:rPr>
  </w:style>
  <w:style w:type="paragraph" w:customStyle="1" w:styleId="SubheadHere">
    <w:name w:val="Subhead Here"/>
    <w:basedOn w:val="Normal"/>
    <w:link w:val="SubheadHereChar"/>
    <w:qFormat/>
    <w:rsid w:val="00D43E68"/>
    <w:pPr>
      <w:jc w:val="both"/>
    </w:pPr>
    <w:rPr>
      <w:rFonts w:ascii="Arial" w:hAnsi="Arial"/>
      <w:caps/>
      <w:color w:val="FFFFEF"/>
    </w:rPr>
  </w:style>
  <w:style w:type="character" w:customStyle="1" w:styleId="Header01Char">
    <w:name w:val="Header 01 Char"/>
    <w:basedOn w:val="Fuentedeprrafopredeter"/>
    <w:link w:val="Header01"/>
    <w:rsid w:val="00D43E68"/>
    <w:rPr>
      <w:rFonts w:ascii="Arial" w:hAnsi="Arial"/>
      <w:caps/>
      <w:color w:val="FFFFEF"/>
      <w:sz w:val="48"/>
    </w:rPr>
  </w:style>
  <w:style w:type="paragraph" w:customStyle="1" w:styleId="CALLOUTTEXT">
    <w:name w:val="CALL OUT TEXT"/>
    <w:basedOn w:val="Normal"/>
    <w:link w:val="CALLOUTTEXTChar"/>
    <w:qFormat/>
    <w:rsid w:val="00D43E68"/>
    <w:rPr>
      <w:rFonts w:ascii="Arial" w:hAnsi="Arial" w:cs="Arial"/>
      <w:caps/>
      <w:color w:val="9D1C20"/>
    </w:rPr>
  </w:style>
  <w:style w:type="character" w:customStyle="1" w:styleId="SubheadHereChar">
    <w:name w:val="Subhead Here Char"/>
    <w:basedOn w:val="Fuentedeprrafopredeter"/>
    <w:link w:val="SubheadHere"/>
    <w:rsid w:val="00D43E68"/>
    <w:rPr>
      <w:rFonts w:ascii="Arial" w:hAnsi="Arial"/>
      <w:caps/>
      <w:color w:val="FFFFEF"/>
      <w:sz w:val="24"/>
    </w:rPr>
  </w:style>
  <w:style w:type="paragraph" w:customStyle="1" w:styleId="BodyText01">
    <w:name w:val="Body Text 01"/>
    <w:basedOn w:val="Normal"/>
    <w:link w:val="BodyText01Char"/>
    <w:qFormat/>
    <w:rsid w:val="00E47FDE"/>
    <w:pPr>
      <w:widowControl w:val="0"/>
      <w:spacing w:before="120" w:line="360" w:lineRule="auto"/>
    </w:pPr>
    <w:rPr>
      <w:rFonts w:ascii="Arial" w:hAnsi="Arial" w:cs="Arial"/>
      <w:color w:val="585747"/>
      <w:sz w:val="20"/>
      <w:lang w:val="en"/>
    </w:rPr>
  </w:style>
  <w:style w:type="character" w:customStyle="1" w:styleId="CALLOUTTEXTChar">
    <w:name w:val="CALL OUT TEXT Char"/>
    <w:basedOn w:val="Fuentedeprrafopredeter"/>
    <w:link w:val="CALLOUTTEXT"/>
    <w:rsid w:val="00D43E68"/>
    <w:rPr>
      <w:rFonts w:ascii="Arial" w:hAnsi="Arial" w:cs="Arial"/>
      <w:caps/>
      <w:color w:val="9D1C20"/>
      <w:sz w:val="24"/>
    </w:rPr>
  </w:style>
  <w:style w:type="paragraph" w:customStyle="1" w:styleId="Cita1">
    <w:name w:val="Cita1"/>
    <w:basedOn w:val="Normal"/>
    <w:link w:val="quoteChar"/>
    <w:qFormat/>
    <w:rsid w:val="004A3E34"/>
    <w:pPr>
      <w:spacing w:line="360" w:lineRule="auto"/>
    </w:pPr>
    <w:rPr>
      <w:rFonts w:ascii="Arial" w:hAnsi="Arial"/>
      <w:caps/>
      <w:color w:val="FFFFFF"/>
    </w:rPr>
  </w:style>
  <w:style w:type="character" w:customStyle="1" w:styleId="BodyText01Char">
    <w:name w:val="Body Text 01 Char"/>
    <w:basedOn w:val="Fuentedeprrafopredeter"/>
    <w:link w:val="BodyText01"/>
    <w:rsid w:val="00E47FDE"/>
    <w:rPr>
      <w:rFonts w:ascii="Arial" w:hAnsi="Arial" w:cs="Arial"/>
      <w:color w:val="585747"/>
      <w:lang w:val="en"/>
    </w:rPr>
  </w:style>
  <w:style w:type="paragraph" w:customStyle="1" w:styleId="SpecificPoints">
    <w:name w:val="Specific Points"/>
    <w:basedOn w:val="Normal"/>
    <w:link w:val="SpecificPointsChar"/>
    <w:qFormat/>
    <w:rsid w:val="004A3E34"/>
    <w:rPr>
      <w:rFonts w:ascii="Arial" w:hAnsi="Arial"/>
      <w:caps/>
      <w:color w:val="FFFFEF"/>
      <w:sz w:val="20"/>
    </w:rPr>
  </w:style>
  <w:style w:type="character" w:customStyle="1" w:styleId="quoteChar">
    <w:name w:val="quote Char"/>
    <w:basedOn w:val="Fuentedeprrafopredeter"/>
    <w:link w:val="Cita1"/>
    <w:rsid w:val="004A3E34"/>
    <w:rPr>
      <w:rFonts w:ascii="Arial" w:hAnsi="Arial"/>
      <w:caps/>
      <w:color w:val="FFFFFF"/>
      <w:sz w:val="24"/>
    </w:rPr>
  </w:style>
  <w:style w:type="paragraph" w:customStyle="1" w:styleId="Bulletpoints">
    <w:name w:val="Bullet points"/>
    <w:basedOn w:val="Normal"/>
    <w:link w:val="BulletpointsChar"/>
    <w:qFormat/>
    <w:rsid w:val="008C723A"/>
    <w:pPr>
      <w:spacing w:line="360" w:lineRule="auto"/>
    </w:pPr>
    <w:rPr>
      <w:rFonts w:ascii="Arial" w:hAnsi="Arial"/>
      <w:color w:val="FFFFEF"/>
      <w:sz w:val="20"/>
    </w:rPr>
  </w:style>
  <w:style w:type="character" w:customStyle="1" w:styleId="SpecificPointsChar">
    <w:name w:val="Specific Points Char"/>
    <w:basedOn w:val="Fuentedeprrafopredeter"/>
    <w:link w:val="SpecificPoints"/>
    <w:rsid w:val="004A3E34"/>
    <w:rPr>
      <w:rFonts w:ascii="Arial" w:hAnsi="Arial"/>
      <w:caps/>
      <w:color w:val="FFFFEF"/>
    </w:rPr>
  </w:style>
  <w:style w:type="paragraph" w:customStyle="1" w:styleId="Address">
    <w:name w:val="Address"/>
    <w:basedOn w:val="Normal"/>
    <w:link w:val="AddressChar"/>
    <w:qFormat/>
    <w:rsid w:val="008C723A"/>
    <w:pPr>
      <w:jc w:val="center"/>
    </w:pPr>
    <w:rPr>
      <w:rFonts w:ascii="Arial" w:hAnsi="Arial"/>
      <w:color w:val="585747"/>
      <w:sz w:val="20"/>
    </w:rPr>
  </w:style>
  <w:style w:type="character" w:customStyle="1" w:styleId="BulletpointsChar">
    <w:name w:val="Bullet points Char"/>
    <w:basedOn w:val="Fuentedeprrafopredeter"/>
    <w:link w:val="Bulletpoints"/>
    <w:rsid w:val="008C723A"/>
    <w:rPr>
      <w:rFonts w:ascii="Arial" w:hAnsi="Arial"/>
      <w:color w:val="FFFFEF"/>
    </w:rPr>
  </w:style>
  <w:style w:type="paragraph" w:customStyle="1" w:styleId="BodyText02">
    <w:name w:val="Body Text 02"/>
    <w:basedOn w:val="BodyText01"/>
    <w:link w:val="BodyText02Char"/>
    <w:qFormat/>
    <w:rsid w:val="00052C06"/>
    <w:rPr>
      <w:color w:val="FFFFFF"/>
    </w:rPr>
  </w:style>
  <w:style w:type="character" w:customStyle="1" w:styleId="AddressChar">
    <w:name w:val="Address Char"/>
    <w:basedOn w:val="Fuentedeprrafopredeter"/>
    <w:link w:val="Address"/>
    <w:rsid w:val="008C723A"/>
    <w:rPr>
      <w:rFonts w:ascii="Arial" w:hAnsi="Arial"/>
      <w:color w:val="585747"/>
    </w:rPr>
  </w:style>
  <w:style w:type="paragraph" w:customStyle="1" w:styleId="website">
    <w:name w:val="website"/>
    <w:basedOn w:val="Normal"/>
    <w:link w:val="websiteChar"/>
    <w:qFormat/>
    <w:rsid w:val="00052C06"/>
    <w:pPr>
      <w:jc w:val="right"/>
    </w:pPr>
    <w:rPr>
      <w:rFonts w:ascii="Arial" w:hAnsi="Arial"/>
      <w:color w:val="585747"/>
    </w:rPr>
  </w:style>
  <w:style w:type="character" w:customStyle="1" w:styleId="BodyText02Char">
    <w:name w:val="Body Text 02 Char"/>
    <w:basedOn w:val="BodyText01Char"/>
    <w:link w:val="BodyText02"/>
    <w:rsid w:val="00052C06"/>
    <w:rPr>
      <w:rFonts w:ascii="Arial" w:hAnsi="Arial" w:cs="Arial"/>
      <w:color w:val="FFFFFF"/>
      <w:lang w:val="en"/>
    </w:rPr>
  </w:style>
  <w:style w:type="paragraph" w:customStyle="1" w:styleId="Descripcin1">
    <w:name w:val="Descripción1"/>
    <w:basedOn w:val="Normal"/>
    <w:link w:val="captionChar"/>
    <w:qFormat/>
    <w:rsid w:val="00052C06"/>
    <w:pPr>
      <w:jc w:val="right"/>
    </w:pPr>
    <w:rPr>
      <w:rFonts w:ascii="Arial" w:hAnsi="Arial"/>
      <w:caps/>
      <w:color w:val="585747"/>
      <w:sz w:val="14"/>
    </w:rPr>
  </w:style>
  <w:style w:type="character" w:customStyle="1" w:styleId="websiteChar">
    <w:name w:val="website Char"/>
    <w:basedOn w:val="Fuentedeprrafopredeter"/>
    <w:link w:val="website"/>
    <w:rsid w:val="00052C06"/>
    <w:rPr>
      <w:rFonts w:ascii="Arial" w:hAnsi="Arial"/>
      <w:color w:val="585747"/>
      <w:sz w:val="24"/>
    </w:rPr>
  </w:style>
  <w:style w:type="paragraph" w:customStyle="1" w:styleId="SubheadHere01">
    <w:name w:val="Subhead Here 01"/>
    <w:basedOn w:val="Normal"/>
    <w:link w:val="SubheadHere01Char"/>
    <w:qFormat/>
    <w:rsid w:val="000842F0"/>
    <w:rPr>
      <w:rFonts w:ascii="Arial" w:hAnsi="Arial" w:cs="Arial"/>
      <w:color w:val="9D1C20"/>
      <w:szCs w:val="26"/>
    </w:rPr>
  </w:style>
  <w:style w:type="character" w:customStyle="1" w:styleId="captionChar">
    <w:name w:val="caption Char"/>
    <w:basedOn w:val="Fuentedeprrafopredeter"/>
    <w:link w:val="Descripcin1"/>
    <w:rsid w:val="00052C06"/>
    <w:rPr>
      <w:rFonts w:ascii="Arial" w:hAnsi="Arial"/>
      <w:caps/>
      <w:color w:val="585747"/>
      <w:sz w:val="14"/>
    </w:rPr>
  </w:style>
  <w:style w:type="paragraph" w:customStyle="1" w:styleId="Entertheheadline">
    <w:name w:val="Enter the headline"/>
    <w:basedOn w:val="Normal"/>
    <w:link w:val="EntertheheadlineChar"/>
    <w:qFormat/>
    <w:rsid w:val="000842F0"/>
    <w:rPr>
      <w:rFonts w:ascii="Arial" w:hAnsi="Arial"/>
      <w:caps/>
      <w:color w:val="585747"/>
    </w:rPr>
  </w:style>
  <w:style w:type="character" w:customStyle="1" w:styleId="SubheadHere01Char">
    <w:name w:val="Subhead Here 01 Char"/>
    <w:basedOn w:val="Fuentedeprrafopredeter"/>
    <w:link w:val="SubheadHere01"/>
    <w:rsid w:val="000842F0"/>
    <w:rPr>
      <w:rFonts w:ascii="Arial" w:hAnsi="Arial" w:cs="Arial"/>
      <w:color w:val="9D1C20"/>
      <w:sz w:val="24"/>
      <w:szCs w:val="26"/>
    </w:rPr>
  </w:style>
  <w:style w:type="character" w:customStyle="1" w:styleId="EntertheheadlineChar">
    <w:name w:val="Enter the headline Char"/>
    <w:basedOn w:val="Fuentedeprrafopredeter"/>
    <w:link w:val="Entertheheadline"/>
    <w:rsid w:val="000842F0"/>
    <w:rPr>
      <w:rFonts w:ascii="Arial" w:hAnsi="Arial"/>
      <w:caps/>
      <w:color w:val="585747"/>
      <w:sz w:val="24"/>
    </w:rPr>
  </w:style>
  <w:style w:type="paragraph" w:styleId="Prrafodelista">
    <w:name w:val="List Paragraph"/>
    <w:basedOn w:val="Normal"/>
    <w:uiPriority w:val="34"/>
    <w:qFormat/>
    <w:rsid w:val="00BF094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EC"/>
    </w:rPr>
  </w:style>
  <w:style w:type="character" w:customStyle="1" w:styleId="normaltextrun">
    <w:name w:val="normaltextrun"/>
    <w:basedOn w:val="Fuentedeprrafopredeter"/>
    <w:rsid w:val="00BF0946"/>
  </w:style>
  <w:style w:type="character" w:customStyle="1" w:styleId="eop">
    <w:name w:val="eop"/>
    <w:basedOn w:val="Fuentedeprrafopredeter"/>
    <w:rsid w:val="00BF09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61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34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2.png"/><Relationship Id="rId26" Type="http://schemas.microsoft.com/office/2007/relationships/hdphoto" Target="media/hdphoto2.wdp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4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4" Type="http://schemas.openxmlformats.org/officeDocument/2006/relationships/image" Target="media/image16.svg"/><Relationship Id="rId32" Type="http://schemas.openxmlformats.org/officeDocument/2006/relationships/image" Target="media/image21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microsoft.com/office/2007/relationships/hdphoto" Target="media/hdphoto3.wdp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8.png"/><Relationship Id="rId30" Type="http://schemas.microsoft.com/office/2007/relationships/hdphoto" Target="media/hdphoto4.wdp"/><Relationship Id="rId8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medical-brochure-template-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medical-brochure-template-1</Template>
  <TotalTime>1</TotalTime>
  <Pages>2</Pages>
  <Words>10</Words>
  <Characters>57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Grupo3</dc:creator>
  <cp:keywords/>
  <dc:description/>
  <cp:lastModifiedBy>Velastegui Llanos Christian Daniel</cp:lastModifiedBy>
  <cp:revision>2</cp:revision>
  <cp:lastPrinted>2021-08-17T23:02:00Z</cp:lastPrinted>
  <dcterms:created xsi:type="dcterms:W3CDTF">2021-08-23T00:42:00Z</dcterms:created>
  <dcterms:modified xsi:type="dcterms:W3CDTF">2021-08-23T00:42:00Z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TC103789449990</vt:lpwstr>
  </property>
</Properties>
</file>