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C73170" w14:textId="63F81FDF" w:rsidR="00D43E68" w:rsidRDefault="00230AA0" w:rsidP="00D43E68">
      <w:r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0EB8B4C" wp14:editId="50C6C30A">
                <wp:simplePos x="0" y="0"/>
                <wp:positionH relativeFrom="margin">
                  <wp:posOffset>2533650</wp:posOffset>
                </wp:positionH>
                <wp:positionV relativeFrom="paragraph">
                  <wp:posOffset>-552450</wp:posOffset>
                </wp:positionV>
                <wp:extent cx="452176" cy="457200"/>
                <wp:effectExtent l="0" t="0" r="5080" b="0"/>
                <wp:wrapNone/>
                <wp:docPr id="30" name="Elips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452176" cy="457200"/>
                        </a:xfrm>
                        <a:prstGeom prst="ellipse">
                          <a:avLst/>
                        </a:prstGeom>
                        <a:blipFill>
                          <a:blip r:embed="rId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a:blip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D374111" id="Elipse 30" o:spid="_x0000_s1026" style="position:absolute;margin-left:199.5pt;margin-top:-43.5pt;width:35.6pt;height:36pt;z-index:251825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" stroked="f" strokeweight="1pt">
                <v:fill r:id="rId8" o:title="" recolor="t" rotate="t" type="frame"/>
                <v:stroke joinstyle="miter"/>
                <w10:wrap anchorx="margin"/>
              </v:oval>
            </w:pict>
          </mc:Fallback>
        </mc:AlternateContent>
      </w:r>
      <w:r w:rsidR="009068DB">
        <w:rPr>
          <w:noProof/>
        </w:rPr>
        <mc:AlternateContent>
          <mc:Choice Requires="wps">
            <w:drawing>
              <wp:anchor distT="0" distB="0" distL="114300" distR="114300" simplePos="0" relativeHeight="251639804" behindDoc="0" locked="0" layoutInCell="1" allowOverlap="1" wp14:anchorId="39B99CF3" wp14:editId="78E49C0B">
                <wp:simplePos x="0" y="0"/>
                <wp:positionH relativeFrom="page">
                  <wp:posOffset>238760</wp:posOffset>
                </wp:positionH>
                <wp:positionV relativeFrom="paragraph">
                  <wp:posOffset>246218</wp:posOffset>
                </wp:positionV>
                <wp:extent cx="2895600" cy="3724275"/>
                <wp:effectExtent l="0" t="0" r="0" b="9525"/>
                <wp:wrapNone/>
                <wp:docPr id="37" name="Rectángul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372427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BA8879A" id="Rectángulo 37" o:spid="_x0000_s1026" style="position:absolute;margin-left:18.8pt;margin-top:19.4pt;width:228pt;height:293.25pt;z-index:2516398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" fillcolor="#f2f2f2 [3052]" stroked="f" strokeweight="1pt">
                <w10:wrap anchorx="page"/>
              </v:rect>
            </w:pict>
          </mc:Fallback>
        </mc:AlternateContent>
      </w:r>
      <w:r w:rsidR="00D61739"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FD68438" wp14:editId="24C3CDD5">
                <wp:simplePos x="0" y="0"/>
                <wp:positionH relativeFrom="column">
                  <wp:posOffset>2482850</wp:posOffset>
                </wp:positionH>
                <wp:positionV relativeFrom="paragraph">
                  <wp:posOffset>76200</wp:posOffset>
                </wp:positionV>
                <wp:extent cx="1492250" cy="826267"/>
                <wp:effectExtent l="19050" t="19050" r="31750" b="126365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2250" cy="826267"/>
                        </a:xfrm>
                        <a:prstGeom prst="wedgeEllipseCallou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09D592" w14:textId="4A6512C7" w:rsidR="00D61739" w:rsidRPr="00B23420" w:rsidRDefault="00D61739" w:rsidP="00D61739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D68438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Cuadro de texto 31" o:spid="_x0000_s1026" type="#_x0000_t63" style="position:absolute;margin-left:195.5pt;margin-top:6pt;width:117.5pt;height:65.05pt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" adj="6300,24300" filled="f" strokeweight=".5pt">
                <v:textbox>
                  <w:txbxContent>
                    <w:p w14:paraId="2C09D592" w14:textId="4A6512C7" w:rsidR="00D61739" w:rsidRPr="00B23420" w:rsidRDefault="00D61739" w:rsidP="00D61739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D61739"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4AFCA5A0" wp14:editId="209326FE">
                <wp:simplePos x="0" y="0"/>
                <wp:positionH relativeFrom="column">
                  <wp:posOffset>2440172</wp:posOffset>
                </wp:positionH>
                <wp:positionV relativeFrom="paragraph">
                  <wp:posOffset>-691116</wp:posOffset>
                </wp:positionV>
                <wp:extent cx="2882900" cy="2679404"/>
                <wp:effectExtent l="0" t="0" r="12700" b="26035"/>
                <wp:wrapNone/>
                <wp:docPr id="2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2679404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655C3A3" w14:textId="373099F0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2690AB2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72CC2CD9" w14:textId="111189F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1DE16709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B3A94D1" w14:textId="003E074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16BF9E1" w14:textId="77777777" w:rsidR="00D43E68" w:rsidRPr="002D7A67" w:rsidRDefault="00D43E68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65E1290" w14:textId="2EB0C590" w:rsidR="00D43E68" w:rsidRDefault="00D43E68" w:rsidP="00D61739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AFCA5A0" id="_x0000_t202" coordsize="21600,21600" o:spt="202" path="m,l,21600r21600,l21600,xe">
                <v:stroke joinstyle="miter"/>
                <v:path gradientshapeok="t" o:connecttype="rect"/>
              </v:shapetype>
              <v:shape id="Text Box 64" o:spid="_x0000_s1027" type="#_x0000_t202" style="position:absolute;margin-left:192.15pt;margin-top:-54.4pt;width:227pt;height:211pt;z-index: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" fillcolor="#e2efd9 [665]" strokecolor="black [3213]">
                <v:textbox>
                  <w:txbxContent>
                    <w:p w14:paraId="2655C3A3" w14:textId="373099F0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2690AB2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72CC2CD9" w14:textId="111189F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1DE16709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B3A94D1" w14:textId="003E074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16BF9E1" w14:textId="77777777" w:rsidR="00D43E68" w:rsidRPr="002D7A67" w:rsidRDefault="00D43E68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65E1290" w14:textId="2EB0C590" w:rsidR="00D43E68" w:rsidRDefault="00D43E68" w:rsidP="00D61739"/>
                  </w:txbxContent>
                </v:textbox>
              </v:shape>
            </w:pict>
          </mc:Fallback>
        </mc:AlternateContent>
      </w:r>
      <w:r w:rsidR="00D61739">
        <w:rPr>
          <w:noProof/>
        </w:rPr>
        <w:drawing>
          <wp:anchor distT="0" distB="0" distL="114300" distR="114300" simplePos="0" relativeHeight="251804672" behindDoc="0" locked="0" layoutInCell="1" allowOverlap="1" wp14:anchorId="5BF22D48" wp14:editId="071B330E">
            <wp:simplePos x="0" y="0"/>
            <wp:positionH relativeFrom="margin">
              <wp:posOffset>4799774</wp:posOffset>
            </wp:positionH>
            <wp:positionV relativeFrom="paragraph">
              <wp:posOffset>-563526</wp:posOffset>
            </wp:positionV>
            <wp:extent cx="489098" cy="489098"/>
            <wp:effectExtent l="0" t="0" r="6350" b="6350"/>
            <wp:wrapNone/>
            <wp:docPr id="97" name="Imagen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98" cy="489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739"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70DF2A17" wp14:editId="3AE7BF56">
                <wp:simplePos x="0" y="0"/>
                <wp:positionH relativeFrom="margin">
                  <wp:align>center</wp:align>
                </wp:positionH>
                <wp:positionV relativeFrom="paragraph">
                  <wp:posOffset>-588763</wp:posOffset>
                </wp:positionV>
                <wp:extent cx="2413591" cy="765545"/>
                <wp:effectExtent l="0" t="0" r="0" b="0"/>
                <wp:wrapNone/>
                <wp:docPr id="137" name="Cuadro de text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3591" cy="765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370791" w14:textId="77777777" w:rsidR="00D61739" w:rsidRPr="00D61739" w:rsidRDefault="00D61739" w:rsidP="00D61739">
                            <w:pPr>
                              <w:jc w:val="center"/>
                              <w:rPr>
                                <w:b/>
                                <w:bCs/>
                                <w:sz w:val="20"/>
                                <w:lang w:val="es-MX"/>
                              </w:rPr>
                            </w:pPr>
                            <w:r w:rsidRPr="00D61739">
                              <w:rPr>
                                <w:b/>
                                <w:bCs/>
                                <w:sz w:val="20"/>
                                <w:lang w:val="es-MX"/>
                              </w:rPr>
                              <w:t>UNIVERSIDAD TÉCNICA DE AMBATO</w:t>
                            </w:r>
                          </w:p>
                          <w:p w14:paraId="5822C91A" w14:textId="77777777" w:rsidR="00D61739" w:rsidRPr="00D61739" w:rsidRDefault="00D61739" w:rsidP="00D61739">
                            <w:pPr>
                              <w:jc w:val="center"/>
                              <w:rPr>
                                <w:sz w:val="20"/>
                                <w:lang w:val="es-MX"/>
                              </w:rPr>
                            </w:pPr>
                            <w:r w:rsidRPr="00D61739">
                              <w:rPr>
                                <w:sz w:val="20"/>
                                <w:lang w:val="es-MX"/>
                              </w:rPr>
                              <w:t xml:space="preserve">Carrera de Ingeniería Industrial </w:t>
                            </w:r>
                          </w:p>
                          <w:p w14:paraId="03608C6D" w14:textId="398255CF" w:rsidR="00D61739" w:rsidRPr="00D61739" w:rsidRDefault="00D61739" w:rsidP="00D61739">
                            <w:pPr>
                              <w:jc w:val="center"/>
                              <w:rPr>
                                <w:sz w:val="20"/>
                                <w:lang w:val="es-MX"/>
                              </w:rPr>
                            </w:pPr>
                            <w:r w:rsidRPr="00D61739">
                              <w:rPr>
                                <w:sz w:val="20"/>
                                <w:lang w:val="es-MX"/>
                              </w:rPr>
                              <w:t>en Automatización</w:t>
                            </w:r>
                          </w:p>
                          <w:p w14:paraId="40DB60AB" w14:textId="77777777" w:rsidR="00D61739" w:rsidRDefault="00D6173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DF2A17" id="Cuadro de texto 137" o:spid="_x0000_s1028" type="#_x0000_t202" style="position:absolute;margin-left:0;margin-top:-46.35pt;width:190.05pt;height:60.3pt;z-index:25180057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" filled="f" stroked="f" strokeweight=".5pt">
                <v:textbox>
                  <w:txbxContent>
                    <w:p w14:paraId="2F370791" w14:textId="77777777" w:rsidR="00D61739" w:rsidRPr="00D61739" w:rsidRDefault="00D61739" w:rsidP="00D61739">
                      <w:pPr>
                        <w:jc w:val="center"/>
                        <w:rPr>
                          <w:b/>
                          <w:bCs/>
                          <w:sz w:val="20"/>
                          <w:lang w:val="es-MX"/>
                        </w:rPr>
                      </w:pPr>
                      <w:r w:rsidRPr="00D61739">
                        <w:rPr>
                          <w:b/>
                          <w:bCs/>
                          <w:sz w:val="20"/>
                          <w:lang w:val="es-MX"/>
                        </w:rPr>
                        <w:t>UNIVERSIDAD TÉCNICA DE AMBATO</w:t>
                      </w:r>
                    </w:p>
                    <w:p w14:paraId="5822C91A" w14:textId="77777777" w:rsidR="00D61739" w:rsidRPr="00D61739" w:rsidRDefault="00D61739" w:rsidP="00D61739">
                      <w:pPr>
                        <w:jc w:val="center"/>
                        <w:rPr>
                          <w:sz w:val="20"/>
                          <w:lang w:val="es-MX"/>
                        </w:rPr>
                      </w:pPr>
                      <w:r w:rsidRPr="00D61739">
                        <w:rPr>
                          <w:sz w:val="20"/>
                          <w:lang w:val="es-MX"/>
                        </w:rPr>
                        <w:t xml:space="preserve">Carrera de Ingeniería Industrial </w:t>
                      </w:r>
                    </w:p>
                    <w:p w14:paraId="03608C6D" w14:textId="398255CF" w:rsidR="00D61739" w:rsidRPr="00D61739" w:rsidRDefault="00D61739" w:rsidP="00D61739">
                      <w:pPr>
                        <w:jc w:val="center"/>
                        <w:rPr>
                          <w:sz w:val="20"/>
                          <w:lang w:val="es-MX"/>
                        </w:rPr>
                      </w:pPr>
                      <w:r w:rsidRPr="00D61739">
                        <w:rPr>
                          <w:sz w:val="20"/>
                          <w:lang w:val="es-MX"/>
                        </w:rPr>
                        <w:t>en Automatización</w:t>
                      </w:r>
                    </w:p>
                    <w:p w14:paraId="40DB60AB" w14:textId="77777777" w:rsidR="00D61739" w:rsidRDefault="00D61739"/>
                  </w:txbxContent>
                </v:textbox>
                <w10:wrap anchorx="margin"/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04320" behindDoc="1" locked="0" layoutInCell="1" allowOverlap="1" wp14:anchorId="7EA4CC7A" wp14:editId="0FF39952">
                <wp:simplePos x="0" y="0"/>
                <wp:positionH relativeFrom="column">
                  <wp:posOffset>5819775</wp:posOffset>
                </wp:positionH>
                <wp:positionV relativeFrom="paragraph">
                  <wp:posOffset>-695325</wp:posOffset>
                </wp:positionV>
                <wp:extent cx="2865755" cy="7345680"/>
                <wp:effectExtent l="0" t="0" r="10795" b="26670"/>
                <wp:wrapNone/>
                <wp:docPr id="46" name="Rectángul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5755" cy="734568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02A118" id="Rectángulo 46" o:spid="_x0000_s1026" style="position:absolute;margin-left:458.25pt;margin-top:-54.75pt;width:225.65pt;height:578.4pt;z-index:-251612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" fillcolor="#538135 [2409]" strokecolor="white [3212]" strokeweight="1pt"/>
            </w:pict>
          </mc:Fallback>
        </mc:AlternateContent>
      </w:r>
      <w:r w:rsidR="0085629B">
        <w:rPr>
          <w:noProof/>
        </w:rPr>
        <mc:AlternateContent>
          <mc:Choice Requires="wps">
            <w:drawing>
              <wp:anchor distT="0" distB="0" distL="114300" distR="114300" simplePos="0" relativeHeight="251636729" behindDoc="0" locked="0" layoutInCell="1" allowOverlap="1" wp14:anchorId="67E29BDE" wp14:editId="5A471D71">
                <wp:simplePos x="0" y="0"/>
                <wp:positionH relativeFrom="column">
                  <wp:posOffset>5972175</wp:posOffset>
                </wp:positionH>
                <wp:positionV relativeFrom="paragraph">
                  <wp:posOffset>-419101</wp:posOffset>
                </wp:positionV>
                <wp:extent cx="2527300" cy="4067175"/>
                <wp:effectExtent l="19050" t="19050" r="44450" b="28575"/>
                <wp:wrapNone/>
                <wp:docPr id="47" name="Forma libre: forma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4067175"/>
                        </a:xfrm>
                        <a:custGeom>
                          <a:avLst/>
                          <a:gdLst>
                            <a:gd name="connsiteX0" fmla="*/ 10274 w 2527443"/>
                            <a:gd name="connsiteY0" fmla="*/ 10274 h 4777483"/>
                            <a:gd name="connsiteX1" fmla="*/ 2527443 w 2527443"/>
                            <a:gd name="connsiteY1" fmla="*/ 0 h 4777483"/>
                            <a:gd name="connsiteX2" fmla="*/ 2517169 w 2527443"/>
                            <a:gd name="connsiteY2" fmla="*/ 4777483 h 4777483"/>
                            <a:gd name="connsiteX3" fmla="*/ 1818526 w 2527443"/>
                            <a:gd name="connsiteY3" fmla="*/ 4777483 h 4777483"/>
                            <a:gd name="connsiteX4" fmla="*/ 1674688 w 2527443"/>
                            <a:gd name="connsiteY4" fmla="*/ 4633645 h 4777483"/>
                            <a:gd name="connsiteX5" fmla="*/ 0 w 2527443"/>
                            <a:gd name="connsiteY5" fmla="*/ 4643919 h 4777483"/>
                            <a:gd name="connsiteX6" fmla="*/ 10274 w 2527443"/>
                            <a:gd name="connsiteY6" fmla="*/ 10274 h 477748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3" h="4777483">
                              <a:moveTo>
                                <a:pt x="10274" y="10274"/>
                              </a:moveTo>
                              <a:lnTo>
                                <a:pt x="2527443" y="0"/>
                              </a:lnTo>
                              <a:cubicBezTo>
                                <a:pt x="2524018" y="1592494"/>
                                <a:pt x="2520594" y="3184989"/>
                                <a:pt x="2517169" y="4777483"/>
                              </a:cubicBezTo>
                              <a:lnTo>
                                <a:pt x="1818526" y="4777483"/>
                              </a:lnTo>
                              <a:lnTo>
                                <a:pt x="1674688" y="4633645"/>
                              </a:lnTo>
                              <a:lnTo>
                                <a:pt x="0" y="4643919"/>
                              </a:lnTo>
                              <a:cubicBezTo>
                                <a:pt x="3425" y="3099371"/>
                                <a:pt x="6849" y="1554822"/>
                                <a:pt x="10274" y="10274"/>
                              </a:cubicBez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CC1D8" id="Forma libre: forma 47" o:spid="_x0000_s1026" style="position:absolute;margin-left:470.25pt;margin-top:-33pt;width:199pt;height:320.25pt;z-index:25163672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2527443,47774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" path="m10274,10274l2527443,v-3425,1592494,-6849,3184989,-10274,4777483l1818526,4777483,1674688,4633645,,4643919c3425,3099371,6849,1554822,10274,10274xe" fillcolor="#e2efd9 [665]" strokecolor="black [3213]" strokeweight="1pt">
                <v:stroke joinstyle="miter"/>
                <v:path arrowok="t" o:connecttype="custom" o:connectlocs="10273,8746;2527300,0;2517027,4067175;1818423,4067175;1674593,3944723;0,3953469;10273,8746" o:connectangles="0,0,0,0,0,0,0"/>
              </v:shape>
            </w:pict>
          </mc:Fallback>
        </mc:AlternateContent>
      </w:r>
      <w:r w:rsidR="00CE1E9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9F50212" wp14:editId="574ADD34">
                <wp:simplePos x="0" y="0"/>
                <wp:positionH relativeFrom="column">
                  <wp:posOffset>6045573</wp:posOffset>
                </wp:positionH>
                <wp:positionV relativeFrom="paragraph">
                  <wp:posOffset>23429</wp:posOffset>
                </wp:positionV>
                <wp:extent cx="2270234" cy="838200"/>
                <wp:effectExtent l="0" t="0" r="0" b="0"/>
                <wp:wrapNone/>
                <wp:docPr id="94" name="Cuadro de text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234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1A4C8E2" w14:textId="31BA5390" w:rsidR="00CE1E94" w:rsidRP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9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</w:pPr>
                            <w:r w:rsidRPr="00CE1E94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La ergonomía significa norma de trabajo y busca adaptar el trabajo al trabajador.</w:t>
                            </w:r>
                          </w:p>
                          <w:p w14:paraId="551D6270" w14:textId="77777777" w:rsidR="00CE1E94" w:rsidRDefault="00CE1E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F50212" id="Cuadro de texto 94" o:spid="_x0000_s1029" type="#_x0000_t202" style="position:absolute;margin-left:476.05pt;margin-top:1.85pt;width:178.75pt;height:66pt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" filled="f" stroked="f" strokeweight=".5pt">
                <v:textbox>
                  <w:txbxContent>
                    <w:p w14:paraId="51A4C8E2" w14:textId="31BA5390" w:rsidR="00CE1E94" w:rsidRPr="00CE1E94" w:rsidRDefault="00CE1E94" w:rsidP="00CE1E94">
                      <w:pPr>
                        <w:pStyle w:val="Prrafodelista"/>
                        <w:numPr>
                          <w:ilvl w:val="0"/>
                          <w:numId w:val="9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</w:pPr>
                      <w:r w:rsidRPr="00CE1E94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La ergonomía significa norma de trabajo y busca adaptar el trabajo al trabajador.</w:t>
                      </w:r>
                    </w:p>
                    <w:p w14:paraId="551D6270" w14:textId="77777777" w:rsidR="00CE1E94" w:rsidRDefault="00CE1E94"/>
                  </w:txbxContent>
                </v:textbox>
              </v:shape>
            </w:pict>
          </mc:Fallback>
        </mc:AlternateContent>
      </w:r>
      <w:r w:rsidR="00CE1E94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06442D15" wp14:editId="26151CC0">
                <wp:simplePos x="0" y="0"/>
                <wp:positionH relativeFrom="column">
                  <wp:posOffset>6167470</wp:posOffset>
                </wp:positionH>
                <wp:positionV relativeFrom="paragraph">
                  <wp:posOffset>-289560</wp:posOffset>
                </wp:positionV>
                <wp:extent cx="2240280" cy="318135"/>
                <wp:effectExtent l="0" t="0" r="0" b="5715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318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B22A601" w14:textId="2A3AA5E5" w:rsidR="00CE1E94" w:rsidRPr="00CE1E94" w:rsidRDefault="00CE1E94">
                            <w:pPr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CE1E94">
                              <w:rPr>
                                <w:b/>
                                <w:bCs/>
                                <w:lang w:val="es-MX"/>
                              </w:rPr>
                              <w:t>¿QUÉ ES LA ERGONOMÍA?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42D15" id="Cuadro de texto 93" o:spid="_x0000_s1030" type="#_x0000_t202" style="position:absolute;margin-left:485.65pt;margin-top:-22.8pt;width:176.4pt;height:25.0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" filled="f" stroked="f" strokeweight=".5pt">
                <v:textbox>
                  <w:txbxContent>
                    <w:p w14:paraId="1B22A601" w14:textId="2A3AA5E5" w:rsidR="00CE1E94" w:rsidRPr="00CE1E94" w:rsidRDefault="00CE1E94">
                      <w:pPr>
                        <w:rPr>
                          <w:b/>
                          <w:bCs/>
                          <w:lang w:val="es-MX"/>
                        </w:rPr>
                      </w:pPr>
                      <w:r w:rsidRPr="00CE1E94">
                        <w:rPr>
                          <w:b/>
                          <w:bCs/>
                          <w:lang w:val="es-MX"/>
                        </w:rPr>
                        <w:t>¿QUÉ ES LA ERGONOMÍA?</w:t>
                      </w:r>
                    </w:p>
                  </w:txbxContent>
                </v:textbox>
              </v:shape>
            </w:pict>
          </mc:Fallback>
        </mc:AlternateContent>
      </w:r>
      <w:r w:rsidR="000259CD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DE7538E" wp14:editId="2E7F1874">
                <wp:simplePos x="0" y="0"/>
                <wp:positionH relativeFrom="column">
                  <wp:posOffset>-624840</wp:posOffset>
                </wp:positionH>
                <wp:positionV relativeFrom="paragraph">
                  <wp:posOffset>-396240</wp:posOffset>
                </wp:positionV>
                <wp:extent cx="2301240" cy="487680"/>
                <wp:effectExtent l="0" t="0" r="0" b="7620"/>
                <wp:wrapNone/>
                <wp:docPr id="92" name="Cuadro de text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24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073FE4A" w14:textId="1D9C9CF2" w:rsidR="000259CD" w:rsidRPr="000259CD" w:rsidRDefault="000259CD" w:rsidP="000259CD">
                            <w:pPr>
                              <w:jc w:val="center"/>
                              <w:rPr>
                                <w:b/>
                                <w:bCs/>
                                <w:sz w:val="40"/>
                                <w:szCs w:val="32"/>
                                <w:lang w:val="es-MX"/>
                              </w:rPr>
                            </w:pPr>
                            <w:r w:rsidRPr="000259CD">
                              <w:rPr>
                                <w:b/>
                                <w:bCs/>
                                <w:sz w:val="40"/>
                                <w:szCs w:val="32"/>
                                <w:lang w:val="es-MX"/>
                              </w:rPr>
                              <w:t>ERGONOMÍA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E7538E" id="Cuadro de texto 92" o:spid="_x0000_s1031" type="#_x0000_t202" style="position:absolute;margin-left:-49.2pt;margin-top:-31.2pt;width:181.2pt;height:38.4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" filled="f" stroked="f" strokeweight=".5pt">
                <v:textbox>
                  <w:txbxContent>
                    <w:p w14:paraId="2073FE4A" w14:textId="1D9C9CF2" w:rsidR="000259CD" w:rsidRPr="000259CD" w:rsidRDefault="000259CD" w:rsidP="000259CD">
                      <w:pPr>
                        <w:jc w:val="center"/>
                        <w:rPr>
                          <w:b/>
                          <w:bCs/>
                          <w:sz w:val="40"/>
                          <w:szCs w:val="32"/>
                          <w:lang w:val="es-MX"/>
                        </w:rPr>
                      </w:pPr>
                      <w:r w:rsidRPr="000259CD">
                        <w:rPr>
                          <w:b/>
                          <w:bCs/>
                          <w:sz w:val="40"/>
                          <w:szCs w:val="32"/>
                          <w:lang w:val="es-MX"/>
                        </w:rPr>
                        <w:t>ERGONOMÍA</w:t>
                      </w:r>
                    </w:p>
                  </w:txbxContent>
                </v:textbox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B034C4F" wp14:editId="741011A9">
                <wp:simplePos x="0" y="0"/>
                <wp:positionH relativeFrom="column">
                  <wp:posOffset>5823391</wp:posOffset>
                </wp:positionH>
                <wp:positionV relativeFrom="paragraph">
                  <wp:posOffset>-688340</wp:posOffset>
                </wp:positionV>
                <wp:extent cx="2854960" cy="7324725"/>
                <wp:effectExtent l="0" t="0" r="21590" b="28575"/>
                <wp:wrapNone/>
                <wp:docPr id="51" name="Rectángul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73247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444955" id="Rectángulo 51" o:spid="_x0000_s1026" style="position:absolute;margin-left:458.55pt;margin-top:-54.2pt;width:224.8pt;height:576.7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" filled="f" strokecolor="black [3213]" strokeweight="1pt"/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ECBB987" wp14:editId="3C2BF3F1">
                <wp:simplePos x="0" y="0"/>
                <wp:positionH relativeFrom="column">
                  <wp:posOffset>1586061</wp:posOffset>
                </wp:positionH>
                <wp:positionV relativeFrom="paragraph">
                  <wp:posOffset>-674016</wp:posOffset>
                </wp:positionV>
                <wp:extent cx="391212" cy="342900"/>
                <wp:effectExtent l="0" t="0" r="8890" b="0"/>
                <wp:wrapNone/>
                <wp:docPr id="23" name="Rectángul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1212" cy="342900"/>
                        </a:xfrm>
                        <a:custGeom>
                          <a:avLst/>
                          <a:gdLst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0 w 409575"/>
                            <a:gd name="connsiteY3" fmla="*/ 342900 h 342900"/>
                            <a:gd name="connsiteX4" fmla="*/ 0 w 409575"/>
                            <a:gd name="connsiteY4" fmla="*/ 0 h 342900"/>
                            <a:gd name="connsiteX0" fmla="*/ 0 w 409575"/>
                            <a:gd name="connsiteY0" fmla="*/ 0 h 342900"/>
                            <a:gd name="connsiteX1" fmla="*/ 409575 w 409575"/>
                            <a:gd name="connsiteY1" fmla="*/ 0 h 342900"/>
                            <a:gd name="connsiteX2" fmla="*/ 409575 w 409575"/>
                            <a:gd name="connsiteY2" fmla="*/ 342900 h 342900"/>
                            <a:gd name="connsiteX3" fmla="*/ 219075 w 409575"/>
                            <a:gd name="connsiteY3" fmla="*/ 180975 h 342900"/>
                            <a:gd name="connsiteX4" fmla="*/ 0 w 409575"/>
                            <a:gd name="connsiteY4" fmla="*/ 0 h 34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09575" h="342900">
                              <a:moveTo>
                                <a:pt x="0" y="0"/>
                              </a:moveTo>
                              <a:lnTo>
                                <a:pt x="409575" y="0"/>
                              </a:lnTo>
                              <a:lnTo>
                                <a:pt x="409575" y="342900"/>
                              </a:lnTo>
                              <a:lnTo>
                                <a:pt x="219075" y="18097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F07963" id="Rectángulo 23" o:spid="_x0000_s1026" style="position:absolute;margin-left:124.9pt;margin-top:-53.05pt;width:30.8pt;height:27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409575,34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" path="m,l409575,r,342900l219075,180975,,xe" fillcolor="#d8d8d8 [2732]" stroked="f" strokeweight="1pt">
                <v:stroke joinstyle="miter"/>
                <v:path arrowok="t" o:connecttype="custom" o:connectlocs="0,0;391212,0;391212,342900;209253,180975;0,0" o:connectangles="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42879" behindDoc="0" locked="0" layoutInCell="1" allowOverlap="1" wp14:anchorId="05F04FE3" wp14:editId="37EFE830">
                <wp:simplePos x="0" y="0"/>
                <wp:positionH relativeFrom="column">
                  <wp:posOffset>1152427</wp:posOffset>
                </wp:positionH>
                <wp:positionV relativeFrom="paragraph">
                  <wp:posOffset>-683444</wp:posOffset>
                </wp:positionV>
                <wp:extent cx="838200" cy="714473"/>
                <wp:effectExtent l="0" t="0" r="0" b="9525"/>
                <wp:wrapNone/>
                <wp:docPr id="35" name="Rectángul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8200" cy="714473"/>
                        </a:xfrm>
                        <a:custGeom>
                          <a:avLst/>
                          <a:gdLst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0 w 838200"/>
                            <a:gd name="connsiteY3" fmla="*/ 723900 h 723900"/>
                            <a:gd name="connsiteX4" fmla="*/ 0 w 838200"/>
                            <a:gd name="connsiteY4" fmla="*/ 0 h 723900"/>
                            <a:gd name="connsiteX0" fmla="*/ 0 w 838200"/>
                            <a:gd name="connsiteY0" fmla="*/ 0 h 723900"/>
                            <a:gd name="connsiteX1" fmla="*/ 838200 w 838200"/>
                            <a:gd name="connsiteY1" fmla="*/ 0 h 723900"/>
                            <a:gd name="connsiteX2" fmla="*/ 838200 w 838200"/>
                            <a:gd name="connsiteY2" fmla="*/ 723900 h 723900"/>
                            <a:gd name="connsiteX3" fmla="*/ 390525 w 838200"/>
                            <a:gd name="connsiteY3" fmla="*/ 352425 h 723900"/>
                            <a:gd name="connsiteX4" fmla="*/ 0 w 838200"/>
                            <a:gd name="connsiteY4" fmla="*/ 0 h 723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838200" h="723900">
                              <a:moveTo>
                                <a:pt x="0" y="0"/>
                              </a:moveTo>
                              <a:lnTo>
                                <a:pt x="838200" y="0"/>
                              </a:lnTo>
                              <a:lnTo>
                                <a:pt x="838200" y="723900"/>
                              </a:lnTo>
                              <a:lnTo>
                                <a:pt x="390525" y="3524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A99CB" id="Rectángulo 35" o:spid="_x0000_s1026" style="position:absolute;margin-left:90.75pt;margin-top:-53.8pt;width:66pt;height:56.25pt;z-index:251642879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838200,723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" path="m,l838200,r,723900l390525,352425,,xe" fillcolor="#538135 [2409]" stroked="f" strokeweight="1pt">
                <v:stroke joinstyle="miter"/>
                <v:path arrowok="t" o:connecttype="custom" o:connectlocs="0,0;838200,0;838200,714473;390525,347836;0,0" o:connectangles="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E846AC5" wp14:editId="15BA389F">
                <wp:simplePos x="0" y="0"/>
                <wp:positionH relativeFrom="column">
                  <wp:posOffset>1409700</wp:posOffset>
                </wp:positionH>
                <wp:positionV relativeFrom="paragraph">
                  <wp:posOffset>-684530</wp:posOffset>
                </wp:positionV>
                <wp:extent cx="581025" cy="514350"/>
                <wp:effectExtent l="0" t="0" r="9525" b="0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025" cy="514350"/>
                        </a:xfrm>
                        <a:custGeom>
                          <a:avLst/>
                          <a:gdLst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0 w 581025"/>
                            <a:gd name="connsiteY3" fmla="*/ 514350 h 514350"/>
                            <a:gd name="connsiteX4" fmla="*/ 0 w 581025"/>
                            <a:gd name="connsiteY4" fmla="*/ 0 h 514350"/>
                            <a:gd name="connsiteX0" fmla="*/ 0 w 581025"/>
                            <a:gd name="connsiteY0" fmla="*/ 0 h 514350"/>
                            <a:gd name="connsiteX1" fmla="*/ 581025 w 581025"/>
                            <a:gd name="connsiteY1" fmla="*/ 0 h 514350"/>
                            <a:gd name="connsiteX2" fmla="*/ 581025 w 581025"/>
                            <a:gd name="connsiteY2" fmla="*/ 514350 h 514350"/>
                            <a:gd name="connsiteX3" fmla="*/ 304800 w 581025"/>
                            <a:gd name="connsiteY3" fmla="*/ 276225 h 514350"/>
                            <a:gd name="connsiteX4" fmla="*/ 0 w 581025"/>
                            <a:gd name="connsiteY4" fmla="*/ 0 h 514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581025" h="514350">
                              <a:moveTo>
                                <a:pt x="0" y="0"/>
                              </a:moveTo>
                              <a:lnTo>
                                <a:pt x="581025" y="0"/>
                              </a:lnTo>
                              <a:lnTo>
                                <a:pt x="581025" y="514350"/>
                              </a:lnTo>
                              <a:lnTo>
                                <a:pt x="304800" y="276225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044CA1" id="Rectángulo 27" o:spid="_x0000_s1026" style="position:absolute;margin-left:111pt;margin-top:-53.9pt;width:45.75pt;height:40.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81025,514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" path="m,l581025,r,514350l304800,276225,,xe" fillcolor="#c5e0b3 [1305]" stroked="f" strokeweight="1pt">
                <v:stroke joinstyle="miter"/>
                <v:path arrowok="t" o:connecttype="custom" o:connectlocs="0,0;581025,0;581025,514350;304800,276225;0,0" o:connectangles="0,0,0,0,0"/>
              </v:shape>
            </w:pict>
          </mc:Fallback>
        </mc:AlternateContent>
      </w:r>
      <w:r w:rsidR="00944996"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B166013" wp14:editId="1BD232C7">
                <wp:simplePos x="0" y="0"/>
                <wp:positionH relativeFrom="column">
                  <wp:posOffset>-922655</wp:posOffset>
                </wp:positionH>
                <wp:positionV relativeFrom="paragraph">
                  <wp:posOffset>190500</wp:posOffset>
                </wp:positionV>
                <wp:extent cx="2905125" cy="45085"/>
                <wp:effectExtent l="0" t="0" r="28575" b="12065"/>
                <wp:wrapNone/>
                <wp:docPr id="36" name="Rectángul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125" cy="4508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47AA96" id="Rectángulo 36" o:spid="_x0000_s1026" style="position:absolute;margin-left:-72.65pt;margin-top:15pt;width:228.75pt;height:3.5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" fillcolor="black [3213]" strokecolor="#00b050" strokeweight="1pt"/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EAE513C" wp14:editId="75FE0D0A">
                <wp:simplePos x="0" y="0"/>
                <wp:positionH relativeFrom="column">
                  <wp:posOffset>-916969</wp:posOffset>
                </wp:positionH>
                <wp:positionV relativeFrom="paragraph">
                  <wp:posOffset>-688369</wp:posOffset>
                </wp:positionV>
                <wp:extent cx="2905875" cy="7315200"/>
                <wp:effectExtent l="0" t="0" r="27940" b="19050"/>
                <wp:wrapNone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7315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BE26F" id="Rectángulo 41" o:spid="_x0000_s1026" style="position:absolute;margin-left:-72.2pt;margin-top:-54.2pt;width:228.8pt;height:8in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" filled="f" strokecolor="black [3213]" strokeweight="1pt"/>
            </w:pict>
          </mc:Fallback>
        </mc:AlternateContent>
      </w:r>
      <w:r w:rsidR="00504391">
        <w:rPr>
          <w:noProof/>
        </w:rPr>
        <mc:AlternateContent>
          <mc:Choice Requires="wps">
            <w:drawing>
              <wp:anchor distT="0" distB="0" distL="114300" distR="114300" simplePos="0" relativeHeight="251641854" behindDoc="0" locked="0" layoutInCell="1" allowOverlap="1" wp14:anchorId="1AD2B516" wp14:editId="569E3649">
                <wp:simplePos x="0" y="0"/>
                <wp:positionH relativeFrom="column">
                  <wp:posOffset>-914400</wp:posOffset>
                </wp:positionH>
                <wp:positionV relativeFrom="paragraph">
                  <wp:posOffset>-676275</wp:posOffset>
                </wp:positionV>
                <wp:extent cx="2895600" cy="857250"/>
                <wp:effectExtent l="0" t="0" r="19050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0" cy="85725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>
                          <a:solidFill>
                            <a:srgbClr val="92D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E4FE6A8" id="Rectángulo 2" o:spid="_x0000_s1026" style="position:absolute;margin-left:-1in;margin-top:-53.25pt;width:228pt;height:67.5pt;z-index:25164185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" fillcolor="#92d050" strokecolor="#92d050" strokeweight="1pt"/>
            </w:pict>
          </mc:Fallback>
        </mc:AlternateContent>
      </w:r>
    </w:p>
    <w:p w14:paraId="24C084F5" w14:textId="7AD55EFB" w:rsidR="00D43E68" w:rsidRDefault="004B0969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F3F8004" wp14:editId="5248A5C7">
                <wp:simplePos x="0" y="0"/>
                <wp:positionH relativeFrom="leftMargin">
                  <wp:posOffset>-182194</wp:posOffset>
                </wp:positionH>
                <wp:positionV relativeFrom="paragraph">
                  <wp:posOffset>480304</wp:posOffset>
                </wp:positionV>
                <wp:extent cx="3729340" cy="2891155"/>
                <wp:effectExtent l="0" t="19368" r="42863" b="23812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729340" cy="2891155"/>
                        </a:xfrm>
                        <a:custGeom>
                          <a:avLst/>
                          <a:gdLst>
                            <a:gd name="connsiteX0" fmla="*/ 0 w 3698240"/>
                            <a:gd name="connsiteY0" fmla="*/ 0 h 2869565"/>
                            <a:gd name="connsiteX1" fmla="*/ 3698240 w 3698240"/>
                            <a:gd name="connsiteY1" fmla="*/ 0 h 2869565"/>
                            <a:gd name="connsiteX2" fmla="*/ 3698240 w 3698240"/>
                            <a:gd name="connsiteY2" fmla="*/ 2869565 h 2869565"/>
                            <a:gd name="connsiteX3" fmla="*/ 0 w 3698240"/>
                            <a:gd name="connsiteY3" fmla="*/ 2869565 h 2869565"/>
                            <a:gd name="connsiteX4" fmla="*/ 0 w 3698240"/>
                            <a:gd name="connsiteY4" fmla="*/ 0 h 2869565"/>
                            <a:gd name="connsiteX0" fmla="*/ 0 w 3698243"/>
                            <a:gd name="connsiteY0" fmla="*/ 19051 h 2888616"/>
                            <a:gd name="connsiteX1" fmla="*/ 3698243 w 3698243"/>
                            <a:gd name="connsiteY1" fmla="*/ 0 h 2888616"/>
                            <a:gd name="connsiteX2" fmla="*/ 3698240 w 3698243"/>
                            <a:gd name="connsiteY2" fmla="*/ 2888616 h 2888616"/>
                            <a:gd name="connsiteX3" fmla="*/ 0 w 3698243"/>
                            <a:gd name="connsiteY3" fmla="*/ 2888616 h 2888616"/>
                            <a:gd name="connsiteX4" fmla="*/ 0 w 3698243"/>
                            <a:gd name="connsiteY4" fmla="*/ 19051 h 2888616"/>
                            <a:gd name="connsiteX0" fmla="*/ 0 w 3698243"/>
                            <a:gd name="connsiteY0" fmla="*/ 19051 h 2888616"/>
                            <a:gd name="connsiteX1" fmla="*/ 3698243 w 3698243"/>
                            <a:gd name="connsiteY1" fmla="*/ 0 h 2888616"/>
                            <a:gd name="connsiteX2" fmla="*/ 3698240 w 3698243"/>
                            <a:gd name="connsiteY2" fmla="*/ 2888616 h 2888616"/>
                            <a:gd name="connsiteX3" fmla="*/ 0 w 3698243"/>
                            <a:gd name="connsiteY3" fmla="*/ 2888616 h 2888616"/>
                            <a:gd name="connsiteX4" fmla="*/ 0 w 3698243"/>
                            <a:gd name="connsiteY4" fmla="*/ 19051 h 2888616"/>
                            <a:gd name="connsiteX0" fmla="*/ 0 w 3698240"/>
                            <a:gd name="connsiteY0" fmla="*/ 38102 h 2907667"/>
                            <a:gd name="connsiteX1" fmla="*/ 3688720 w 3698240"/>
                            <a:gd name="connsiteY1" fmla="*/ 0 h 2907667"/>
                            <a:gd name="connsiteX2" fmla="*/ 3698240 w 3698240"/>
                            <a:gd name="connsiteY2" fmla="*/ 2907667 h 2907667"/>
                            <a:gd name="connsiteX3" fmla="*/ 0 w 3698240"/>
                            <a:gd name="connsiteY3" fmla="*/ 2907667 h 2907667"/>
                            <a:gd name="connsiteX4" fmla="*/ 0 w 3698240"/>
                            <a:gd name="connsiteY4" fmla="*/ 38102 h 2907667"/>
                            <a:gd name="connsiteX0" fmla="*/ 0 w 3698240"/>
                            <a:gd name="connsiteY0" fmla="*/ 0 h 2869565"/>
                            <a:gd name="connsiteX1" fmla="*/ 2831473 w 3698240"/>
                            <a:gd name="connsiteY1" fmla="*/ 209548 h 2869565"/>
                            <a:gd name="connsiteX2" fmla="*/ 3698240 w 3698240"/>
                            <a:gd name="connsiteY2" fmla="*/ 2869565 h 2869565"/>
                            <a:gd name="connsiteX3" fmla="*/ 0 w 3698240"/>
                            <a:gd name="connsiteY3" fmla="*/ 2869565 h 2869565"/>
                            <a:gd name="connsiteX4" fmla="*/ 0 w 3698240"/>
                            <a:gd name="connsiteY4" fmla="*/ 0 h 2869565"/>
                            <a:gd name="connsiteX0" fmla="*/ 0 w 3698240"/>
                            <a:gd name="connsiteY0" fmla="*/ 19053 h 2888618"/>
                            <a:gd name="connsiteX1" fmla="*/ 2898151 w 3698240"/>
                            <a:gd name="connsiteY1" fmla="*/ 0 h 2888618"/>
                            <a:gd name="connsiteX2" fmla="*/ 3698240 w 3698240"/>
                            <a:gd name="connsiteY2" fmla="*/ 2888618 h 2888618"/>
                            <a:gd name="connsiteX3" fmla="*/ 0 w 3698240"/>
                            <a:gd name="connsiteY3" fmla="*/ 2888618 h 2888618"/>
                            <a:gd name="connsiteX4" fmla="*/ 0 w 3698240"/>
                            <a:gd name="connsiteY4" fmla="*/ 19053 h 2888618"/>
                            <a:gd name="connsiteX0" fmla="*/ 0 w 3698240"/>
                            <a:gd name="connsiteY0" fmla="*/ 47629 h 2917194"/>
                            <a:gd name="connsiteX1" fmla="*/ 292672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0 w 3698240"/>
                            <a:gd name="connsiteY3" fmla="*/ 2917194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47629 h 2917194"/>
                            <a:gd name="connsiteX1" fmla="*/ 306007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0 w 3698240"/>
                            <a:gd name="connsiteY3" fmla="*/ 2917194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47629 h 2917194"/>
                            <a:gd name="connsiteX1" fmla="*/ 306007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0 w 3698240"/>
                            <a:gd name="connsiteY3" fmla="*/ 2917194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47629 h 2917194"/>
                            <a:gd name="connsiteX1" fmla="*/ 306007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0 w 3698240"/>
                            <a:gd name="connsiteY3" fmla="*/ 2917194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47629 h 2917194"/>
                            <a:gd name="connsiteX1" fmla="*/ 3060079 w 3698240"/>
                            <a:gd name="connsiteY1" fmla="*/ 0 h 2917194"/>
                            <a:gd name="connsiteX2" fmla="*/ 3698240 w 3698240"/>
                            <a:gd name="connsiteY2" fmla="*/ 2917194 h 2917194"/>
                            <a:gd name="connsiteX3" fmla="*/ 95250 w 3698240"/>
                            <a:gd name="connsiteY3" fmla="*/ 2907669 h 2917194"/>
                            <a:gd name="connsiteX4" fmla="*/ 0 w 3698240"/>
                            <a:gd name="connsiteY4" fmla="*/ 47629 h 2917194"/>
                            <a:gd name="connsiteX0" fmla="*/ 0 w 3698240"/>
                            <a:gd name="connsiteY0" fmla="*/ 0 h 2869565"/>
                            <a:gd name="connsiteX1" fmla="*/ 3060079 w 3698240"/>
                            <a:gd name="connsiteY1" fmla="*/ 19046 h 2869565"/>
                            <a:gd name="connsiteX2" fmla="*/ 3698240 w 3698240"/>
                            <a:gd name="connsiteY2" fmla="*/ 2869565 h 2869565"/>
                            <a:gd name="connsiteX3" fmla="*/ 95250 w 3698240"/>
                            <a:gd name="connsiteY3" fmla="*/ 2860040 h 2869565"/>
                            <a:gd name="connsiteX4" fmla="*/ 0 w 3698240"/>
                            <a:gd name="connsiteY4" fmla="*/ 0 h 2869565"/>
                            <a:gd name="connsiteX0" fmla="*/ 0 w 3698240"/>
                            <a:gd name="connsiteY0" fmla="*/ 0 h 2869565"/>
                            <a:gd name="connsiteX1" fmla="*/ 3060079 w 3698240"/>
                            <a:gd name="connsiteY1" fmla="*/ 19046 h 2869565"/>
                            <a:gd name="connsiteX2" fmla="*/ 3698240 w 3698240"/>
                            <a:gd name="connsiteY2" fmla="*/ 2869565 h 2869565"/>
                            <a:gd name="connsiteX3" fmla="*/ 95250 w 3698240"/>
                            <a:gd name="connsiteY3" fmla="*/ 2860040 h 2869565"/>
                            <a:gd name="connsiteX4" fmla="*/ 0 w 3698240"/>
                            <a:gd name="connsiteY4" fmla="*/ 0 h 2869565"/>
                            <a:gd name="connsiteX0" fmla="*/ 0 w 3698240"/>
                            <a:gd name="connsiteY0" fmla="*/ 0 h 2869566"/>
                            <a:gd name="connsiteX1" fmla="*/ 3060079 w 3698240"/>
                            <a:gd name="connsiteY1" fmla="*/ 19046 h 2869566"/>
                            <a:gd name="connsiteX2" fmla="*/ 3698240 w 3698240"/>
                            <a:gd name="connsiteY2" fmla="*/ 2869565 h 2869566"/>
                            <a:gd name="connsiteX3" fmla="*/ 9528 w 3698240"/>
                            <a:gd name="connsiteY3" fmla="*/ 2869566 h 2869566"/>
                            <a:gd name="connsiteX4" fmla="*/ 0 w 3698240"/>
                            <a:gd name="connsiteY4" fmla="*/ 0 h 2869566"/>
                            <a:gd name="connsiteX0" fmla="*/ 0 w 3688712"/>
                            <a:gd name="connsiteY0" fmla="*/ 0 h 2860041"/>
                            <a:gd name="connsiteX1" fmla="*/ 3050551 w 3688712"/>
                            <a:gd name="connsiteY1" fmla="*/ 9521 h 2860041"/>
                            <a:gd name="connsiteX2" fmla="*/ 3688712 w 3688712"/>
                            <a:gd name="connsiteY2" fmla="*/ 2860040 h 2860041"/>
                            <a:gd name="connsiteX3" fmla="*/ 0 w 3688712"/>
                            <a:gd name="connsiteY3" fmla="*/ 2860041 h 2860041"/>
                            <a:gd name="connsiteX4" fmla="*/ 0 w 3688712"/>
                            <a:gd name="connsiteY4" fmla="*/ 0 h 2860041"/>
                            <a:gd name="connsiteX0" fmla="*/ 0 w 3688712"/>
                            <a:gd name="connsiteY0" fmla="*/ 0 h 2860041"/>
                            <a:gd name="connsiteX1" fmla="*/ 3050551 w 3688712"/>
                            <a:gd name="connsiteY1" fmla="*/ 9521 h 2860041"/>
                            <a:gd name="connsiteX2" fmla="*/ 3688712 w 3688712"/>
                            <a:gd name="connsiteY2" fmla="*/ 2860040 h 2860041"/>
                            <a:gd name="connsiteX3" fmla="*/ 0 w 3688712"/>
                            <a:gd name="connsiteY3" fmla="*/ 2860041 h 2860041"/>
                            <a:gd name="connsiteX4" fmla="*/ 0 w 3688712"/>
                            <a:gd name="connsiteY4" fmla="*/ 0 h 2860041"/>
                            <a:gd name="connsiteX0" fmla="*/ 0 w 3688712"/>
                            <a:gd name="connsiteY0" fmla="*/ 0 h 2860041"/>
                            <a:gd name="connsiteX1" fmla="*/ 3050551 w 3688712"/>
                            <a:gd name="connsiteY1" fmla="*/ 9521 h 2860041"/>
                            <a:gd name="connsiteX2" fmla="*/ 3688712 w 3688712"/>
                            <a:gd name="connsiteY2" fmla="*/ 2860040 h 2860041"/>
                            <a:gd name="connsiteX3" fmla="*/ 0 w 3688712"/>
                            <a:gd name="connsiteY3" fmla="*/ 2860041 h 2860041"/>
                            <a:gd name="connsiteX4" fmla="*/ 0 w 3688712"/>
                            <a:gd name="connsiteY4" fmla="*/ 0 h 2860041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3688712" h="2860041">
                              <a:moveTo>
                                <a:pt x="0" y="0"/>
                              </a:moveTo>
                              <a:lnTo>
                                <a:pt x="3050551" y="9521"/>
                              </a:lnTo>
                              <a:cubicBezTo>
                                <a:pt x="3050549" y="1453829"/>
                                <a:pt x="3688713" y="1897168"/>
                                <a:pt x="3688712" y="2860040"/>
                              </a:cubicBezTo>
                              <a:lnTo>
                                <a:pt x="0" y="2860041"/>
                              </a:lnTo>
                              <a:cubicBezTo>
                                <a:pt x="381003" y="2132119"/>
                                <a:pt x="402078" y="845256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008348" id="Rectángulo 19" o:spid="_x0000_s1026" style="position:absolute;margin-left:-14.35pt;margin-top:37.8pt;width:293.65pt;height:227.65pt;rotation:90;z-index:251731968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coordsize="3688712,286004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" path="m,l3050551,9521v-2,1444308,638162,1887647,638161,2850519l,2860041c381003,2132119,402078,845256,,xe" strokecolor="#1f4d78 [1604]" strokeweight="1pt">
                <v:fill r:id="rId11" o:title="" recolor="t" rotate="t" type="frame"/>
                <v:stroke joinstyle="miter"/>
                <v:path arrowok="t" o:connecttype="custom" o:connectlocs="0,0;3084150,9625;3729340,2891154;0,2891155;0,0" o:connectangles="0,0,0,0,0"/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3104" behindDoc="0" locked="0" layoutInCell="1" allowOverlap="1" wp14:anchorId="64C9C752" wp14:editId="7559447C">
            <wp:simplePos x="0" y="0"/>
            <wp:positionH relativeFrom="margin">
              <wp:posOffset>7788349</wp:posOffset>
            </wp:positionH>
            <wp:positionV relativeFrom="paragraph">
              <wp:posOffset>335103</wp:posOffset>
            </wp:positionV>
            <wp:extent cx="578148" cy="678268"/>
            <wp:effectExtent l="0" t="0" r="0" b="7620"/>
            <wp:wrapNone/>
            <wp:docPr id="152" name="Imagen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665" cy="685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739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2BA7504D" wp14:editId="2BB84271">
                <wp:simplePos x="0" y="0"/>
                <wp:positionH relativeFrom="column">
                  <wp:posOffset>2482850</wp:posOffset>
                </wp:positionH>
                <wp:positionV relativeFrom="paragraph">
                  <wp:posOffset>17780</wp:posOffset>
                </wp:positionV>
                <wp:extent cx="1520455" cy="691116"/>
                <wp:effectExtent l="0" t="0" r="0" b="0"/>
                <wp:wrapNone/>
                <wp:docPr id="138" name="Cuadro de texto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0455" cy="6911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D4FE78" w14:textId="292B74C1" w:rsidR="00D61739" w:rsidRPr="00D61739" w:rsidRDefault="00D61739" w:rsidP="00D61739">
                            <w:pPr>
                              <w:jc w:val="center"/>
                              <w:rPr>
                                <w:color w:val="000000" w:themeColor="text1"/>
                                <w:sz w:val="20"/>
                                <w:szCs w:val="16"/>
                              </w:rPr>
                            </w:pPr>
                            <w:r w:rsidRPr="00D61739">
                              <w:rPr>
                                <w:color w:val="000000" w:themeColor="text1"/>
                                <w:sz w:val="20"/>
                                <w:szCs w:val="16"/>
                                <w:lang w:val="es-MX"/>
                              </w:rPr>
                              <w:t>¿Qué beneficios puedo conseguir con la correcta manipulación de cargas?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7504D" id="Cuadro de texto 138" o:spid="_x0000_s1032" type="#_x0000_t202" style="position:absolute;margin-left:195.5pt;margin-top:1.4pt;width:119.7pt;height:54.4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" filled="f" stroked="f" strokeweight=".5pt">
                <v:textbox>
                  <w:txbxContent>
                    <w:p w14:paraId="42D4FE78" w14:textId="292B74C1" w:rsidR="00D61739" w:rsidRPr="00D61739" w:rsidRDefault="00D61739" w:rsidP="00D61739">
                      <w:pPr>
                        <w:jc w:val="center"/>
                        <w:rPr>
                          <w:color w:val="000000" w:themeColor="text1"/>
                          <w:sz w:val="20"/>
                          <w:szCs w:val="16"/>
                        </w:rPr>
                      </w:pPr>
                      <w:r w:rsidRPr="00D61739">
                        <w:rPr>
                          <w:color w:val="000000" w:themeColor="text1"/>
                          <w:sz w:val="20"/>
                          <w:szCs w:val="16"/>
                          <w:lang w:val="es-MX"/>
                        </w:rPr>
                        <w:t>¿Qué beneficios puedo conseguir con la correcta manipulación de cargas?</w:t>
                      </w:r>
                    </w:p>
                  </w:txbxContent>
                </v:textbox>
              </v:shape>
            </w:pict>
          </mc:Fallback>
        </mc:AlternateContent>
      </w:r>
      <w:r w:rsidR="00BD2DDA">
        <w:rPr>
          <w:noProof/>
        </w:rPr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2DC487B5" wp14:editId="244BD5DB">
                <wp:simplePos x="0" y="0"/>
                <wp:positionH relativeFrom="column">
                  <wp:posOffset>1651635</wp:posOffset>
                </wp:positionH>
                <wp:positionV relativeFrom="paragraph">
                  <wp:posOffset>7203440</wp:posOffset>
                </wp:positionV>
                <wp:extent cx="8115300" cy="228600"/>
                <wp:effectExtent l="3810" t="0" r="0" b="3175"/>
                <wp:wrapNone/>
                <wp:docPr id="20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8115300" cy="228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19E89" w14:textId="77777777" w:rsidR="00D43E68" w:rsidRPr="005C1E5E" w:rsidRDefault="00D43E68" w:rsidP="00D43E68">
                            <w:pPr>
                              <w:jc w:val="right"/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</w:pPr>
                            <w:r w:rsidRPr="005C1E5E">
                              <w:rPr>
                                <w:rFonts w:ascii="45 Helvetica Light" w:hAnsi="45 Helvetica Light"/>
                                <w:color w:val="585747"/>
                                <w:sz w:val="20"/>
                              </w:rPr>
                              <w:t>Enter Contact Information Here | 1127 Lombard Blvd.  San Francisco, CA 59802 | phone 555.555.5555 | fax 555.555.5555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C487B5" id="Text Box 18" o:spid="_x0000_s1033" type="#_x0000_t202" style="position:absolute;margin-left:130.05pt;margin-top:567.2pt;width:639pt;height:18pt;flip:y;z-index: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" filled="f" stroked="f">
                <v:textbox>
                  <w:txbxContent>
                    <w:p w14:paraId="7A619E89" w14:textId="77777777" w:rsidR="00D43E68" w:rsidRPr="005C1E5E" w:rsidRDefault="00D43E68" w:rsidP="00D43E68">
                      <w:pPr>
                        <w:jc w:val="right"/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</w:pPr>
                      <w:r w:rsidRPr="005C1E5E">
                        <w:rPr>
                          <w:rFonts w:ascii="45 Helvetica Light" w:hAnsi="45 Helvetica Light"/>
                          <w:color w:val="585747"/>
                          <w:sz w:val="20"/>
                        </w:rPr>
                        <w:t>Enter Contact Information Here | 1127 Lombard Blvd.  San Francisco, CA 59802 | phone 555.555.5555 | fax 555.555.5555</w:t>
                      </w:r>
                    </w:p>
                  </w:txbxContent>
                </v:textbox>
              </v:shape>
            </w:pict>
          </mc:Fallback>
        </mc:AlternateContent>
      </w:r>
    </w:p>
    <w:p w14:paraId="08B97ACE" w14:textId="458348AD" w:rsidR="00D43E68" w:rsidRDefault="004B0969" w:rsidP="00D43E68">
      <w:pPr>
        <w:spacing w:before="24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5EB0E2A" wp14:editId="3F27AB83">
                <wp:simplePos x="0" y="0"/>
                <wp:positionH relativeFrom="column">
                  <wp:posOffset>6099205</wp:posOffset>
                </wp:positionH>
                <wp:positionV relativeFrom="paragraph">
                  <wp:posOffset>522634</wp:posOffset>
                </wp:positionV>
                <wp:extent cx="2240280" cy="504190"/>
                <wp:effectExtent l="0" t="0" r="0" b="0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0280" cy="5041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472E4B0" w14:textId="6A3988B8" w:rsidR="00CE1E94" w:rsidRPr="00CE1E94" w:rsidRDefault="00CE1E94" w:rsidP="00CE1E94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CE1E94">
                              <w:rPr>
                                <w:b/>
                                <w:bCs/>
                                <w:lang w:val="es-MX"/>
                              </w:rPr>
                              <w:t>¿</w:t>
                            </w: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Y MANIPULACIÓN MANUAL DE CARGAS</w:t>
                            </w:r>
                            <w:r w:rsidRPr="00CE1E94">
                              <w:rPr>
                                <w:b/>
                                <w:bCs/>
                                <w:lang w:val="es-MX"/>
                              </w:rPr>
                              <w:t>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B0E2A" id="Cuadro de texto 95" o:spid="_x0000_s1034" type="#_x0000_t202" style="position:absolute;margin-left:480.25pt;margin-top:41.15pt;width:176.4pt;height:39.7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" filled="f" stroked="f" strokeweight=".5pt">
                <v:textbox>
                  <w:txbxContent>
                    <w:p w14:paraId="4472E4B0" w14:textId="6A3988B8" w:rsidR="00CE1E94" w:rsidRPr="00CE1E94" w:rsidRDefault="00CE1E94" w:rsidP="00CE1E94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CE1E94">
                        <w:rPr>
                          <w:b/>
                          <w:bCs/>
                          <w:lang w:val="es-MX"/>
                        </w:rPr>
                        <w:t>¿</w:t>
                      </w:r>
                      <w:r>
                        <w:rPr>
                          <w:b/>
                          <w:bCs/>
                          <w:lang w:val="es-MX"/>
                        </w:rPr>
                        <w:t>Y MANIPULACIÓN MANUAL DE CARGAS</w:t>
                      </w:r>
                      <w:r w:rsidRPr="00CE1E94">
                        <w:rPr>
                          <w:b/>
                          <w:bCs/>
                          <w:lang w:val="es-MX"/>
                        </w:rPr>
                        <w:t>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13C3E387" wp14:editId="5600F842">
            <wp:simplePos x="0" y="0"/>
            <wp:positionH relativeFrom="column">
              <wp:posOffset>7213600</wp:posOffset>
            </wp:positionH>
            <wp:positionV relativeFrom="paragraph">
              <wp:posOffset>1283173</wp:posOffset>
            </wp:positionV>
            <wp:extent cx="1606550" cy="2144395"/>
            <wp:effectExtent l="0" t="0" r="0" b="0"/>
            <wp:wrapNone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2144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F7AE44A" wp14:editId="65188446">
                <wp:simplePos x="0" y="0"/>
                <wp:positionH relativeFrom="column">
                  <wp:posOffset>6013450</wp:posOffset>
                </wp:positionH>
                <wp:positionV relativeFrom="paragraph">
                  <wp:posOffset>1026633</wp:posOffset>
                </wp:positionV>
                <wp:extent cx="2270125" cy="1765300"/>
                <wp:effectExtent l="0" t="0" r="0" b="6350"/>
                <wp:wrapNone/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0125" cy="1765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5C8EA0" w14:textId="3F7E0561" w:rsidR="00CE1E94" w:rsidRP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0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s-MX"/>
                              </w:rPr>
                              <w:t>R</w:t>
                            </w:r>
                            <w:r w:rsidRPr="00CE1E94">
                              <w:rPr>
                                <w:rFonts w:ascii="Times New Roman" w:hAnsi="Times New Roman" w:cs="Times New Roman"/>
                                <w:sz w:val="24"/>
                                <w:szCs w:val="28"/>
                                <w:lang w:val="es-MX"/>
                              </w:rPr>
                              <w:t>equiere de fuerza humana para realizar trabajos como:</w:t>
                            </w:r>
                          </w:p>
                          <w:p w14:paraId="16D877E7" w14:textId="77777777" w:rsid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Levantar</w:t>
                            </w:r>
                          </w:p>
                          <w:p w14:paraId="097CA25A" w14:textId="77777777" w:rsid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Cargar</w:t>
                            </w:r>
                          </w:p>
                          <w:p w14:paraId="0D6D0A79" w14:textId="0E3919D1" w:rsid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 xml:space="preserve">Transportar </w:t>
                            </w:r>
                          </w:p>
                          <w:p w14:paraId="3FA01A8D" w14:textId="55FC4304" w:rsid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Colocar</w:t>
                            </w:r>
                          </w:p>
                          <w:p w14:paraId="49A3E1AB" w14:textId="1D9E2EB8" w:rsidR="00CE1E94" w:rsidRDefault="00CE1E94" w:rsidP="00CE1E94">
                            <w:pPr>
                              <w:pStyle w:val="Prrafodelista"/>
                              <w:numPr>
                                <w:ilvl w:val="0"/>
                                <w:numId w:val="11"/>
                              </w:num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  <w:t>Empujar</w:t>
                            </w:r>
                          </w:p>
                          <w:p w14:paraId="5872F80C" w14:textId="43E6C821" w:rsidR="00CE1E94" w:rsidRPr="006A1AE6" w:rsidRDefault="00CE1E94" w:rsidP="003D09E1">
                            <w:pPr>
                              <w:pStyle w:val="Prrafodelista"/>
                              <w:ind w:left="785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s-MX"/>
                              </w:rPr>
                            </w:pPr>
                          </w:p>
                          <w:p w14:paraId="179440DA" w14:textId="77777777" w:rsidR="00CE1E94" w:rsidRDefault="00CE1E94" w:rsidP="00CE1E9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AE44A" id="Cuadro de texto 96" o:spid="_x0000_s1035" type="#_x0000_t202" style="position:absolute;margin-left:473.5pt;margin-top:80.85pt;width:178.75pt;height:139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" filled="f" stroked="f" strokeweight=".5pt">
                <v:textbox>
                  <w:txbxContent>
                    <w:p w14:paraId="415C8EA0" w14:textId="3F7E0561" w:rsidR="00CE1E94" w:rsidRPr="00CE1E94" w:rsidRDefault="00CE1E94" w:rsidP="00CE1E94">
                      <w:pPr>
                        <w:pStyle w:val="Prrafodelista"/>
                        <w:numPr>
                          <w:ilvl w:val="0"/>
                          <w:numId w:val="10"/>
                        </w:numPr>
                        <w:jc w:val="both"/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s-MX"/>
                        </w:rPr>
                        <w:t>R</w:t>
                      </w:r>
                      <w:r w:rsidRPr="00CE1E94">
                        <w:rPr>
                          <w:rFonts w:ascii="Times New Roman" w:hAnsi="Times New Roman" w:cs="Times New Roman"/>
                          <w:sz w:val="24"/>
                          <w:szCs w:val="28"/>
                          <w:lang w:val="es-MX"/>
                        </w:rPr>
                        <w:t>equiere de fuerza humana para realizar trabajos como:</w:t>
                      </w:r>
                    </w:p>
                    <w:p w14:paraId="16D877E7" w14:textId="77777777" w:rsidR="00CE1E94" w:rsidRDefault="00CE1E94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Levantar</w:t>
                      </w:r>
                    </w:p>
                    <w:p w14:paraId="097CA25A" w14:textId="77777777" w:rsidR="00CE1E94" w:rsidRDefault="00CE1E94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Cargar</w:t>
                      </w:r>
                    </w:p>
                    <w:p w14:paraId="0D6D0A79" w14:textId="0E3919D1" w:rsidR="00CE1E94" w:rsidRDefault="00CE1E94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 xml:space="preserve">Transportar </w:t>
                      </w:r>
                    </w:p>
                    <w:p w14:paraId="3FA01A8D" w14:textId="55FC4304" w:rsidR="00CE1E94" w:rsidRDefault="00CE1E94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Colocar</w:t>
                      </w:r>
                    </w:p>
                    <w:p w14:paraId="49A3E1AB" w14:textId="1D9E2EB8" w:rsidR="00CE1E94" w:rsidRDefault="00CE1E94" w:rsidP="00CE1E94">
                      <w:pPr>
                        <w:pStyle w:val="Prrafodelista"/>
                        <w:numPr>
                          <w:ilvl w:val="0"/>
                          <w:numId w:val="11"/>
                        </w:numP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  <w:t>Empujar</w:t>
                      </w:r>
                    </w:p>
                    <w:p w14:paraId="5872F80C" w14:textId="43E6C821" w:rsidR="00CE1E94" w:rsidRPr="006A1AE6" w:rsidRDefault="00CE1E94" w:rsidP="003D09E1">
                      <w:pPr>
                        <w:pStyle w:val="Prrafodelista"/>
                        <w:ind w:left="785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s-MX"/>
                        </w:rPr>
                      </w:pPr>
                    </w:p>
                    <w:p w14:paraId="179440DA" w14:textId="77777777" w:rsidR="00CE1E94" w:rsidRDefault="00CE1E94" w:rsidP="00CE1E94"/>
                  </w:txbxContent>
                </v:textbox>
              </v:shape>
            </w:pict>
          </mc:Fallback>
        </mc:AlternateContent>
      </w:r>
      <w:r w:rsidR="003F77AA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22B602A" wp14:editId="584F3CE5">
                <wp:simplePos x="0" y="0"/>
                <wp:positionH relativeFrom="column">
                  <wp:posOffset>2630805</wp:posOffset>
                </wp:positionH>
                <wp:positionV relativeFrom="paragraph">
                  <wp:posOffset>2014058</wp:posOffset>
                </wp:positionV>
                <wp:extent cx="2573655" cy="1387475"/>
                <wp:effectExtent l="0" t="0" r="0" b="3175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3655" cy="13874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3A5CC5B" w14:textId="77777777" w:rsidR="00E34032" w:rsidRPr="001014F3" w:rsidRDefault="00E34032" w:rsidP="00E34032">
                            <w:pPr>
                              <w:jc w:val="center"/>
                              <w:rPr>
                                <w:rFonts w:ascii="Cooper Black" w:hAnsi="Cooper Black"/>
                                <w:lang w:val="es-MX"/>
                              </w:rPr>
                            </w:pPr>
                            <w:r w:rsidRPr="001014F3">
                              <w:rPr>
                                <w:rFonts w:ascii="Cooper Black" w:hAnsi="Cooper Black"/>
                                <w:lang w:val="es-MX"/>
                              </w:rPr>
                              <w:t>“NO TRABAJE CON ESFUERZOS, TRABAJE CON SEGURIDAD E INTELIGENCIA, SU TRABAJO MÁS IMPORTANTE ES MANTENERSE SALUDABLE”</w:t>
                            </w:r>
                          </w:p>
                          <w:p w14:paraId="368B0F38" w14:textId="77777777" w:rsidR="00E34032" w:rsidRDefault="00E34032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2B602A" id="Cuadro de texto 144" o:spid="_x0000_s1036" type="#_x0000_t202" style="position:absolute;margin-left:207.15pt;margin-top:158.6pt;width:202.65pt;height:109.25pt;z-index:251816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" filled="f" stroked="f" strokeweight=".5pt">
                <v:textbox>
                  <w:txbxContent>
                    <w:p w14:paraId="73A5CC5B" w14:textId="77777777" w:rsidR="00E34032" w:rsidRPr="001014F3" w:rsidRDefault="00E34032" w:rsidP="00E34032">
                      <w:pPr>
                        <w:jc w:val="center"/>
                        <w:rPr>
                          <w:rFonts w:ascii="Cooper Black" w:hAnsi="Cooper Black"/>
                          <w:lang w:val="es-MX"/>
                        </w:rPr>
                      </w:pPr>
                      <w:r w:rsidRPr="001014F3">
                        <w:rPr>
                          <w:rFonts w:ascii="Cooper Black" w:hAnsi="Cooper Black"/>
                          <w:lang w:val="es-MX"/>
                        </w:rPr>
                        <w:t>“NO TRABAJE CON ESFUERZOS, TRABAJE CON SEGURIDAD E INTELIGENCIA, SU TRABAJO MÁS IMPORTANTE ES MANTENERSE SALUDABLE”</w:t>
                      </w:r>
                    </w:p>
                    <w:p w14:paraId="368B0F38" w14:textId="77777777" w:rsidR="00E34032" w:rsidRDefault="00E34032"/>
                  </w:txbxContent>
                </v:textbox>
              </v:shape>
            </w:pict>
          </mc:Fallback>
        </mc:AlternateContent>
      </w:r>
      <w:r w:rsidR="003F77AA">
        <w:rPr>
          <w:noProof/>
        </w:rPr>
        <mc:AlternateContent>
          <mc:Choice Requires="wps">
            <w:drawing>
              <wp:anchor distT="0" distB="0" distL="114300" distR="114300" simplePos="0" relativeHeight="251638779" behindDoc="0" locked="0" layoutInCell="1" allowOverlap="1" wp14:anchorId="1206B392" wp14:editId="73662BBC">
                <wp:simplePos x="0" y="0"/>
                <wp:positionH relativeFrom="margin">
                  <wp:posOffset>2440172</wp:posOffset>
                </wp:positionH>
                <wp:positionV relativeFrom="paragraph">
                  <wp:posOffset>1421573</wp:posOffset>
                </wp:positionV>
                <wp:extent cx="2882265" cy="4263656"/>
                <wp:effectExtent l="0" t="0" r="13335" b="22860"/>
                <wp:wrapNone/>
                <wp:docPr id="44" name="Rectángul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82265" cy="4263656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D53AEF3" id="Rectángulo 44" o:spid="_x0000_s1026" style="position:absolute;margin-left:192.15pt;margin-top:111.95pt;width:226.95pt;height:335.7pt;z-index:25163877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" fillcolor="#538135 [2409]" strokecolor="black [3213]" strokeweight="1pt">
                <w10:wrap anchorx="margin"/>
              </v:rect>
            </w:pict>
          </mc:Fallback>
        </mc:AlternateContent>
      </w:r>
      <w:r w:rsidR="003F77AA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5F60585" wp14:editId="73D52779">
                <wp:simplePos x="0" y="0"/>
                <wp:positionH relativeFrom="column">
                  <wp:posOffset>2440172</wp:posOffset>
                </wp:positionH>
                <wp:positionV relativeFrom="paragraph">
                  <wp:posOffset>5653331</wp:posOffset>
                </wp:positionV>
                <wp:extent cx="2882900" cy="487902"/>
                <wp:effectExtent l="0" t="0" r="12700" b="26670"/>
                <wp:wrapNone/>
                <wp:docPr id="42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82900" cy="48790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132A8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F47FB2B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477B6EB2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655286D7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A0BE0B1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24B7A013" w14:textId="77777777" w:rsidR="005473D4" w:rsidRPr="002D7A67" w:rsidRDefault="005473D4" w:rsidP="005473D4">
                            <w:pPr>
                              <w:rPr>
                                <w:rFonts w:ascii="45 Helvetica Light" w:hAnsi="45 Helvetica Light"/>
                                <w:color w:val="FFFFEF"/>
                                <w:sz w:val="20"/>
                              </w:rPr>
                            </w:pPr>
                          </w:p>
                          <w:p w14:paraId="3384AE1A" w14:textId="77777777" w:rsidR="005473D4" w:rsidRDefault="005473D4" w:rsidP="005473D4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F60585" id="_x0000_s1037" type="#_x0000_t202" style="position:absolute;margin-left:192.15pt;margin-top:445.15pt;width:227pt;height:38.4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" fillcolor="#d8d8d8 [2732]">
                <v:textbox>
                  <w:txbxContent>
                    <w:p w14:paraId="11132A8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F47FB2B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477B6EB2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655286D7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A0BE0B1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24B7A013" w14:textId="77777777" w:rsidR="005473D4" w:rsidRPr="002D7A67" w:rsidRDefault="005473D4" w:rsidP="005473D4">
                      <w:pPr>
                        <w:rPr>
                          <w:rFonts w:ascii="45 Helvetica Light" w:hAnsi="45 Helvetica Light"/>
                          <w:color w:val="FFFFEF"/>
                          <w:sz w:val="20"/>
                        </w:rPr>
                      </w:pPr>
                    </w:p>
                    <w:p w14:paraId="3384AE1A" w14:textId="77777777" w:rsidR="005473D4" w:rsidRDefault="005473D4" w:rsidP="005473D4"/>
                  </w:txbxContent>
                </v:textbox>
              </v:shape>
            </w:pict>
          </mc:Fallback>
        </mc:AlternateContent>
      </w:r>
      <w:r w:rsidR="00E34032" w:rsidRPr="003B53D6">
        <w:rPr>
          <w:noProof/>
          <w:color w:val="000000" w:themeColor="text1"/>
        </w:rPr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540672A" wp14:editId="1ECA5B01">
                <wp:simplePos x="0" y="0"/>
                <wp:positionH relativeFrom="column">
                  <wp:posOffset>2950845</wp:posOffset>
                </wp:positionH>
                <wp:positionV relativeFrom="paragraph">
                  <wp:posOffset>3840953</wp:posOffset>
                </wp:positionV>
                <wp:extent cx="457200" cy="1743075"/>
                <wp:effectExtent l="0" t="0" r="0" b="0"/>
                <wp:wrapNone/>
                <wp:docPr id="69" name="Grupo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200" cy="1743075"/>
                          <a:chOff x="6074" y="2956"/>
                          <a:chExt cx="601" cy="2357"/>
                        </a:xfrm>
                      </wpg:grpSpPr>
                      <pic:pic xmlns:pic="http://schemas.openxmlformats.org/drawingml/2006/picture">
                        <pic:nvPicPr>
                          <pic:cNvPr id="70" name="Picture 11" descr="t2 email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2956"/>
                            <a:ext cx="568" cy="4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2" name="Picture 12" descr="lo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30" y="3420"/>
                            <a:ext cx="498" cy="56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4" name="Picture 13" descr="phon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107" y="4164"/>
                            <a:ext cx="485" cy="55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5" name="Picture 14" descr="addre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074" y="4718"/>
                            <a:ext cx="554" cy="595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19AA146" id="Grupo 69" o:spid="_x0000_s1026" style="position:absolute;margin-left:232.35pt;margin-top:302.45pt;width:36pt;height:137.25pt;z-index:251677696" coordorigin="6074,2956" coordsize="601,235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">
                <v:shape id="Picture 11" o:spid="_x0000_s1027" type="#_x0000_t75" alt="t2 email" style="position:absolute;left:6107;top:2956;width:568;height:4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">
                  <v:imagedata r:id="rId18" o:title="t2 email"/>
                </v:shape>
                <v:shape id="Picture 12" o:spid="_x0000_s1028" type="#_x0000_t75" alt="loc" style="position:absolute;left:6130;top:3420;width:498;height:5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">
                  <v:imagedata r:id="rId19" o:title="loc"/>
                </v:shape>
                <v:shape id="Picture 13" o:spid="_x0000_s1029" type="#_x0000_t75" alt="phone" style="position:absolute;left:6107;top:4164;width:485;height:5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">
                  <v:imagedata r:id="rId20" o:title="phone"/>
                </v:shape>
                <v:shape id="Picture 14" o:spid="_x0000_s1030" type="#_x0000_t75" alt="address" style="position:absolute;left:6074;top:4718;width:554;height:5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">
                  <v:imagedata r:id="rId21" o:title="address"/>
                </v:shape>
              </v:group>
            </w:pict>
          </mc:Fallback>
        </mc:AlternateContent>
      </w:r>
      <w:r w:rsidR="00E34032">
        <w:rPr>
          <w:noProof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5A1C8369" wp14:editId="3B822AD0">
                <wp:simplePos x="0" y="0"/>
                <wp:positionH relativeFrom="margin">
                  <wp:posOffset>3303108</wp:posOffset>
                </wp:positionH>
                <wp:positionV relativeFrom="paragraph">
                  <wp:posOffset>3846830</wp:posOffset>
                </wp:positionV>
                <wp:extent cx="2381250" cy="1758950"/>
                <wp:effectExtent l="0" t="0" r="0" b="0"/>
                <wp:wrapNone/>
                <wp:docPr id="28" name="Cuadro de texto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81250" cy="17589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F66D6AC" w14:textId="77777777" w:rsidR="003B53D6" w:rsidRPr="00E34032" w:rsidRDefault="003B53D6" w:rsidP="003B53D6">
                            <w:pPr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</w:pPr>
                            <w:r w:rsidRPr="00E34032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carrera.industrial@uta.edu.ec</w:t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E34032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Cdla. Universitaria (Predios Huachi) </w:t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 xml:space="preserve">Call: </w:t>
                            </w:r>
                            <w:r w:rsidRPr="00E34032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>2411537</w:t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 xml:space="preserve">Fax: </w:t>
                            </w:r>
                            <w:r w:rsidRPr="00E34032">
                              <w:rPr>
                                <w:noProof/>
                                <w:color w:val="FFFFFF" w:themeColor="background1"/>
                                <w:szCs w:val="24"/>
                                <w:lang w:val="es-US" w:eastAsia="es-EC"/>
                              </w:rPr>
                              <w:t xml:space="preserve">03-2851894 </w:t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</w:r>
                            <w:r w:rsidRPr="00E34032">
                              <w:rPr>
                                <w:color w:val="FFFFFF" w:themeColor="background1"/>
                                <w:szCs w:val="24"/>
                                <w:lang w:val="es-US"/>
                              </w:rPr>
                              <w:cr/>
                              <w:t>https://uta.edu.ec/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1C8369" id="Cuadro de texto 28" o:spid="_x0000_s1038" type="#_x0000_t202" style="position:absolute;margin-left:260.1pt;margin-top:302.9pt;width:187.5pt;height:138.5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" filled="f" stroked="f">
                <v:textbox>
                  <w:txbxContent>
                    <w:p w14:paraId="4F66D6AC" w14:textId="77777777" w:rsidR="003B53D6" w:rsidRPr="00E34032" w:rsidRDefault="003B53D6" w:rsidP="003B53D6">
                      <w:pPr>
                        <w:rPr>
                          <w:color w:val="FFFFFF" w:themeColor="background1"/>
                          <w:szCs w:val="24"/>
                          <w:lang w:val="es-US"/>
                        </w:rPr>
                      </w:pPr>
                      <w:r w:rsidRPr="00E34032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carrera.industrial@uta.edu.ec</w:t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E34032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Cdla. Universitaria (Predios Huachi) </w:t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 xml:space="preserve">Call: </w:t>
                      </w:r>
                      <w:r w:rsidRPr="00E34032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>2411537</w:t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 xml:space="preserve">Fax: </w:t>
                      </w:r>
                      <w:r w:rsidRPr="00E34032">
                        <w:rPr>
                          <w:noProof/>
                          <w:color w:val="FFFFFF" w:themeColor="background1"/>
                          <w:szCs w:val="24"/>
                          <w:lang w:val="es-US" w:eastAsia="es-EC"/>
                        </w:rPr>
                        <w:t xml:space="preserve">03-2851894 </w:t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</w:r>
                      <w:r w:rsidRPr="00E34032">
                        <w:rPr>
                          <w:color w:val="FFFFFF" w:themeColor="background1"/>
                          <w:szCs w:val="24"/>
                          <w:lang w:val="es-US"/>
                        </w:rPr>
                        <w:cr/>
                        <w:t>https://uta.edu.ec/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34032"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4C8F3C9" wp14:editId="57719BCE">
                <wp:simplePos x="0" y="0"/>
                <wp:positionH relativeFrom="margin">
                  <wp:align>center</wp:align>
                </wp:positionH>
                <wp:positionV relativeFrom="paragraph">
                  <wp:posOffset>3574238</wp:posOffset>
                </wp:positionV>
                <wp:extent cx="1714500" cy="342900"/>
                <wp:effectExtent l="0" t="0" r="0" b="0"/>
                <wp:wrapNone/>
                <wp:docPr id="3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1714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56E200" w14:textId="77777777" w:rsidR="00D43E68" w:rsidRPr="00E34032" w:rsidRDefault="00D11D22" w:rsidP="00320411">
                            <w:pPr>
                              <w:pStyle w:val="website"/>
                              <w:jc w:val="center"/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  <w:sz w:val="28"/>
                                <w:szCs w:val="22"/>
                              </w:rPr>
                            </w:pPr>
                            <w:r w:rsidRPr="00E34032">
                              <w:rPr>
                                <w:rFonts w:ascii="Times New Roman" w:hAnsi="Times New Roman"/>
                                <w:b/>
                                <w:bCs/>
                                <w:color w:val="FFFFFF" w:themeColor="background1"/>
                                <w:sz w:val="28"/>
                                <w:szCs w:val="22"/>
                                <w:lang w:val="es-US"/>
                              </w:rPr>
                              <w:t>CONTACTOS: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C8F3C9" id="Text Box 76" o:spid="_x0000_s1039" type="#_x0000_t202" style="position:absolute;margin-left:0;margin-top:281.45pt;width:135pt;height:27pt;flip:y;z-index:25165619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" filled="f" stroked="f">
                <v:textbox>
                  <w:txbxContent>
                    <w:p w14:paraId="7756E200" w14:textId="77777777" w:rsidR="00D43E68" w:rsidRPr="00E34032" w:rsidRDefault="00D11D22" w:rsidP="00320411">
                      <w:pPr>
                        <w:pStyle w:val="website"/>
                        <w:jc w:val="center"/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  <w:sz w:val="28"/>
                          <w:szCs w:val="22"/>
                        </w:rPr>
                      </w:pPr>
                      <w:r w:rsidRPr="00E34032">
                        <w:rPr>
                          <w:rFonts w:ascii="Times New Roman" w:hAnsi="Times New Roman"/>
                          <w:b/>
                          <w:bCs/>
                          <w:color w:val="FFFFFF" w:themeColor="background1"/>
                          <w:sz w:val="28"/>
                          <w:szCs w:val="22"/>
                          <w:lang w:val="es-US"/>
                        </w:rPr>
                        <w:t>CONTACTOS: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3DC7415F" wp14:editId="08C7822E">
                <wp:simplePos x="0" y="0"/>
                <wp:positionH relativeFrom="column">
                  <wp:posOffset>2631942</wp:posOffset>
                </wp:positionH>
                <wp:positionV relativeFrom="paragraph">
                  <wp:posOffset>1567933</wp:posOffset>
                </wp:positionV>
                <wp:extent cx="1041990" cy="329609"/>
                <wp:effectExtent l="0" t="0" r="0" b="0"/>
                <wp:wrapNone/>
                <wp:docPr id="143" name="Cuadro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1990" cy="32960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413CB8" w14:textId="3916D0DA" w:rsidR="00320411" w:rsidRPr="00320411" w:rsidRDefault="00320411">
                            <w:pPr>
                              <w:rPr>
                                <w:b/>
                                <w:bCs/>
                                <w:sz w:val="22"/>
                                <w:szCs w:val="18"/>
                                <w:lang w:val="es-MX"/>
                              </w:rPr>
                            </w:pPr>
                            <w:r w:rsidRPr="00320411">
                              <w:rPr>
                                <w:b/>
                                <w:bCs/>
                                <w:sz w:val="22"/>
                                <w:szCs w:val="18"/>
                                <w:lang w:val="es-MX"/>
                              </w:rPr>
                              <w:t>RECUERDA</w:t>
                            </w:r>
                            <w:r w:rsidRPr="00320411">
                              <w:rPr>
                                <w:b/>
                                <w:bCs/>
                                <w:lang w:val="es-MX"/>
                              </w:rPr>
                              <w:t>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C7415F" id="Cuadro de texto 143" o:spid="_x0000_s1040" type="#_x0000_t202" style="position:absolute;margin-left:207.25pt;margin-top:123.45pt;width:82.05pt;height:25.95pt;z-index:251815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" filled="f" stroked="f" strokeweight=".5pt">
                <v:textbox>
                  <w:txbxContent>
                    <w:p w14:paraId="36413CB8" w14:textId="3916D0DA" w:rsidR="00320411" w:rsidRPr="00320411" w:rsidRDefault="00320411">
                      <w:pPr>
                        <w:rPr>
                          <w:b/>
                          <w:bCs/>
                          <w:sz w:val="22"/>
                          <w:szCs w:val="18"/>
                          <w:lang w:val="es-MX"/>
                        </w:rPr>
                      </w:pPr>
                      <w:r w:rsidRPr="00320411">
                        <w:rPr>
                          <w:b/>
                          <w:bCs/>
                          <w:sz w:val="22"/>
                          <w:szCs w:val="18"/>
                          <w:lang w:val="es-MX"/>
                        </w:rPr>
                        <w:t>RECUERDA</w:t>
                      </w:r>
                      <w:r w:rsidRPr="00320411">
                        <w:rPr>
                          <w:b/>
                          <w:bCs/>
                          <w:lang w:val="es-MX"/>
                        </w:rPr>
                        <w:t>:</w:t>
                      </w:r>
                    </w:p>
                  </w:txbxContent>
                </v:textbox>
              </v:shape>
            </w:pict>
          </mc:Fallback>
        </mc:AlternateContent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32A27EC" wp14:editId="5ABDAF93">
                <wp:simplePos x="0" y="0"/>
                <wp:positionH relativeFrom="margin">
                  <wp:posOffset>2619375</wp:posOffset>
                </wp:positionH>
                <wp:positionV relativeFrom="paragraph">
                  <wp:posOffset>1573368</wp:posOffset>
                </wp:positionV>
                <wp:extent cx="2527300" cy="1900555"/>
                <wp:effectExtent l="19050" t="19050" r="25400" b="23495"/>
                <wp:wrapNone/>
                <wp:docPr id="43" name="Forma libre: forma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7300" cy="1900555"/>
                        </a:xfrm>
                        <a:custGeom>
                          <a:avLst/>
                          <a:gdLst>
                            <a:gd name="connsiteX0" fmla="*/ 0 w 2527442"/>
                            <a:gd name="connsiteY0" fmla="*/ 0 h 1900720"/>
                            <a:gd name="connsiteX1" fmla="*/ 0 w 2527442"/>
                            <a:gd name="connsiteY1" fmla="*/ 1900720 h 1900720"/>
                            <a:gd name="connsiteX2" fmla="*/ 2527442 w 2527442"/>
                            <a:gd name="connsiteY2" fmla="*/ 1900720 h 1900720"/>
                            <a:gd name="connsiteX3" fmla="*/ 2527442 w 2527442"/>
                            <a:gd name="connsiteY3" fmla="*/ 133564 h 1900720"/>
                            <a:gd name="connsiteX4" fmla="*/ 1047964 w 2527442"/>
                            <a:gd name="connsiteY4" fmla="*/ 123290 h 1900720"/>
                            <a:gd name="connsiteX5" fmla="*/ 934948 w 2527442"/>
                            <a:gd name="connsiteY5" fmla="*/ 0 h 1900720"/>
                            <a:gd name="connsiteX6" fmla="*/ 0 w 2527442"/>
                            <a:gd name="connsiteY6" fmla="*/ 0 h 190072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2527442" h="1900720">
                              <a:moveTo>
                                <a:pt x="0" y="0"/>
                              </a:moveTo>
                              <a:lnTo>
                                <a:pt x="0" y="1900720"/>
                              </a:lnTo>
                              <a:lnTo>
                                <a:pt x="2527442" y="1900720"/>
                              </a:lnTo>
                              <a:lnTo>
                                <a:pt x="2527442" y="133564"/>
                              </a:lnTo>
                              <a:lnTo>
                                <a:pt x="1047964" y="123290"/>
                              </a:lnTo>
                              <a:lnTo>
                                <a:pt x="934948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95000"/>
                          </a:schemeClr>
                        </a:solidFill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6F85CF4" id="Forma libre: forma 43" o:spid="_x0000_s1026" style="position:absolute;margin-left:206.25pt;margin-top:123.9pt;width:199pt;height:149.65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coordsize="2527442,19007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" path="m,l,1900720r2527442,l2527442,133564,1047964,123290,934948,,,xe" fillcolor="#f2f2f2 [3052]" strokecolor="black [3213]" strokeweight="2.25pt">
                <v:stroke joinstyle="miter"/>
                <v:path arrowok="t" o:connecttype="custom" o:connectlocs="0,0;0,1900555;2527300,1900555;2527300,133552;1047905,123279;934895,0;0,0" o:connectangles="0,0,0,0,0,0,0"/>
                <w10:wrap anchorx="margin"/>
              </v:shape>
            </w:pict>
          </mc:Fallback>
        </mc:AlternateContent>
      </w:r>
      <w:r w:rsidR="00320411">
        <w:rPr>
          <w:noProof/>
        </w:rPr>
        <w:drawing>
          <wp:anchor distT="0" distB="0" distL="114300" distR="114300" simplePos="0" relativeHeight="251806720" behindDoc="0" locked="0" layoutInCell="1" allowOverlap="1" wp14:anchorId="3A0F54F8" wp14:editId="43EF9493">
            <wp:simplePos x="0" y="0"/>
            <wp:positionH relativeFrom="column">
              <wp:posOffset>2636520</wp:posOffset>
            </wp:positionH>
            <wp:positionV relativeFrom="paragraph">
              <wp:posOffset>484505</wp:posOffset>
            </wp:positionV>
            <wp:extent cx="467360" cy="1002030"/>
            <wp:effectExtent l="0" t="0" r="0" b="0"/>
            <wp:wrapNone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360" cy="100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49B86D72" wp14:editId="35E6EDB2">
                <wp:simplePos x="0" y="0"/>
                <wp:positionH relativeFrom="column">
                  <wp:posOffset>3027045</wp:posOffset>
                </wp:positionH>
                <wp:positionV relativeFrom="paragraph">
                  <wp:posOffset>687705</wp:posOffset>
                </wp:positionV>
                <wp:extent cx="628650" cy="371475"/>
                <wp:effectExtent l="19050" t="19050" r="38100" b="47625"/>
                <wp:wrapNone/>
                <wp:docPr id="34" name="Flecha: a la derecha con muesc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8650" cy="371475"/>
                        </a:xfrm>
                        <a:prstGeom prst="notchedRightArrow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E4521D2" id="_x0000_t94" coordsize="21600,21600" o:spt="94" adj="16200,5400" path="m@0,l@0@1,0@1@5,10800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@5,10800;@0,21600;21600,10800" o:connectangles="270,180,90,0" textboxrect="@5,@1,@6,@2"/>
                <v:handles>
                  <v:h position="#0,#1" xrange="0,21600" yrange="0,10800"/>
                </v:handles>
              </v:shapetype>
              <v:shape id="Flecha: a la derecha con muesca 34" o:spid="_x0000_s1026" type="#_x0000_t94" style="position:absolute;margin-left:238.35pt;margin-top:54.15pt;width:49.5pt;height:29.2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" adj="15218" fillcolor="#92d050" strokecolor="#1f4d78 [1604]" strokeweight="1pt"/>
            </w:pict>
          </mc:Fallback>
        </mc:AlternateContent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102EE941" wp14:editId="1E541ABA">
                <wp:simplePos x="0" y="0"/>
                <wp:positionH relativeFrom="column">
                  <wp:posOffset>3644265</wp:posOffset>
                </wp:positionH>
                <wp:positionV relativeFrom="paragraph">
                  <wp:posOffset>398780</wp:posOffset>
                </wp:positionV>
                <wp:extent cx="1618615" cy="1016000"/>
                <wp:effectExtent l="0" t="0" r="0" b="0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8615" cy="1016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5CC46AD" w14:textId="63F60D25" w:rsidR="00320411" w:rsidRPr="00320411" w:rsidRDefault="00320411" w:rsidP="00320411">
                            <w:pPr>
                              <w:rPr>
                                <w:sz w:val="20"/>
                                <w:lang w:val="es-MX"/>
                              </w:rPr>
                            </w:pPr>
                            <w:r w:rsidRPr="00320411">
                              <w:rPr>
                                <w:sz w:val="20"/>
                                <w:lang w:val="es-MX"/>
                              </w:rPr>
                              <w:t>-</w:t>
                            </w:r>
                            <w:r>
                              <w:rPr>
                                <w:sz w:val="20"/>
                                <w:lang w:val="es-MX"/>
                              </w:rPr>
                              <w:t xml:space="preserve"> </w:t>
                            </w:r>
                            <w:r w:rsidRPr="00320411">
                              <w:rPr>
                                <w:sz w:val="20"/>
                                <w:lang w:val="es-MX"/>
                              </w:rPr>
                              <w:t>Mejorar su calidad de vida</w:t>
                            </w:r>
                          </w:p>
                          <w:p w14:paraId="28C01C43" w14:textId="0E64B763" w:rsidR="00320411" w:rsidRPr="00320411" w:rsidRDefault="00320411" w:rsidP="00320411">
                            <w:pPr>
                              <w:jc w:val="both"/>
                              <w:rPr>
                                <w:sz w:val="20"/>
                                <w:lang w:val="es-MX"/>
                              </w:rPr>
                            </w:pPr>
                            <w:r w:rsidRPr="00320411">
                              <w:rPr>
                                <w:sz w:val="20"/>
                                <w:lang w:val="es-MX"/>
                              </w:rPr>
                              <w:t>- Evitar lesiones o f</w:t>
                            </w:r>
                            <w:r w:rsidR="00205E4D">
                              <w:rPr>
                                <w:sz w:val="20"/>
                                <w:lang w:val="es-MX"/>
                              </w:rPr>
                              <w:t>ractu</w:t>
                            </w:r>
                            <w:r w:rsidRPr="00320411">
                              <w:rPr>
                                <w:sz w:val="20"/>
                                <w:lang w:val="es-MX"/>
                              </w:rPr>
                              <w:t>ras</w:t>
                            </w:r>
                          </w:p>
                          <w:p w14:paraId="776D1587" w14:textId="77777777" w:rsidR="00320411" w:rsidRPr="00320411" w:rsidRDefault="00320411" w:rsidP="00320411">
                            <w:pPr>
                              <w:jc w:val="both"/>
                              <w:rPr>
                                <w:sz w:val="20"/>
                                <w:lang w:val="es-MX"/>
                              </w:rPr>
                            </w:pPr>
                            <w:r w:rsidRPr="00320411">
                              <w:rPr>
                                <w:sz w:val="20"/>
                                <w:lang w:val="es-MX"/>
                              </w:rPr>
                              <w:t>- Evitar fatigas</w:t>
                            </w:r>
                          </w:p>
                          <w:p w14:paraId="0D4902B5" w14:textId="5B5C424A" w:rsidR="00320411" w:rsidRPr="00320411" w:rsidRDefault="00320411" w:rsidP="00320411">
                            <w:pPr>
                              <w:jc w:val="both"/>
                              <w:rPr>
                                <w:sz w:val="20"/>
                                <w:lang w:val="es-MX"/>
                              </w:rPr>
                            </w:pPr>
                            <w:r w:rsidRPr="00320411">
                              <w:rPr>
                                <w:sz w:val="20"/>
                                <w:lang w:val="es-MX"/>
                              </w:rPr>
                              <w:t>- Mejorar su productividad en el trabajo.</w:t>
                            </w:r>
                          </w:p>
                          <w:p w14:paraId="74BD6330" w14:textId="77777777" w:rsidR="00320411" w:rsidRDefault="0032041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02EE941" id="_x0000_t202" coordsize="21600,21600" o:spt="202" path="m,l,21600r21600,l21600,xe">
                <v:stroke joinstyle="miter"/>
                <v:path gradientshapeok="t" o:connecttype="rect"/>
              </v:shapetype>
              <v:shape id="Cuadro de texto 142" o:spid="_x0000_s1041" type="#_x0000_t202" style="position:absolute;margin-left:286.95pt;margin-top:31.4pt;width:127.45pt;height:80pt;z-index:251814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" filled="f" stroked="f" strokeweight=".5pt">
                <v:textbox>
                  <w:txbxContent>
                    <w:p w14:paraId="25CC46AD" w14:textId="63F60D25" w:rsidR="00320411" w:rsidRPr="00320411" w:rsidRDefault="00320411" w:rsidP="00320411">
                      <w:pPr>
                        <w:rPr>
                          <w:sz w:val="20"/>
                          <w:lang w:val="es-MX"/>
                        </w:rPr>
                      </w:pPr>
                      <w:r w:rsidRPr="00320411">
                        <w:rPr>
                          <w:sz w:val="20"/>
                          <w:lang w:val="es-MX"/>
                        </w:rPr>
                        <w:t>-</w:t>
                      </w:r>
                      <w:r>
                        <w:rPr>
                          <w:sz w:val="20"/>
                          <w:lang w:val="es-MX"/>
                        </w:rPr>
                        <w:t xml:space="preserve"> </w:t>
                      </w:r>
                      <w:r w:rsidRPr="00320411">
                        <w:rPr>
                          <w:sz w:val="20"/>
                          <w:lang w:val="es-MX"/>
                        </w:rPr>
                        <w:t>Mejorar su calidad de vida</w:t>
                      </w:r>
                    </w:p>
                    <w:p w14:paraId="28C01C43" w14:textId="0E64B763" w:rsidR="00320411" w:rsidRPr="00320411" w:rsidRDefault="00320411" w:rsidP="00320411">
                      <w:pPr>
                        <w:jc w:val="both"/>
                        <w:rPr>
                          <w:sz w:val="20"/>
                          <w:lang w:val="es-MX"/>
                        </w:rPr>
                      </w:pPr>
                      <w:r w:rsidRPr="00320411">
                        <w:rPr>
                          <w:sz w:val="20"/>
                          <w:lang w:val="es-MX"/>
                        </w:rPr>
                        <w:t>- Evitar lesiones o f</w:t>
                      </w:r>
                      <w:r w:rsidR="00205E4D">
                        <w:rPr>
                          <w:sz w:val="20"/>
                          <w:lang w:val="es-MX"/>
                        </w:rPr>
                        <w:t>ractu</w:t>
                      </w:r>
                      <w:r w:rsidRPr="00320411">
                        <w:rPr>
                          <w:sz w:val="20"/>
                          <w:lang w:val="es-MX"/>
                        </w:rPr>
                        <w:t>ras</w:t>
                      </w:r>
                    </w:p>
                    <w:p w14:paraId="776D1587" w14:textId="77777777" w:rsidR="00320411" w:rsidRPr="00320411" w:rsidRDefault="00320411" w:rsidP="00320411">
                      <w:pPr>
                        <w:jc w:val="both"/>
                        <w:rPr>
                          <w:sz w:val="20"/>
                          <w:lang w:val="es-MX"/>
                        </w:rPr>
                      </w:pPr>
                      <w:r w:rsidRPr="00320411">
                        <w:rPr>
                          <w:sz w:val="20"/>
                          <w:lang w:val="es-MX"/>
                        </w:rPr>
                        <w:t>- Evitar fatigas</w:t>
                      </w:r>
                    </w:p>
                    <w:p w14:paraId="0D4902B5" w14:textId="5B5C424A" w:rsidR="00320411" w:rsidRPr="00320411" w:rsidRDefault="00320411" w:rsidP="00320411">
                      <w:pPr>
                        <w:jc w:val="both"/>
                        <w:rPr>
                          <w:sz w:val="20"/>
                          <w:lang w:val="es-MX"/>
                        </w:rPr>
                      </w:pPr>
                      <w:r w:rsidRPr="00320411">
                        <w:rPr>
                          <w:sz w:val="20"/>
                          <w:lang w:val="es-MX"/>
                        </w:rPr>
                        <w:t>- Mejorar su productividad en el trabajo.</w:t>
                      </w:r>
                    </w:p>
                    <w:p w14:paraId="74BD6330" w14:textId="77777777" w:rsidR="00320411" w:rsidRDefault="00320411"/>
                  </w:txbxContent>
                </v:textbox>
              </v:shape>
            </w:pict>
          </mc:Fallback>
        </mc:AlternateContent>
      </w:r>
      <w:r w:rsidR="00320411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6606B437" wp14:editId="468DD884">
                <wp:simplePos x="0" y="0"/>
                <wp:positionH relativeFrom="column">
                  <wp:posOffset>3676650</wp:posOffset>
                </wp:positionH>
                <wp:positionV relativeFrom="paragraph">
                  <wp:posOffset>354330</wp:posOffset>
                </wp:positionV>
                <wp:extent cx="1568450" cy="933450"/>
                <wp:effectExtent l="0" t="0" r="12700" b="1905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8450" cy="9334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19050">
                          <a:solidFill>
                            <a:srgbClr val="00B050"/>
                          </a:solidFill>
                        </a:ln>
                      </wps:spPr>
                      <wps:txbx>
                        <w:txbxContent>
                          <w:p w14:paraId="1058F68F" w14:textId="77777777" w:rsidR="00D61739" w:rsidRPr="00B23420" w:rsidRDefault="00D61739" w:rsidP="00D61739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06B437" id="Cuadro de texto 33" o:spid="_x0000_s1042" type="#_x0000_t202" style="position:absolute;margin-left:289.5pt;margin-top:27.9pt;width:123.5pt;height:73.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" fillcolor="#c5e0b3 [1305]" strokecolor="#00b050" strokeweight="1.5pt">
                <v:textbox>
                  <w:txbxContent>
                    <w:p w14:paraId="1058F68F" w14:textId="77777777" w:rsidR="00D61739" w:rsidRPr="00B23420" w:rsidRDefault="00D61739" w:rsidP="00D61739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034F20">
        <w:rPr>
          <w:noProof/>
        </w:rPr>
        <w:drawing>
          <wp:anchor distT="0" distB="0" distL="114300" distR="114300" simplePos="0" relativeHeight="251741184" behindDoc="0" locked="0" layoutInCell="1" allowOverlap="1" wp14:anchorId="3668CFF0" wp14:editId="46740C6D">
            <wp:simplePos x="0" y="0"/>
            <wp:positionH relativeFrom="rightMargin">
              <wp:posOffset>-1728086</wp:posOffset>
            </wp:positionH>
            <wp:positionV relativeFrom="paragraph">
              <wp:posOffset>2420635</wp:posOffset>
            </wp:positionV>
            <wp:extent cx="558859" cy="558859"/>
            <wp:effectExtent l="0" t="0" r="0" b="0"/>
            <wp:wrapNone/>
            <wp:docPr id="25" name="Imagen 25" descr="Significado del brazo fuerte y cuando NO debes usar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ignificado del brazo fuerte y cuando NO debes usarlo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2813" b="95625" l="10000" r="91250">
                                  <a14:foregroundMark x1="65938" y1="6250" x2="65938" y2="6250"/>
                                  <a14:foregroundMark x1="91250" y1="78594" x2="91250" y2="78594"/>
                                  <a14:foregroundMark x1="82031" y1="95625" x2="82031" y2="95625"/>
                                  <a14:foregroundMark x1="67500" y1="2813" x2="67500" y2="2813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59" cy="558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6F2">
        <w:rPr>
          <w:noProof/>
        </w:rPr>
        <w:drawing>
          <wp:anchor distT="0" distB="0" distL="114300" distR="114300" simplePos="0" relativeHeight="251777024" behindDoc="0" locked="0" layoutInCell="1" allowOverlap="1" wp14:anchorId="0355599A" wp14:editId="522BCEDA">
            <wp:simplePos x="0" y="0"/>
            <wp:positionH relativeFrom="margin">
              <wp:align>right</wp:align>
            </wp:positionH>
            <wp:positionV relativeFrom="paragraph">
              <wp:posOffset>5426710</wp:posOffset>
            </wp:positionV>
            <wp:extent cx="401744" cy="685165"/>
            <wp:effectExtent l="0" t="0" r="0" b="635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744" cy="68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B7F00C3" wp14:editId="71AD854F">
                <wp:simplePos x="0" y="0"/>
                <wp:positionH relativeFrom="column">
                  <wp:posOffset>6838950</wp:posOffset>
                </wp:positionH>
                <wp:positionV relativeFrom="paragraph">
                  <wp:posOffset>4516755</wp:posOffset>
                </wp:positionV>
                <wp:extent cx="1743075" cy="885825"/>
                <wp:effectExtent l="76200" t="76200" r="104775" b="104775"/>
                <wp:wrapNone/>
                <wp:docPr id="115" name="Rectángulo: esquinas diagonales redondeadas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3075" cy="885825"/>
                        </a:xfrm>
                        <a:prstGeom prst="round2DiagRect">
                          <a:avLst/>
                        </a:prstGeom>
                        <a:noFill/>
                        <a:ln>
                          <a:solidFill>
                            <a:srgbClr val="00B050"/>
                          </a:solidFill>
                        </a:ln>
                        <a:effectLst>
                          <a:glow rad="635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016528" w14:textId="77777777" w:rsidR="002156F2" w:rsidRPr="00F929F4" w:rsidRDefault="002156F2" w:rsidP="002156F2">
                            <w:pPr>
                              <w:jc w:val="center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r w:rsidRPr="00F929F4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Es cualquier objeto que pesa al menos 3kg y representa un riesgo para su salud física.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7F00C3" id="Rectángulo: esquinas diagonales redondeadas 115" o:spid="_x0000_s1043" style="position:absolute;margin-left:538.5pt;margin-top:355.65pt;width:137.25pt;height:69.7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743075,8858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" adj="-11796480,,5400" path="m147640,l1743075,r,l1743075,738185v,81539,-66101,147640,-147640,147640l,885825r,l,147640c,66101,66101,,147640,xe" filled="f" strokecolor="#00b050" strokeweight="1pt">
                <v:stroke joinstyle="miter"/>
                <v:formulas/>
                <v:path arrowok="t" o:connecttype="custom" o:connectlocs="147640,0;1743075,0;1743075,0;1743075,738185;1595435,885825;0,885825;0,885825;0,147640;147640,0" o:connectangles="0,0,0,0,0,0,0,0,0" textboxrect="0,0,1743075,885825"/>
                <v:textbox>
                  <w:txbxContent>
                    <w:p w14:paraId="4C016528" w14:textId="77777777" w:rsidR="002156F2" w:rsidRPr="00F929F4" w:rsidRDefault="002156F2" w:rsidP="002156F2">
                      <w:pPr>
                        <w:jc w:val="center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r w:rsidRPr="00F929F4">
                        <w:rPr>
                          <w:color w:val="000000" w:themeColor="text1"/>
                          <w:szCs w:val="24"/>
                          <w:lang w:val="es-MX"/>
                        </w:rPr>
                        <w:t>Es cualquier objeto que pesa al menos 3kg y representa un riesgo para su salud física.</w:t>
                      </w:r>
                    </w:p>
                  </w:txbxContent>
                </v:textbox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2D036D72" wp14:editId="2CFF804E">
                <wp:simplePos x="0" y="0"/>
                <wp:positionH relativeFrom="column">
                  <wp:posOffset>6200776</wp:posOffset>
                </wp:positionH>
                <wp:positionV relativeFrom="paragraph">
                  <wp:posOffset>3983356</wp:posOffset>
                </wp:positionV>
                <wp:extent cx="1028700" cy="453390"/>
                <wp:effectExtent l="0" t="133350" r="0" b="15621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228010">
                          <a:off x="0" y="0"/>
                          <a:ext cx="1028700" cy="4533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71B919" w14:textId="34FC2629" w:rsidR="002156F2" w:rsidRPr="002156F2" w:rsidRDefault="002156F2" w:rsidP="002156F2">
                            <w:pPr>
                              <w:jc w:val="center"/>
                              <w:rPr>
                                <w:sz w:val="22"/>
                                <w:szCs w:val="18"/>
                                <w:lang w:val="es-MX"/>
                              </w:rPr>
                            </w:pPr>
                            <w:r w:rsidRPr="002156F2">
                              <w:rPr>
                                <w:sz w:val="22"/>
                                <w:szCs w:val="18"/>
                                <w:lang w:val="es-MX"/>
                              </w:rPr>
                              <w:t>¿Pero qu</w:t>
                            </w:r>
                            <w:r w:rsidR="00230AA0">
                              <w:rPr>
                                <w:sz w:val="22"/>
                                <w:szCs w:val="18"/>
                                <w:lang w:val="es-MX"/>
                              </w:rPr>
                              <w:t>é</w:t>
                            </w:r>
                            <w:r w:rsidRPr="002156F2">
                              <w:rPr>
                                <w:sz w:val="22"/>
                                <w:szCs w:val="18"/>
                                <w:lang w:val="es-MX"/>
                              </w:rPr>
                              <w:t xml:space="preserve"> es una carga?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036D72" id="Cuadro de texto 114" o:spid="_x0000_s1044" type="#_x0000_t202" style="position:absolute;margin-left:488.25pt;margin-top:313.65pt;width:81pt;height:35.7pt;rotation:-1498579fd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" filled="f" stroked="f" strokeweight=".5pt">
                <v:textbox>
                  <w:txbxContent>
                    <w:p w14:paraId="1871B919" w14:textId="34FC2629" w:rsidR="002156F2" w:rsidRPr="002156F2" w:rsidRDefault="002156F2" w:rsidP="002156F2">
                      <w:pPr>
                        <w:jc w:val="center"/>
                        <w:rPr>
                          <w:sz w:val="22"/>
                          <w:szCs w:val="18"/>
                          <w:lang w:val="es-MX"/>
                        </w:rPr>
                      </w:pPr>
                      <w:r w:rsidRPr="002156F2">
                        <w:rPr>
                          <w:sz w:val="22"/>
                          <w:szCs w:val="18"/>
                          <w:lang w:val="es-MX"/>
                        </w:rPr>
                        <w:t>¿Pero qu</w:t>
                      </w:r>
                      <w:r w:rsidR="00230AA0">
                        <w:rPr>
                          <w:sz w:val="22"/>
                          <w:szCs w:val="18"/>
                          <w:lang w:val="es-MX"/>
                        </w:rPr>
                        <w:t>é</w:t>
                      </w:r>
                      <w:r w:rsidRPr="002156F2">
                        <w:rPr>
                          <w:sz w:val="22"/>
                          <w:szCs w:val="18"/>
                          <w:lang w:val="es-MX"/>
                        </w:rPr>
                        <w:t xml:space="preserve"> es una carga?</w:t>
                      </w:r>
                    </w:p>
                  </w:txbxContent>
                </v:textbox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0536AB4E" wp14:editId="655C26D8">
                <wp:simplePos x="0" y="0"/>
                <wp:positionH relativeFrom="margin">
                  <wp:posOffset>6191250</wp:posOffset>
                </wp:positionH>
                <wp:positionV relativeFrom="paragraph">
                  <wp:posOffset>3859530</wp:posOffset>
                </wp:positionV>
                <wp:extent cx="1066800" cy="694481"/>
                <wp:effectExtent l="19050" t="0" r="38100" b="125095"/>
                <wp:wrapNone/>
                <wp:docPr id="113" name="Bocadillo nube: nube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6800" cy="694481"/>
                        </a:xfrm>
                        <a:prstGeom prst="cloudCallou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6FF3C01" w14:textId="77777777" w:rsidR="0085629B" w:rsidRPr="00500BC0" w:rsidRDefault="0085629B" w:rsidP="0085629B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36AB4E" id="_x0000_t106" coordsize="21600,21600" o:spt="106" adj="1350,25920" path="ar,7165,4345,13110,1950,7185,1080,12690,475,11732,4835,17650,1080,12690,2910,17640,2387,9757,10107,20300,2910,17640,8235,19545,7660,12382,14412,21597,8235,19545,14280,18330,12910,11080,18695,18947,14280,18330,18690,15045,14822,5862,21597,15082,18690,15045,20895,7665,15772,2592,21105,9865,20895,7665,19140,2715,14330,,19187,6595,19140,2715,14910,1170,10992,,15357,5945,14910,1170,11250,1665,6692,650,12025,7917,11250,1665,7005,2580,1912,1972,8665,11162,7005,2580,1950,7185xear,7165,4345,13110,1080,12690,2340,13080nfear475,11732,4835,17650,2910,17640,3465,17445nfear7660,12382,14412,21597,7905,18675,8235,19545nfear7660,12382,14412,21597,14280,18330,14400,17370nfear12910,11080,18695,18947,18690,15045,17070,11475nfear15772,2592,21105,9865,20175,9015,20895,7665nfear14330,,19187,6595,19200,3345,19140,2715nfear14330,,19187,6595,14910,1170,14550,1980nfear10992,,15357,5945,11250,1665,11040,2340nfear1912,1972,8665,11162,7650,3270,7005,2580nfear1912,1972,8665,11162,1950,7185,2070,7890nfem@23@37qx@35@24@23@36@34@24@23@37xem@16@33qx@31@17@16@32@30@17@16@33xem@38@29qx@27@39@38@28@26@39@38@29xe">
                <v:formulas>
                  <v:f eqn="sum #0 0 10800"/>
                  <v:f eqn="sum #1 0 10800"/>
                  <v:f eqn="cosatan2 10800 @0 @1"/>
                  <v:f eqn="sinatan2 10800 @0 @1"/>
                  <v:f eqn="sum @2 10800 0"/>
                  <v:f eqn="sum @3 10800 0"/>
                  <v:f eqn="sum @4 0 #0"/>
                  <v:f eqn="sum @5 0 #1"/>
                  <v:f eqn="mod @6 @7 0"/>
                  <v:f eqn="prod 600 11 1"/>
                  <v:f eqn="sum @8 0 @9"/>
                  <v:f eqn="prod @10 1 3"/>
                  <v:f eqn="prod 600 3 1"/>
                  <v:f eqn="sum @11 @12 0"/>
                  <v:f eqn="prod @13 @6 @8"/>
                  <v:f eqn="prod @13 @7 @8"/>
                  <v:f eqn="sum @14 #0 0"/>
                  <v:f eqn="sum @15 #1 0"/>
                  <v:f eqn="prod 600 8 1"/>
                  <v:f eqn="prod @11 2 1"/>
                  <v:f eqn="sum @18 @19 0"/>
                  <v:f eqn="prod @20 @6 @8"/>
                  <v:f eqn="prod @20 @7 @8"/>
                  <v:f eqn="sum @21 #0 0"/>
                  <v:f eqn="sum @22 #1 0"/>
                  <v:f eqn="prod 600 2 1"/>
                  <v:f eqn="sum #0 600 0"/>
                  <v:f eqn="sum #0 0 600"/>
                  <v:f eqn="sum #1 600 0"/>
                  <v:f eqn="sum #1 0 600"/>
                  <v:f eqn="sum @16 @25 0"/>
                  <v:f eqn="sum @16 0 @25"/>
                  <v:f eqn="sum @17 @25 0"/>
                  <v:f eqn="sum @17 0 @25"/>
                  <v:f eqn="sum @23 @12 0"/>
                  <v:f eqn="sum @23 0 @12"/>
                  <v:f eqn="sum @24 @12 0"/>
                  <v:f eqn="sum @24 0 @12"/>
                  <v:f eqn="val #0"/>
                  <v:f eqn="val #1"/>
                </v:formulas>
                <v:path o:extrusionok="f" o:connecttype="custom" o:connectlocs="67,10800;10800,21577;21582,10800;10800,1235;@38,@39" textboxrect="2977,3262,17087,17337"/>
                <v:handles>
                  <v:h position="#0,#1"/>
                </v:handles>
                <o:complex v:ext="view"/>
              </v:shapetype>
              <v:shape id="Bocadillo nube: nube 113" o:spid="_x0000_s1045" type="#_x0000_t106" style="position:absolute;margin-left:487.5pt;margin-top:303.9pt;width:84pt;height:54.7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" adj="6300,24300" filled="f" strokecolor="#1f4d78 [1604]" strokeweight="1pt">
                <v:stroke joinstyle="miter"/>
                <v:textbox>
                  <w:txbxContent>
                    <w:p w14:paraId="76FF3C01" w14:textId="77777777" w:rsidR="0085629B" w:rsidRPr="00500BC0" w:rsidRDefault="0085629B" w:rsidP="0085629B">
                      <w:pPr>
                        <w:jc w:val="center"/>
                        <w:rPr>
                          <w:lang w:val="es-MX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156F2">
        <w:rPr>
          <w:noProof/>
        </w:rPr>
        <w:drawing>
          <wp:anchor distT="0" distB="0" distL="114300" distR="114300" simplePos="0" relativeHeight="251769856" behindDoc="0" locked="0" layoutInCell="1" allowOverlap="1" wp14:anchorId="0C3CA727" wp14:editId="3A709D31">
            <wp:simplePos x="0" y="0"/>
            <wp:positionH relativeFrom="column">
              <wp:posOffset>5705475</wp:posOffset>
            </wp:positionH>
            <wp:positionV relativeFrom="paragraph">
              <wp:posOffset>4538415</wp:posOffset>
            </wp:positionV>
            <wp:extent cx="1266825" cy="1688041"/>
            <wp:effectExtent l="0" t="0" r="0" b="0"/>
            <wp:wrapNone/>
            <wp:docPr id="112" name="Imagen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451" cy="16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09A2FDC6" wp14:editId="40B51AD9">
                <wp:simplePos x="0" y="0"/>
                <wp:positionH relativeFrom="column">
                  <wp:posOffset>5747385</wp:posOffset>
                </wp:positionH>
                <wp:positionV relativeFrom="paragraph">
                  <wp:posOffset>3203575</wp:posOffset>
                </wp:positionV>
                <wp:extent cx="2939970" cy="625033"/>
                <wp:effectExtent l="0" t="0" r="0" b="381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970" cy="6250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80F7591" w14:textId="09B7EA7B" w:rsidR="0085629B" w:rsidRPr="0085629B" w:rsidRDefault="0085629B" w:rsidP="0085629B">
                            <w:pPr>
                              <w:pStyle w:val="Prrafodelista"/>
                              <w:numPr>
                                <w:ilvl w:val="0"/>
                                <w:numId w:val="14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</w:pPr>
                            <w:bookmarkStart w:id="0" w:name="_Hlk80274513"/>
                            <w:r w:rsidRPr="0085629B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La mayor parte de los riesgos provienen de una mala o incorrecta manipulación de cargas.</w:t>
                            </w:r>
                          </w:p>
                          <w:bookmarkEnd w:id="0"/>
                          <w:p w14:paraId="6D0907B1" w14:textId="77777777" w:rsidR="0085629B" w:rsidRDefault="0085629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A2FDC6" id="Cuadro de texto 111" o:spid="_x0000_s1046" type="#_x0000_t202" style="position:absolute;margin-left:452.55pt;margin-top:252.25pt;width:231.5pt;height:49.2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" filled="f" stroked="f" strokeweight=".5pt">
                <v:textbox>
                  <w:txbxContent>
                    <w:p w14:paraId="180F7591" w14:textId="09B7EA7B" w:rsidR="0085629B" w:rsidRPr="0085629B" w:rsidRDefault="0085629B" w:rsidP="0085629B">
                      <w:pPr>
                        <w:pStyle w:val="Prrafodelista"/>
                        <w:numPr>
                          <w:ilvl w:val="0"/>
                          <w:numId w:val="14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</w:pPr>
                      <w:bookmarkStart w:id="1" w:name="_Hlk80274513"/>
                      <w:r w:rsidRPr="0085629B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La mayor parte de los riesgos provienen de una mala o incorrecta manipulación de cargas.</w:t>
                      </w:r>
                    </w:p>
                    <w:bookmarkEnd w:id="1"/>
                    <w:p w14:paraId="6D0907B1" w14:textId="77777777" w:rsidR="0085629B" w:rsidRDefault="0085629B"/>
                  </w:txbxContent>
                </v:textbox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623E5CCD" wp14:editId="5458598A">
                <wp:simplePos x="0" y="0"/>
                <wp:positionH relativeFrom="column">
                  <wp:posOffset>5829300</wp:posOffset>
                </wp:positionH>
                <wp:positionV relativeFrom="paragraph">
                  <wp:posOffset>3049904</wp:posOffset>
                </wp:positionV>
                <wp:extent cx="2853690" cy="3076575"/>
                <wp:effectExtent l="0" t="0" r="3810" b="9525"/>
                <wp:wrapNone/>
                <wp:docPr id="50" name="Forma libre: form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3690" cy="3076575"/>
                        </a:xfrm>
                        <a:custGeom>
                          <a:avLst/>
                          <a:gdLst>
                            <a:gd name="connsiteX0" fmla="*/ 0 w 2856216"/>
                            <a:gd name="connsiteY0" fmla="*/ 10275 h 2363057"/>
                            <a:gd name="connsiteX1" fmla="*/ 0 w 2856216"/>
                            <a:gd name="connsiteY1" fmla="*/ 2363057 h 2363057"/>
                            <a:gd name="connsiteX2" fmla="*/ 2856216 w 2856216"/>
                            <a:gd name="connsiteY2" fmla="*/ 2363057 h 2363057"/>
                            <a:gd name="connsiteX3" fmla="*/ 2835667 w 2856216"/>
                            <a:gd name="connsiteY3" fmla="*/ 0 h 2363057"/>
                            <a:gd name="connsiteX4" fmla="*/ 2661007 w 2856216"/>
                            <a:gd name="connsiteY4" fmla="*/ 0 h 2363057"/>
                            <a:gd name="connsiteX5" fmla="*/ 2671281 w 2856216"/>
                            <a:gd name="connsiteY5" fmla="*/ 92468 h 2363057"/>
                            <a:gd name="connsiteX6" fmla="*/ 1623317 w 2856216"/>
                            <a:gd name="connsiteY6" fmla="*/ 92468 h 2363057"/>
                            <a:gd name="connsiteX7" fmla="*/ 1541124 w 2856216"/>
                            <a:gd name="connsiteY7" fmla="*/ 10275 h 2363057"/>
                            <a:gd name="connsiteX8" fmla="*/ 0 w 2856216"/>
                            <a:gd name="connsiteY8" fmla="*/ 10275 h 236305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856216" h="2363057">
                              <a:moveTo>
                                <a:pt x="0" y="10275"/>
                              </a:moveTo>
                              <a:lnTo>
                                <a:pt x="0" y="2363057"/>
                              </a:lnTo>
                              <a:lnTo>
                                <a:pt x="2856216" y="2363057"/>
                              </a:lnTo>
                              <a:lnTo>
                                <a:pt x="2835667" y="0"/>
                              </a:lnTo>
                              <a:lnTo>
                                <a:pt x="2661007" y="0"/>
                              </a:lnTo>
                              <a:lnTo>
                                <a:pt x="2671281" y="92468"/>
                              </a:lnTo>
                              <a:lnTo>
                                <a:pt x="1623317" y="92468"/>
                              </a:lnTo>
                              <a:lnTo>
                                <a:pt x="1541124" y="10275"/>
                              </a:lnTo>
                              <a:lnTo>
                                <a:pt x="0" y="10275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215B69" id="Forma libre: forma 50" o:spid="_x0000_s1026" style="position:absolute;margin-left:459pt;margin-top:240.15pt;width:224.7pt;height:242.2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56216,23630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" path="m,10275l,2363057r2856216,l2835667,,2661007,r10274,92468l1623317,92468,1541124,10275,,10275xe" fillcolor="#d8d8d8 [2732]" stroked="f" strokeweight="1pt">
                <v:stroke joinstyle="miter"/>
                <v:path arrowok="t" o:connecttype="custom" o:connectlocs="0,13378;0,3076575;2853690,3076575;2833159,0;2658654,0;2668919,120388;1621881,120388;1539761,13378;0,13378" o:connectangles="0,0,0,0,0,0,0,0,0"/>
              </v:shape>
            </w:pict>
          </mc:Fallback>
        </mc:AlternateContent>
      </w:r>
      <w:r w:rsidR="000259CD"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AF23782" wp14:editId="68F6B820">
                <wp:simplePos x="0" y="0"/>
                <wp:positionH relativeFrom="column">
                  <wp:posOffset>-1021080</wp:posOffset>
                </wp:positionH>
                <wp:positionV relativeFrom="paragraph">
                  <wp:posOffset>4084320</wp:posOffset>
                </wp:positionV>
                <wp:extent cx="3078480" cy="1943100"/>
                <wp:effectExtent l="0" t="0" r="0" b="0"/>
                <wp:wrapNone/>
                <wp:docPr id="2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V="1">
                          <a:off x="0" y="0"/>
                          <a:ext cx="3078480" cy="1943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E17C55" w14:textId="29392056" w:rsidR="00EE1E5C" w:rsidRPr="000259CD" w:rsidRDefault="000259CD" w:rsidP="000259CD">
                            <w:pPr>
                              <w:pStyle w:val="Cita1"/>
                              <w:jc w:val="center"/>
                              <w:rPr>
                                <w:rFonts w:cs="Arial"/>
                                <w:color w:val="0D0D0D" w:themeColor="text1" w:themeTint="F2"/>
                                <w:sz w:val="44"/>
                                <w:szCs w:val="44"/>
                                <w:lang w:val="es-ES"/>
                              </w:rPr>
                            </w:pPr>
                            <w:r w:rsidRPr="000259CD">
                              <w:rPr>
                                <w:rFonts w:ascii="Times New Roman" w:hAnsi="Times New Roman"/>
                                <w:b/>
                                <w:bCs/>
                                <w:color w:val="0D0D0D" w:themeColor="text1" w:themeTint="F2"/>
                                <w:sz w:val="32"/>
                                <w:szCs w:val="24"/>
                                <w:lang w:val="es-MX"/>
                              </w:rPr>
                              <w:t>MANIPULACIÓN MANUAL DE CARGAS EN ACTIVIDADES AGRÍCOLAS Y DOMÉSTICAS</w:t>
                            </w:r>
                          </w:p>
                          <w:p w14:paraId="666BBDD7" w14:textId="77777777" w:rsidR="00EE1E5C" w:rsidRPr="00EE1E5C" w:rsidRDefault="00EE1E5C" w:rsidP="004A3E34">
                            <w:pPr>
                              <w:pStyle w:val="Cita1"/>
                              <w:rPr>
                                <w:rFonts w:cs="Arial"/>
                                <w:sz w:val="36"/>
                                <w:szCs w:val="36"/>
                                <w:lang w:val="es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23782" id="Text Box 3" o:spid="_x0000_s1047" type="#_x0000_t202" style="position:absolute;margin-left:-80.4pt;margin-top:321.6pt;width:242.4pt;height:153pt;flip:y;z-index:251643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" filled="f" stroked="f">
                <v:textbox>
                  <w:txbxContent>
                    <w:p w14:paraId="75E17C55" w14:textId="29392056" w:rsidR="00EE1E5C" w:rsidRPr="000259CD" w:rsidRDefault="000259CD" w:rsidP="000259CD">
                      <w:pPr>
                        <w:pStyle w:val="Cita1"/>
                        <w:jc w:val="center"/>
                        <w:rPr>
                          <w:rFonts w:cs="Arial"/>
                          <w:color w:val="0D0D0D" w:themeColor="text1" w:themeTint="F2"/>
                          <w:sz w:val="44"/>
                          <w:szCs w:val="44"/>
                          <w:lang w:val="es-ES"/>
                        </w:rPr>
                      </w:pPr>
                      <w:r w:rsidRPr="000259CD">
                        <w:rPr>
                          <w:rFonts w:ascii="Times New Roman" w:hAnsi="Times New Roman"/>
                          <w:b/>
                          <w:bCs/>
                          <w:color w:val="0D0D0D" w:themeColor="text1" w:themeTint="F2"/>
                          <w:sz w:val="32"/>
                          <w:szCs w:val="24"/>
                          <w:lang w:val="es-MX"/>
                        </w:rPr>
                        <w:t>MANIPULACIÓN MANUAL DE CARGAS EN ACTIVIDADES AGRÍCOLAS Y DOMÉSTICAS</w:t>
                      </w:r>
                    </w:p>
                    <w:p w14:paraId="666BBDD7" w14:textId="77777777" w:rsidR="00EE1E5C" w:rsidRPr="00EE1E5C" w:rsidRDefault="00EE1E5C" w:rsidP="004A3E34">
                      <w:pPr>
                        <w:pStyle w:val="Cita1"/>
                        <w:rPr>
                          <w:rFonts w:cs="Arial"/>
                          <w:sz w:val="36"/>
                          <w:szCs w:val="36"/>
                          <w:lang w:val="es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563FEFC" wp14:editId="388B49F3">
                <wp:simplePos x="0" y="0"/>
                <wp:positionH relativeFrom="column">
                  <wp:posOffset>-916970</wp:posOffset>
                </wp:positionH>
                <wp:positionV relativeFrom="paragraph">
                  <wp:posOffset>3473179</wp:posOffset>
                </wp:positionV>
                <wp:extent cx="2905875" cy="200025"/>
                <wp:effectExtent l="0" t="0" r="27940" b="28575"/>
                <wp:wrapNone/>
                <wp:docPr id="39" name="Forma libre: form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00025"/>
                        </a:xfrm>
                        <a:custGeom>
                          <a:avLst/>
                          <a:gdLst>
                            <a:gd name="connsiteX0" fmla="*/ 0 w 2895600"/>
                            <a:gd name="connsiteY0" fmla="*/ 0 h 190500"/>
                            <a:gd name="connsiteX1" fmla="*/ 0 w 2895600"/>
                            <a:gd name="connsiteY1" fmla="*/ 0 h 190500"/>
                            <a:gd name="connsiteX2" fmla="*/ 0 w 2895600"/>
                            <a:gd name="connsiteY2" fmla="*/ 190500 h 190500"/>
                            <a:gd name="connsiteX3" fmla="*/ 714375 w 2895600"/>
                            <a:gd name="connsiteY3" fmla="*/ 190500 h 190500"/>
                            <a:gd name="connsiteX4" fmla="*/ 828675 w 2895600"/>
                            <a:gd name="connsiteY4" fmla="*/ 85725 h 190500"/>
                            <a:gd name="connsiteX5" fmla="*/ 2895600 w 2895600"/>
                            <a:gd name="connsiteY5" fmla="*/ 85725 h 190500"/>
                            <a:gd name="connsiteX6" fmla="*/ 2895600 w 2895600"/>
                            <a:gd name="connsiteY6" fmla="*/ 0 h 190500"/>
                            <a:gd name="connsiteX7" fmla="*/ 0 w 2895600"/>
                            <a:gd name="connsiteY7" fmla="*/ 0 h 190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</a:cxnLst>
                          <a:rect l="l" t="t" r="r" b="b"/>
                          <a:pathLst>
                            <a:path w="2895600" h="190500">
                              <a:moveTo>
                                <a:pt x="0" y="0"/>
                              </a:moveTo>
                              <a:lnTo>
                                <a:pt x="0" y="0"/>
                              </a:lnTo>
                              <a:lnTo>
                                <a:pt x="0" y="190500"/>
                              </a:lnTo>
                              <a:lnTo>
                                <a:pt x="714375" y="190500"/>
                              </a:lnTo>
                              <a:lnTo>
                                <a:pt x="828675" y="85725"/>
                              </a:lnTo>
                              <a:lnTo>
                                <a:pt x="2895600" y="85725"/>
                              </a:lnTo>
                              <a:lnTo>
                                <a:pt x="2895600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37F77" id="Forma libre: forma 39" o:spid="_x0000_s1026" style="position:absolute;margin-left:-72.2pt;margin-top:273.5pt;width:228.8pt;height:15.7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895600,190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" path="m,l,,,190500r714375,l828675,85725r2066925,l2895600,,,xe" fillcolor="#538135 [2409]" strokecolor="black [3213]" strokeweight="1pt">
                <v:stroke joinstyle="miter"/>
                <v:path arrowok="t" o:connecttype="custom" o:connectlocs="0,0;0,0;0,200025;716910,200025;831616,90011;2905875,90011;2905875,0;0,0" o:connectangles="0,0,0,0,0,0,0,0"/>
              </v:shape>
            </w:pict>
          </mc:Fallback>
        </mc:AlternateContent>
      </w:r>
      <w:r w:rsidR="005473D4">
        <w:rPr>
          <w:noProof/>
        </w:rPr>
        <mc:AlternateContent>
          <mc:Choice Requires="wps">
            <w:drawing>
              <wp:anchor distT="0" distB="0" distL="114300" distR="114300" simplePos="0" relativeHeight="251640829" behindDoc="0" locked="0" layoutInCell="1" allowOverlap="1" wp14:anchorId="002E1775" wp14:editId="29F7495F">
                <wp:simplePos x="0" y="0"/>
                <wp:positionH relativeFrom="column">
                  <wp:posOffset>-916970</wp:posOffset>
                </wp:positionH>
                <wp:positionV relativeFrom="paragraph">
                  <wp:posOffset>3462905</wp:posOffset>
                </wp:positionV>
                <wp:extent cx="2905875" cy="2647950"/>
                <wp:effectExtent l="0" t="0" r="27940" b="19050"/>
                <wp:wrapNone/>
                <wp:docPr id="40" name="Rectángul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05875" cy="264795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25463638" id="Rectángulo 40" o:spid="_x0000_s1026" style="position:absolute;margin-left:-72.2pt;margin-top:272.65pt;width:228.8pt;height:208.5pt;z-index:251640829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" fillcolor="#a8d08d [1945]" strokecolor="white [3212]" strokeweight="1pt"/>
            </w:pict>
          </mc:Fallback>
        </mc:AlternateContent>
      </w:r>
      <w:r w:rsidR="00D43E68">
        <w:br w:type="page"/>
      </w:r>
      <w:r w:rsidR="00AD0DA4" w:rsidRPr="00AD0DA4">
        <w:rPr>
          <w:noProof/>
        </w:rPr>
        <w:lastRenderedPageBreak/>
        <w:drawing>
          <wp:anchor distT="0" distB="0" distL="114300" distR="114300" simplePos="0" relativeHeight="251834368" behindDoc="1" locked="0" layoutInCell="1" allowOverlap="1" wp14:anchorId="230EE583" wp14:editId="2B7464E7">
            <wp:simplePos x="0" y="0"/>
            <wp:positionH relativeFrom="margin">
              <wp:posOffset>2141432</wp:posOffset>
            </wp:positionH>
            <wp:positionV relativeFrom="paragraph">
              <wp:posOffset>4166870</wp:posOffset>
            </wp:positionV>
            <wp:extent cx="3495675" cy="723265"/>
            <wp:effectExtent l="0" t="0" r="0" b="0"/>
            <wp:wrapNone/>
            <wp:docPr id="7" name="Imagen 7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DA4" w:rsidRPr="00AD0DA4">
        <w:rPr>
          <w:noProof/>
        </w:rPr>
        <w:drawing>
          <wp:anchor distT="0" distB="0" distL="114300" distR="114300" simplePos="0" relativeHeight="251836416" behindDoc="1" locked="0" layoutInCell="1" allowOverlap="1" wp14:anchorId="0973647B" wp14:editId="2A588963">
            <wp:simplePos x="0" y="0"/>
            <wp:positionH relativeFrom="margin">
              <wp:posOffset>2138892</wp:posOffset>
            </wp:positionH>
            <wp:positionV relativeFrom="paragraph">
              <wp:posOffset>5049520</wp:posOffset>
            </wp:positionV>
            <wp:extent cx="3495675" cy="723265"/>
            <wp:effectExtent l="0" t="0" r="0" b="0"/>
            <wp:wrapNone/>
            <wp:docPr id="98" name="Imagen 98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DA4" w:rsidRPr="00AD0DA4">
        <w:rPr>
          <w:noProof/>
        </w:rPr>
        <w:drawing>
          <wp:anchor distT="0" distB="0" distL="114300" distR="114300" simplePos="0" relativeHeight="251832320" behindDoc="1" locked="0" layoutInCell="1" allowOverlap="1" wp14:anchorId="07AF3587" wp14:editId="3E8DA298">
            <wp:simplePos x="0" y="0"/>
            <wp:positionH relativeFrom="margin">
              <wp:align>center</wp:align>
            </wp:positionH>
            <wp:positionV relativeFrom="paragraph">
              <wp:posOffset>3298190</wp:posOffset>
            </wp:positionV>
            <wp:extent cx="3495675" cy="723265"/>
            <wp:effectExtent l="0" t="0" r="0" b="0"/>
            <wp:wrapNone/>
            <wp:docPr id="38" name="Imagen 38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DA4" w:rsidRPr="00AD0DA4">
        <w:rPr>
          <w:noProof/>
        </w:rPr>
        <w:drawing>
          <wp:anchor distT="0" distB="0" distL="114300" distR="114300" simplePos="0" relativeHeight="251833344" behindDoc="1" locked="0" layoutInCell="1" allowOverlap="1" wp14:anchorId="4A02719F" wp14:editId="7D891A0C">
            <wp:simplePos x="0" y="0"/>
            <wp:positionH relativeFrom="margin">
              <wp:posOffset>2159423</wp:posOffset>
            </wp:positionH>
            <wp:positionV relativeFrom="paragraph">
              <wp:posOffset>3732107</wp:posOffset>
            </wp:positionV>
            <wp:extent cx="3495675" cy="723265"/>
            <wp:effectExtent l="0" t="0" r="0" b="0"/>
            <wp:wrapNone/>
            <wp:docPr id="86" name="Imagen 86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DA4" w:rsidRPr="00AD0DA4">
        <w:rPr>
          <w:noProof/>
        </w:rPr>
        <w:drawing>
          <wp:anchor distT="0" distB="0" distL="114300" distR="114300" simplePos="0" relativeHeight="251829248" behindDoc="1" locked="0" layoutInCell="1" allowOverlap="1" wp14:anchorId="34CE306F" wp14:editId="4D9461C0">
            <wp:simplePos x="0" y="0"/>
            <wp:positionH relativeFrom="margin">
              <wp:align>center</wp:align>
            </wp:positionH>
            <wp:positionV relativeFrom="paragraph">
              <wp:posOffset>1818217</wp:posOffset>
            </wp:positionV>
            <wp:extent cx="3495675" cy="723265"/>
            <wp:effectExtent l="0" t="0" r="0" b="0"/>
            <wp:wrapNone/>
            <wp:docPr id="81" name="Imagen 81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DA4" w:rsidRPr="00AD0DA4">
        <w:rPr>
          <w:noProof/>
        </w:rPr>
        <w:drawing>
          <wp:anchor distT="0" distB="0" distL="114300" distR="114300" simplePos="0" relativeHeight="251828224" behindDoc="1" locked="0" layoutInCell="1" allowOverlap="1" wp14:anchorId="0B045C96" wp14:editId="6F2531CC">
            <wp:simplePos x="0" y="0"/>
            <wp:positionH relativeFrom="margin">
              <wp:posOffset>2096346</wp:posOffset>
            </wp:positionH>
            <wp:positionV relativeFrom="paragraph">
              <wp:posOffset>1314449</wp:posOffset>
            </wp:positionV>
            <wp:extent cx="3495675" cy="723265"/>
            <wp:effectExtent l="0" t="0" r="0" b="0"/>
            <wp:wrapNone/>
            <wp:docPr id="80" name="Imagen 80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DA4" w:rsidRPr="00AD0DA4">
        <w:rPr>
          <w:noProof/>
        </w:rPr>
        <w:drawing>
          <wp:anchor distT="0" distB="0" distL="114300" distR="114300" simplePos="0" relativeHeight="251827200" behindDoc="1" locked="0" layoutInCell="1" allowOverlap="1" wp14:anchorId="17F4D49B" wp14:editId="5F4A5BD0">
            <wp:simplePos x="0" y="0"/>
            <wp:positionH relativeFrom="margin">
              <wp:posOffset>2105871</wp:posOffset>
            </wp:positionH>
            <wp:positionV relativeFrom="paragraph">
              <wp:posOffset>818515</wp:posOffset>
            </wp:positionV>
            <wp:extent cx="3495675" cy="723265"/>
            <wp:effectExtent l="0" t="0" r="0" b="0"/>
            <wp:wrapNone/>
            <wp:docPr id="71" name="Imagen 71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DA4">
        <w:rPr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08D24886" wp14:editId="05E1FDEB">
                <wp:simplePos x="0" y="0"/>
                <wp:positionH relativeFrom="margin">
                  <wp:posOffset>2453640</wp:posOffset>
                </wp:positionH>
                <wp:positionV relativeFrom="paragraph">
                  <wp:posOffset>876300</wp:posOffset>
                </wp:positionV>
                <wp:extent cx="2768600" cy="5135880"/>
                <wp:effectExtent l="0" t="0" r="0" b="762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8600" cy="51358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D72C051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Evitar el uso de cinturones o fajas para realizar actividades agrícolas. No se consideran elementos de protección personal, y un ajuste excesivo produce lesiones dorsolumbar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es</w:t>
                            </w: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6648C8A7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Población femenina menor a 18 y mayor a 45 años no debe manipular cargas con pesos superiores a 27.5 lb.</w:t>
                            </w:r>
                          </w:p>
                          <w:p w14:paraId="114697CC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Tomar descansos de 10 minutos por cada 30 minutos de trabajo. </w:t>
                            </w:r>
                          </w:p>
                          <w:p w14:paraId="5C3A1A84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Hacer uso de coches, carretillas u otra herramienta de transporte para desplazar grandes cantidades de carga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.</w:t>
                            </w:r>
                          </w:p>
                          <w:p w14:paraId="3C1816A4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Para recoger una carga pesada flexionar las rodillas y levantar la carga manteniendo la espalda recta.</w:t>
                            </w:r>
                          </w:p>
                          <w:p w14:paraId="6541AE1B" w14:textId="77777777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Al transportar una carga, se debe tomar con ambas manos y mantenerla pegada al cuerpo.</w:t>
                            </w:r>
                          </w:p>
                          <w:p w14:paraId="23C11E46" w14:textId="19DC4321" w:rsidR="003D09E1" w:rsidRPr="004B4B9C" w:rsidRDefault="00997A4D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Para deshierbar utilice una banca pequeña donde pueda sentarse, con ello evita dolores lumbares.</w:t>
                            </w:r>
                          </w:p>
                          <w:p w14:paraId="42B33374" w14:textId="173B9808" w:rsidR="003D09E1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Para trabajos con azadón asegúrese de que la longitud del azadón s</w:t>
                            </w:r>
                            <w:r w:rsidR="00230AA0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ea</w:t>
                            </w: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suficiente como para que alcance el suelo sin que se incline.</w:t>
                            </w:r>
                          </w:p>
                          <w:p w14:paraId="6FC9C2AD" w14:textId="6F46EBCB" w:rsidR="003D09E1" w:rsidRPr="004B4B9C" w:rsidRDefault="003D09E1" w:rsidP="003D09E1">
                            <w:pPr>
                              <w:pStyle w:val="Prrafodelista"/>
                              <w:numPr>
                                <w:ilvl w:val="0"/>
                                <w:numId w:val="12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</w:pP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Alimentarse balanceadamente, con el suministro de nutrientes y calorías acorde con los tipos de trabajo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 xml:space="preserve"> </w:t>
                            </w:r>
                            <w:r w:rsidRPr="004B4B9C">
                              <w:rPr>
                                <w:rFonts w:ascii="Times New Roman" w:hAnsi="Times New Roman" w:cs="Times New Roman"/>
                                <w:color w:val="000000" w:themeColor="text1"/>
                              </w:rPr>
                              <w:t>o labor.</w:t>
                            </w:r>
                          </w:p>
                          <w:p w14:paraId="3738F3DA" w14:textId="77777777" w:rsidR="003D09E1" w:rsidRDefault="003D09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D24886" id="_x0000_t202" coordsize="21600,21600" o:spt="202" path="m,l,21600r21600,l21600,xe">
                <v:stroke joinstyle="miter"/>
                <v:path gradientshapeok="t" o:connecttype="rect"/>
              </v:shapetype>
              <v:shape id="Cuadro de texto 101" o:spid="_x0000_s1048" type="#_x0000_t202" style="position:absolute;margin-left:193.2pt;margin-top:69pt;width:218pt;height:404.4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" filled="f" stroked="f" strokeweight=".5pt">
                <v:textbox>
                  <w:txbxContent>
                    <w:p w14:paraId="6D72C051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Evitar el uso de cinturones o fajas para realizar actividades agrícolas. No se consideran elementos de protección personal, y un ajuste excesivo produce lesiones dorsolumbar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es</w:t>
                      </w: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14:paraId="6648C8A7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Población femenina menor a 18 y mayor a 45 años no debe manipular cargas con pesos superiores a 27.5 lb.</w:t>
                      </w:r>
                    </w:p>
                    <w:p w14:paraId="114697CC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Tomar descansos de 10 minutos por cada 30 minutos de trabajo. </w:t>
                      </w:r>
                    </w:p>
                    <w:p w14:paraId="5C3A1A84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Hacer uso de coches, carretillas u otra herramienta de transporte para desplazar grandes cantidades de carga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.</w:t>
                      </w:r>
                    </w:p>
                    <w:p w14:paraId="3C1816A4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Para recoger una carga pesada flexionar las rodillas y levantar la carga manteniendo la espalda recta.</w:t>
                      </w:r>
                    </w:p>
                    <w:p w14:paraId="6541AE1B" w14:textId="77777777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Al transportar una carga, se debe tomar con ambas manos y mantenerla pegada al cuerpo.</w:t>
                      </w:r>
                    </w:p>
                    <w:p w14:paraId="23C11E46" w14:textId="19DC4321" w:rsidR="003D09E1" w:rsidRPr="004B4B9C" w:rsidRDefault="00997A4D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Para deshierbar utilice una banca pequeña donde pueda sentarse, con ello evita dolores lumbares.</w:t>
                      </w:r>
                    </w:p>
                    <w:p w14:paraId="42B33374" w14:textId="173B9808" w:rsidR="003D09E1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Para trabajos con azadón asegúrese de que la longitud del azadón s</w:t>
                      </w:r>
                      <w:r w:rsidR="00230AA0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ea</w:t>
                      </w: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suficiente como para que alcance el suelo sin que se incline.</w:t>
                      </w:r>
                    </w:p>
                    <w:p w14:paraId="6FC9C2AD" w14:textId="6F46EBCB" w:rsidR="003D09E1" w:rsidRPr="004B4B9C" w:rsidRDefault="003D09E1" w:rsidP="003D09E1">
                      <w:pPr>
                        <w:pStyle w:val="Prrafodelista"/>
                        <w:numPr>
                          <w:ilvl w:val="0"/>
                          <w:numId w:val="12"/>
                        </w:numPr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</w:rPr>
                      </w:pP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Alimentarse balanceadamente, con el suministro de nutrientes y calorías acorde con los tipos de trabajo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 xml:space="preserve"> </w:t>
                      </w:r>
                      <w:r w:rsidRPr="004B4B9C">
                        <w:rPr>
                          <w:rFonts w:ascii="Times New Roman" w:hAnsi="Times New Roman" w:cs="Times New Roman"/>
                          <w:color w:val="000000" w:themeColor="text1"/>
                        </w:rPr>
                        <w:t>o labor.</w:t>
                      </w:r>
                    </w:p>
                    <w:p w14:paraId="3738F3DA" w14:textId="77777777" w:rsidR="003D09E1" w:rsidRDefault="003D09E1"/>
                  </w:txbxContent>
                </v:textbox>
                <w10:wrap anchorx="margin"/>
              </v:shape>
            </w:pict>
          </mc:Fallback>
        </mc:AlternateContent>
      </w:r>
      <w:r w:rsidR="00AD0DA4" w:rsidRPr="00AD0DA4">
        <w:rPr>
          <w:noProof/>
        </w:rPr>
        <w:drawing>
          <wp:anchor distT="0" distB="0" distL="114300" distR="114300" simplePos="0" relativeHeight="251838464" behindDoc="1" locked="0" layoutInCell="1" allowOverlap="1" wp14:anchorId="33AF71B9" wp14:editId="5F34C292">
            <wp:simplePos x="0" y="0"/>
            <wp:positionH relativeFrom="margin">
              <wp:align>center</wp:align>
            </wp:positionH>
            <wp:positionV relativeFrom="paragraph">
              <wp:posOffset>5469255</wp:posOffset>
            </wp:positionV>
            <wp:extent cx="3495675" cy="723265"/>
            <wp:effectExtent l="0" t="0" r="0" b="0"/>
            <wp:wrapNone/>
            <wp:docPr id="104" name="Imagen 104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DA4" w:rsidRPr="00AD0DA4">
        <w:rPr>
          <w:noProof/>
        </w:rPr>
        <w:drawing>
          <wp:anchor distT="0" distB="0" distL="114300" distR="114300" simplePos="0" relativeHeight="251835392" behindDoc="1" locked="0" layoutInCell="1" allowOverlap="1" wp14:anchorId="28A40CFF" wp14:editId="1C83D40D">
            <wp:simplePos x="0" y="0"/>
            <wp:positionH relativeFrom="margin">
              <wp:posOffset>2167890</wp:posOffset>
            </wp:positionH>
            <wp:positionV relativeFrom="paragraph">
              <wp:posOffset>4624070</wp:posOffset>
            </wp:positionV>
            <wp:extent cx="3495675" cy="723265"/>
            <wp:effectExtent l="0" t="0" r="0" b="0"/>
            <wp:wrapNone/>
            <wp:docPr id="87" name="Imagen 87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DA4" w:rsidRPr="00AD0DA4">
        <w:rPr>
          <w:noProof/>
        </w:rPr>
        <w:drawing>
          <wp:anchor distT="0" distB="0" distL="114300" distR="114300" simplePos="0" relativeHeight="251831296" behindDoc="1" locked="0" layoutInCell="1" allowOverlap="1" wp14:anchorId="2749F636" wp14:editId="6DF9A0C6">
            <wp:simplePos x="0" y="0"/>
            <wp:positionH relativeFrom="margin">
              <wp:posOffset>2135505</wp:posOffset>
            </wp:positionH>
            <wp:positionV relativeFrom="paragraph">
              <wp:posOffset>2840990</wp:posOffset>
            </wp:positionV>
            <wp:extent cx="3495675" cy="723265"/>
            <wp:effectExtent l="0" t="0" r="0" b="0"/>
            <wp:wrapNone/>
            <wp:docPr id="85" name="Imagen 85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D0DA4" w:rsidRPr="00AD0DA4">
        <w:rPr>
          <w:noProof/>
        </w:rPr>
        <w:drawing>
          <wp:anchor distT="0" distB="0" distL="114300" distR="114300" simplePos="0" relativeHeight="251830272" behindDoc="1" locked="0" layoutInCell="1" allowOverlap="1" wp14:anchorId="55485022" wp14:editId="4FB3EAA6">
            <wp:simplePos x="0" y="0"/>
            <wp:positionH relativeFrom="margin">
              <wp:posOffset>2167890</wp:posOffset>
            </wp:positionH>
            <wp:positionV relativeFrom="paragraph">
              <wp:posOffset>2355215</wp:posOffset>
            </wp:positionV>
            <wp:extent cx="3495675" cy="723265"/>
            <wp:effectExtent l="0" t="0" r="0" b="0"/>
            <wp:wrapNone/>
            <wp:docPr id="83" name="Imagen 83" descr="Makeup Logo Ideas: fotos, imágenes y otros productos fotográficos de stock 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keup Logo Ideas: fotos, imágenes y otros productos fotográficos de stock  | Shutte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duotone>
                        <a:prstClr val="black"/>
                        <a:srgbClr val="D7FCC0">
                          <a:tint val="45000"/>
                          <a:satMod val="400000"/>
                        </a:srgbClr>
                      </a:duotone>
                      <a:extLst>
                        <a:ext uri="{BEBA8EAE-BF5A-486C-A8C5-ECC9F3942E4B}">
                          <a14:imgProps xmlns:a14="http://schemas.microsoft.com/office/drawing/2010/main">
                            <a14:imgLayer r:embed="rId28">
                              <a14:imgEffect>
                                <a14:backgroundRemoval t="18245" b="76040" l="13806" r="84816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" t="11021" r="6308" b="16735"/>
                    <a:stretch/>
                  </pic:blipFill>
                  <pic:spPr bwMode="auto">
                    <a:xfrm>
                      <a:off x="0" y="0"/>
                      <a:ext cx="3495675" cy="72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30AA0">
        <w:rPr>
          <w:noProof/>
        </w:rPr>
        <w:drawing>
          <wp:anchor distT="0" distB="0" distL="114300" distR="114300" simplePos="0" relativeHeight="251764736" behindDoc="0" locked="0" layoutInCell="1" allowOverlap="1" wp14:anchorId="098DAD4D" wp14:editId="4E2BF3AC">
            <wp:simplePos x="0" y="0"/>
            <wp:positionH relativeFrom="margin">
              <wp:posOffset>6783705</wp:posOffset>
            </wp:positionH>
            <wp:positionV relativeFrom="paragraph">
              <wp:posOffset>5500096</wp:posOffset>
            </wp:positionV>
            <wp:extent cx="601884" cy="614870"/>
            <wp:effectExtent l="0" t="0" r="8255" b="0"/>
            <wp:wrapNone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884" cy="61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30AA0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40A427E" wp14:editId="1789194C">
                <wp:simplePos x="0" y="0"/>
                <wp:positionH relativeFrom="column">
                  <wp:posOffset>6934200</wp:posOffset>
                </wp:positionH>
                <wp:positionV relativeFrom="paragraph">
                  <wp:posOffset>3571875</wp:posOffset>
                </wp:positionV>
                <wp:extent cx="1733550" cy="1895475"/>
                <wp:effectExtent l="0" t="0" r="19050" b="276225"/>
                <wp:wrapNone/>
                <wp:docPr id="108" name="Bocadillo: rectángulo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3550" cy="1895475"/>
                        </a:xfrm>
                        <a:prstGeom prst="wedgeRectCallout">
                          <a:avLst/>
                        </a:prstGeom>
                        <a:solidFill>
                          <a:schemeClr val="accent3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872EE9" w14:textId="47419038" w:rsidR="00DA2E3D" w:rsidRPr="00202DE7" w:rsidRDefault="00DA2E3D" w:rsidP="00DA2E3D">
                            <w:pPr>
                              <w:jc w:val="both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r w:rsidRPr="00202DE7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Aquí se puede observar como una mujer carga en su espalda un peso grande. De acuerdo </w:t>
                            </w:r>
                            <w:r w:rsidR="00230AA0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al Instituto Nacional de Seguridad y Salud en el Trabajo de España, </w:t>
                            </w:r>
                            <w:r w:rsidRPr="00202DE7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una mujer no debe manipular cargas superiores a las 27,5 libras.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0A427E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Bocadillo: rectángulo 108" o:spid="_x0000_s1048" type="#_x0000_t61" style="position:absolute;margin-left:546pt;margin-top:281.25pt;width:136.5pt;height:149.2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" adj="6300,24300" fillcolor="#ededed [662]" strokecolor="black [3213]" strokeweight="1.5pt">
                <v:textbox>
                  <w:txbxContent>
                    <w:p w14:paraId="2C872EE9" w14:textId="47419038" w:rsidR="00DA2E3D" w:rsidRPr="00202DE7" w:rsidRDefault="00DA2E3D" w:rsidP="00DA2E3D">
                      <w:pPr>
                        <w:jc w:val="both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r w:rsidRPr="00202DE7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Aquí se puede observar como una mujer carga en su espalda un peso grande. De acuerdo </w:t>
                      </w:r>
                      <w:r w:rsidR="00230AA0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al Instituto Nacional de Seguridad y Salud en el Trabajo de España, </w:t>
                      </w:r>
                      <w:r w:rsidRPr="00202DE7">
                        <w:rPr>
                          <w:color w:val="000000" w:themeColor="text1"/>
                          <w:szCs w:val="24"/>
                          <w:lang w:val="es-MX"/>
                        </w:rPr>
                        <w:t>una mujer no debe manipular cargas superiores a las 27,5 libras.</w:t>
                      </w:r>
                    </w:p>
                  </w:txbxContent>
                </v:textbox>
              </v:shape>
            </w:pict>
          </mc:Fallback>
        </mc:AlternateContent>
      </w:r>
      <w:r w:rsidR="00230AA0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88A491C" wp14:editId="60B226A8">
                <wp:simplePos x="0" y="0"/>
                <wp:positionH relativeFrom="column">
                  <wp:posOffset>8501380</wp:posOffset>
                </wp:positionH>
                <wp:positionV relativeFrom="paragraph">
                  <wp:posOffset>2030095</wp:posOffset>
                </wp:positionV>
                <wp:extent cx="161925" cy="138430"/>
                <wp:effectExtent l="0" t="0" r="9525" b="0"/>
                <wp:wrapNone/>
                <wp:docPr id="105" name="Elipse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925" cy="138430"/>
                        </a:xfrm>
                        <a:prstGeom prst="ellipse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DA7DC3" w14:textId="77777777" w:rsidR="00DA2E3D" w:rsidRPr="00432044" w:rsidRDefault="00DA2E3D" w:rsidP="00DA2E3D">
                            <w:pPr>
                              <w:jc w:val="center"/>
                              <w:rPr>
                                <w:lang w:val="es-MX"/>
                              </w:rPr>
                            </w:pPr>
                            <w:r>
                              <w:rPr>
                                <w:lang w:val="es-MX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88A491C" id="Elipse 105" o:spid="_x0000_s1049" style="position:absolute;margin-left:669.4pt;margin-top:159.85pt;width:12.75pt;height:10.9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" fillcolor="red" stroked="f" strokeweight="1pt">
                <v:stroke joinstyle="miter"/>
                <v:textbox>
                  <w:txbxContent>
                    <w:p w14:paraId="03DA7DC3" w14:textId="77777777" w:rsidR="00DA2E3D" w:rsidRPr="00432044" w:rsidRDefault="00DA2E3D" w:rsidP="00DA2E3D">
                      <w:pPr>
                        <w:jc w:val="center"/>
                        <w:rPr>
                          <w:lang w:val="es-MX"/>
                        </w:rPr>
                      </w:pPr>
                      <w:r>
                        <w:rPr>
                          <w:lang w:val="es-MX"/>
                        </w:rPr>
                        <w:t>C</w:t>
                      </w:r>
                    </w:p>
                  </w:txbxContent>
                </v:textbox>
              </v:oval>
            </w:pict>
          </mc:Fallback>
        </mc:AlternateContent>
      </w:r>
      <w:r w:rsidR="00230AA0">
        <w:rPr>
          <w:noProof/>
        </w:rPr>
        <w:drawing>
          <wp:anchor distT="0" distB="0" distL="114300" distR="114300" simplePos="0" relativeHeight="251752448" behindDoc="0" locked="0" layoutInCell="1" allowOverlap="1" wp14:anchorId="54375089" wp14:editId="3FC5C5A0">
            <wp:simplePos x="0" y="0"/>
            <wp:positionH relativeFrom="margin">
              <wp:posOffset>7594600</wp:posOffset>
            </wp:positionH>
            <wp:positionV relativeFrom="paragraph">
              <wp:posOffset>1064260</wp:posOffset>
            </wp:positionV>
            <wp:extent cx="1296035" cy="1296035"/>
            <wp:effectExtent l="0" t="0" r="0" b="0"/>
            <wp:wrapNone/>
            <wp:docPr id="103" name="Imagen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603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3E55"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D06FF72" wp14:editId="12C7B5ED">
                <wp:simplePos x="0" y="0"/>
                <wp:positionH relativeFrom="margin">
                  <wp:posOffset>-941047</wp:posOffset>
                </wp:positionH>
                <wp:positionV relativeFrom="paragraph">
                  <wp:posOffset>129025</wp:posOffset>
                </wp:positionV>
                <wp:extent cx="9626811" cy="134635"/>
                <wp:effectExtent l="0" t="0" r="0" b="0"/>
                <wp:wrapNone/>
                <wp:docPr id="65" name="Rectángul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26811" cy="134635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5C51029" id="Rectángulo 65" o:spid="_x0000_s1026" style="position:absolute;margin-left:-74.1pt;margin-top:10.15pt;width:758pt;height:10.6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" fillcolor="black [3213]" stroked="f" strokeweight="1pt">
                <w10:wrap anchorx="margin"/>
              </v:rect>
            </w:pict>
          </mc:Fallback>
        </mc:AlternateContent>
      </w:r>
      <w:r w:rsidR="009068DB">
        <w:rPr>
          <w:noProof/>
        </w:rPr>
        <w:drawing>
          <wp:anchor distT="0" distB="0" distL="114300" distR="114300" simplePos="0" relativeHeight="251822080" behindDoc="0" locked="0" layoutInCell="1" allowOverlap="1" wp14:anchorId="31455F2E" wp14:editId="04F97312">
            <wp:simplePos x="0" y="0"/>
            <wp:positionH relativeFrom="column">
              <wp:posOffset>6384246</wp:posOffset>
            </wp:positionH>
            <wp:positionV relativeFrom="paragraph">
              <wp:posOffset>-723103</wp:posOffset>
            </wp:positionV>
            <wp:extent cx="552701" cy="839985"/>
            <wp:effectExtent l="0" t="0" r="0" b="0"/>
            <wp:wrapNone/>
            <wp:docPr id="148" name="Imagen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701" cy="839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F77AA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324F41C3" wp14:editId="5514DB14">
                <wp:simplePos x="0" y="0"/>
                <wp:positionH relativeFrom="margin">
                  <wp:posOffset>6645128</wp:posOffset>
                </wp:positionH>
                <wp:positionV relativeFrom="paragraph">
                  <wp:posOffset>-483073</wp:posOffset>
                </wp:positionV>
                <wp:extent cx="1371600" cy="443230"/>
                <wp:effectExtent l="0" t="0" r="0" b="0"/>
                <wp:wrapNone/>
                <wp:docPr id="145" name="Cuadro de texto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4432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DF672F5" w14:textId="2487E4B0" w:rsidR="003F77AA" w:rsidRPr="001F7A30" w:rsidRDefault="003F77AA" w:rsidP="003F77AA">
                            <w:pP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</w:pPr>
                            <w:r w:rsidRPr="001F7A30"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>¡ESCAN</w:t>
                            </w:r>
                            <w:r w:rsidR="00230AA0"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>É</w:t>
                            </w:r>
                            <w:r w:rsidRPr="001F7A30"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>AME!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4F41C3" id="Cuadro de texto 145" o:spid="_x0000_s1050" type="#_x0000_t202" style="position:absolute;margin-left:523.25pt;margin-top:-38.05pt;width:108pt;height:34.9pt;z-index:25182105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" filled="f" stroked="f" strokeweight=".5pt">
                <v:textbox>
                  <w:txbxContent>
                    <w:p w14:paraId="7DF672F5" w14:textId="2487E4B0" w:rsidR="003F77AA" w:rsidRPr="001F7A30" w:rsidRDefault="003F77AA" w:rsidP="003F77AA">
                      <w:pPr>
                        <w:rPr>
                          <w:b/>
                          <w:bCs/>
                          <w:szCs w:val="24"/>
                          <w:lang w:val="es-MX"/>
                        </w:rPr>
                      </w:pPr>
                      <w:r w:rsidRPr="001F7A30">
                        <w:rPr>
                          <w:b/>
                          <w:bCs/>
                          <w:szCs w:val="24"/>
                          <w:lang w:val="es-MX"/>
                        </w:rPr>
                        <w:t>¡ESCAN</w:t>
                      </w:r>
                      <w:r w:rsidR="00230AA0">
                        <w:rPr>
                          <w:b/>
                          <w:bCs/>
                          <w:szCs w:val="24"/>
                          <w:lang w:val="es-MX"/>
                        </w:rPr>
                        <w:t>É</w:t>
                      </w:r>
                      <w:r w:rsidRPr="001F7A30">
                        <w:rPr>
                          <w:b/>
                          <w:bCs/>
                          <w:szCs w:val="24"/>
                          <w:lang w:val="es-MX"/>
                        </w:rPr>
                        <w:t>AME!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77AA">
        <w:rPr>
          <w:noProof/>
        </w:rPr>
        <w:drawing>
          <wp:anchor distT="0" distB="0" distL="114300" distR="114300" simplePos="0" relativeHeight="251819008" behindDoc="0" locked="0" layoutInCell="1" allowOverlap="1" wp14:anchorId="6BA2973F" wp14:editId="0A3AFED5">
            <wp:simplePos x="0" y="0"/>
            <wp:positionH relativeFrom="rightMargin">
              <wp:posOffset>89816</wp:posOffset>
            </wp:positionH>
            <wp:positionV relativeFrom="paragraph">
              <wp:posOffset>-676113</wp:posOffset>
            </wp:positionV>
            <wp:extent cx="699430" cy="705698"/>
            <wp:effectExtent l="0" t="0" r="5715" b="0"/>
            <wp:wrapNone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430" cy="705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1F48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2B75B73C" wp14:editId="041F7205">
                <wp:simplePos x="0" y="0"/>
                <wp:positionH relativeFrom="column">
                  <wp:posOffset>-703536</wp:posOffset>
                </wp:positionH>
                <wp:positionV relativeFrom="paragraph">
                  <wp:posOffset>-495935</wp:posOffset>
                </wp:positionV>
                <wp:extent cx="2301240" cy="487680"/>
                <wp:effectExtent l="0" t="0" r="0" b="7620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1240" cy="4876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E5F3E6" w14:textId="77777777" w:rsidR="00E11F48" w:rsidRPr="00E11F48" w:rsidRDefault="00E11F48" w:rsidP="00E11F48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32"/>
                                <w:lang w:val="es-MX"/>
                              </w:rPr>
                            </w:pPr>
                            <w:r w:rsidRPr="00E11F48">
                              <w:rPr>
                                <w:b/>
                                <w:bCs/>
                                <w:color w:val="FFFFFF" w:themeColor="background1"/>
                                <w:sz w:val="40"/>
                                <w:szCs w:val="32"/>
                                <w:lang w:val="es-MX"/>
                              </w:rPr>
                              <w:t>ERGONOMÍA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75B73C" id="Cuadro de texto 134" o:spid="_x0000_s1051" type="#_x0000_t202" style="position:absolute;margin-left:-55.4pt;margin-top:-39.05pt;width:181.2pt;height:38.4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" filled="f" stroked="f" strokeweight=".5pt">
                <v:textbox>
                  <w:txbxContent>
                    <w:p w14:paraId="35E5F3E6" w14:textId="77777777" w:rsidR="00E11F48" w:rsidRPr="00E11F48" w:rsidRDefault="00E11F48" w:rsidP="00E11F48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40"/>
                          <w:szCs w:val="32"/>
                          <w:lang w:val="es-MX"/>
                        </w:rPr>
                      </w:pPr>
                      <w:r w:rsidRPr="00E11F48">
                        <w:rPr>
                          <w:b/>
                          <w:bCs/>
                          <w:color w:val="FFFFFF" w:themeColor="background1"/>
                          <w:sz w:val="40"/>
                          <w:szCs w:val="32"/>
                          <w:lang w:val="es-MX"/>
                        </w:rPr>
                        <w:t>ERGONOMÍA</w:t>
                      </w:r>
                    </w:p>
                  </w:txbxContent>
                </v:textbox>
              </v:shape>
            </w:pict>
          </mc:Fallback>
        </mc:AlternateContent>
      </w:r>
      <w:r w:rsidR="00997A4D">
        <w:rPr>
          <w:noProof/>
        </w:rPr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753E24A4" wp14:editId="54092E0D">
                <wp:simplePos x="0" y="0"/>
                <wp:positionH relativeFrom="column">
                  <wp:posOffset>2036134</wp:posOffset>
                </wp:positionH>
                <wp:positionV relativeFrom="paragraph">
                  <wp:posOffset>244549</wp:posOffset>
                </wp:positionV>
                <wp:extent cx="6640431" cy="5889625"/>
                <wp:effectExtent l="0" t="0" r="27305" b="15875"/>
                <wp:wrapNone/>
                <wp:docPr id="90" name="Rectángulo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40431" cy="588962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7961F2" id="Rectángulo 90" o:spid="_x0000_s1026" style="position:absolute;margin-left:160.35pt;margin-top:19.25pt;width:522.85pt;height:463.75pt;z-index:-251587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" fillcolor="#f2f2f2 [3052]" strokecolor="#1f4d78 [1604]" strokeweight="1pt"/>
            </w:pict>
          </mc:Fallback>
        </mc:AlternateContent>
      </w:r>
      <w:r w:rsidR="00997A4D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8E8F5A7" wp14:editId="28E8326E">
                <wp:simplePos x="0" y="0"/>
                <wp:positionH relativeFrom="column">
                  <wp:posOffset>5831958</wp:posOffset>
                </wp:positionH>
                <wp:positionV relativeFrom="paragraph">
                  <wp:posOffset>212651</wp:posOffset>
                </wp:positionV>
                <wp:extent cx="2846513" cy="5866130"/>
                <wp:effectExtent l="0" t="0" r="11430" b="20320"/>
                <wp:wrapNone/>
                <wp:docPr id="84" name="Rectángul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46513" cy="5866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B47611" id="Rectángulo 84" o:spid="_x0000_s1026" style="position:absolute;margin-left:459.2pt;margin-top:16.75pt;width:224.15pt;height:461.9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" filled="f" strokecolor="black [3213]" strokeweight="1pt"/>
            </w:pict>
          </mc:Fallback>
        </mc:AlternateContent>
      </w:r>
      <w:r w:rsidR="00997A4D"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EB92F87" wp14:editId="3865EF06">
                <wp:simplePos x="0" y="0"/>
                <wp:positionH relativeFrom="margin">
                  <wp:posOffset>-943772</wp:posOffset>
                </wp:positionH>
                <wp:positionV relativeFrom="paragraph">
                  <wp:posOffset>6240780</wp:posOffset>
                </wp:positionV>
                <wp:extent cx="8963025" cy="297180"/>
                <wp:effectExtent l="0" t="0" r="0" b="7620"/>
                <wp:wrapNone/>
                <wp:docPr id="127" name="Cuadro de texto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963025" cy="2971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88E5A9" w14:textId="3D29480B" w:rsidR="00997A4D" w:rsidRPr="00997A4D" w:rsidRDefault="00997A4D" w:rsidP="00997A4D">
                            <w:pPr>
                              <w:pStyle w:val="Prrafodelista"/>
                              <w:numPr>
                                <w:ilvl w:val="0"/>
                                <w:numId w:val="17"/>
                              </w:numPr>
                              <w:jc w:val="both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</w:pPr>
                            <w:r w:rsidRPr="00997A4D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0000" w:themeColor="text1"/>
                                <w:sz w:val="24"/>
                                <w:szCs w:val="28"/>
                                <w:lang w:val="es-MX"/>
                              </w:rPr>
                              <w:t>Para realizar sus trabajos agrícolas no olvides utilizar equipos de protección personal (vestimenta, calzado y equipos adecuados).</w:t>
                            </w:r>
                          </w:p>
                          <w:p w14:paraId="5ACE6D34" w14:textId="77777777" w:rsidR="00997A4D" w:rsidRDefault="00997A4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B92F87" id="Cuadro de texto 127" o:spid="_x0000_s1052" type="#_x0000_t202" style="position:absolute;margin-left:-74.3pt;margin-top:491.4pt;width:705.75pt;height:23.4pt;z-index:25179443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" filled="f" stroked="f" strokeweight=".5pt">
                <v:textbox>
                  <w:txbxContent>
                    <w:p w14:paraId="5488E5A9" w14:textId="3D29480B" w:rsidR="00997A4D" w:rsidRPr="00997A4D" w:rsidRDefault="00997A4D" w:rsidP="00997A4D">
                      <w:pPr>
                        <w:pStyle w:val="Prrafodelista"/>
                        <w:numPr>
                          <w:ilvl w:val="0"/>
                          <w:numId w:val="17"/>
                        </w:numPr>
                        <w:jc w:val="both"/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</w:pPr>
                      <w:r w:rsidRPr="00997A4D">
                        <w:rPr>
                          <w:rFonts w:ascii="Times New Roman" w:hAnsi="Times New Roman" w:cs="Times New Roman"/>
                          <w:b/>
                          <w:bCs/>
                          <w:color w:val="000000" w:themeColor="text1"/>
                          <w:sz w:val="24"/>
                          <w:szCs w:val="28"/>
                          <w:lang w:val="es-MX"/>
                        </w:rPr>
                        <w:t>Para realizar sus trabajos agrícolas no olvides utilizar equipos de protección personal (vestimenta, calzado y equipos adecuados).</w:t>
                      </w:r>
                    </w:p>
                    <w:p w14:paraId="5ACE6D34" w14:textId="77777777" w:rsidR="00997A4D" w:rsidRDefault="00997A4D"/>
                  </w:txbxContent>
                </v:textbox>
                <w10:wrap anchorx="margin"/>
              </v:shape>
            </w:pict>
          </mc:Fallback>
        </mc:AlternateContent>
      </w:r>
      <w:r w:rsidR="00997A4D">
        <w:rPr>
          <w:noProof/>
        </w:rPr>
        <w:drawing>
          <wp:anchor distT="0" distB="0" distL="114300" distR="114300" simplePos="0" relativeHeight="251795456" behindDoc="0" locked="0" layoutInCell="1" allowOverlap="1" wp14:anchorId="5D69093B" wp14:editId="47D623B7">
            <wp:simplePos x="0" y="0"/>
            <wp:positionH relativeFrom="rightMargin">
              <wp:posOffset>289087</wp:posOffset>
            </wp:positionH>
            <wp:positionV relativeFrom="paragraph">
              <wp:posOffset>6118225</wp:posOffset>
            </wp:positionV>
            <wp:extent cx="467660" cy="511659"/>
            <wp:effectExtent l="0" t="0" r="8890" b="3175"/>
            <wp:wrapNone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60" cy="51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7F9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79650474" wp14:editId="469492CE">
                <wp:simplePos x="0" y="0"/>
                <wp:positionH relativeFrom="column">
                  <wp:posOffset>-890359</wp:posOffset>
                </wp:positionH>
                <wp:positionV relativeFrom="paragraph">
                  <wp:posOffset>4890430</wp:posOffset>
                </wp:positionV>
                <wp:extent cx="1466717" cy="999151"/>
                <wp:effectExtent l="0" t="0" r="0" b="0"/>
                <wp:wrapNone/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717" cy="9991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0189CB5" w14:textId="77777777" w:rsidR="001C57F9" w:rsidRPr="00A03CE7" w:rsidRDefault="001C57F9" w:rsidP="001C57F9">
                            <w:pPr>
                              <w:jc w:val="center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Se trata de una actividad repetitiva, puede ocasionar daños en los brazos, y tronco.</w:t>
                            </w:r>
                          </w:p>
                          <w:p w14:paraId="4158EC65" w14:textId="77777777" w:rsidR="001C57F9" w:rsidRDefault="001C57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650474" id="Cuadro de texto 126" o:spid="_x0000_s1053" type="#_x0000_t202" style="position:absolute;margin-left:-70.1pt;margin-top:385.05pt;width:115.5pt;height:78.6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" filled="f" stroked="f" strokeweight=".5pt">
                <v:textbox>
                  <w:txbxContent>
                    <w:p w14:paraId="40189CB5" w14:textId="77777777" w:rsidR="001C57F9" w:rsidRPr="00A03CE7" w:rsidRDefault="001C57F9" w:rsidP="001C57F9">
                      <w:pPr>
                        <w:jc w:val="center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Se trata de una actividad repetitiva, puede ocasionar daños en los brazos, y tronco.</w:t>
                      </w:r>
                    </w:p>
                    <w:p w14:paraId="4158EC65" w14:textId="77777777" w:rsidR="001C57F9" w:rsidRDefault="001C57F9"/>
                  </w:txbxContent>
                </v:textbox>
              </v:shape>
            </w:pict>
          </mc:Fallback>
        </mc:AlternateContent>
      </w:r>
      <w:r w:rsidR="001C57F9"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16E69464" wp14:editId="3F7DE063">
                <wp:simplePos x="0" y="0"/>
                <wp:positionH relativeFrom="column">
                  <wp:posOffset>347300</wp:posOffset>
                </wp:positionH>
                <wp:positionV relativeFrom="paragraph">
                  <wp:posOffset>4704080</wp:posOffset>
                </wp:positionV>
                <wp:extent cx="1566407" cy="262393"/>
                <wp:effectExtent l="0" t="0" r="0" b="4445"/>
                <wp:wrapNone/>
                <wp:docPr id="125" name="Cuadro de text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6407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0450F5" w14:textId="17B2AB57" w:rsidR="001C57F9" w:rsidRPr="001C57F9" w:rsidRDefault="001C57F9" w:rsidP="001C57F9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s-MX"/>
                              </w:rPr>
                              <w:t xml:space="preserve">Cavar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6E69464" id="Cuadro de texto 125" o:spid="_x0000_s1054" type="#_x0000_t202" style="position:absolute;margin-left:27.35pt;margin-top:370.4pt;width:123.35pt;height:20.65pt;z-index:251792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" filled="f" stroked="f" strokeweight=".5pt">
                <v:textbox>
                  <w:txbxContent>
                    <w:p w14:paraId="070450F5" w14:textId="17B2AB57" w:rsidR="001C57F9" w:rsidRPr="001C57F9" w:rsidRDefault="001C57F9" w:rsidP="001C57F9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  <w:lang w:val="es-MX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  <w:lang w:val="es-MX"/>
                        </w:rPr>
                        <w:t xml:space="preserve">Cavar </w:t>
                      </w:r>
                    </w:p>
                  </w:txbxContent>
                </v:textbox>
              </v:shape>
            </w:pict>
          </mc:Fallback>
        </mc:AlternateContent>
      </w:r>
      <w:r w:rsidR="001C57F9">
        <w:rPr>
          <w:noProof/>
        </w:rPr>
        <w:drawing>
          <wp:anchor distT="0" distB="0" distL="114300" distR="114300" simplePos="0" relativeHeight="251790336" behindDoc="0" locked="0" layoutInCell="1" allowOverlap="1" wp14:anchorId="5053B7A6" wp14:editId="79E387BA">
            <wp:simplePos x="0" y="0"/>
            <wp:positionH relativeFrom="column">
              <wp:posOffset>579474</wp:posOffset>
            </wp:positionH>
            <wp:positionV relativeFrom="paragraph">
              <wp:posOffset>4859079</wp:posOffset>
            </wp:positionV>
            <wp:extent cx="1341246" cy="1178909"/>
            <wp:effectExtent l="0" t="0" r="0" b="0"/>
            <wp:wrapNone/>
            <wp:docPr id="99" name="Imagen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752" cy="1180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7F9"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6B26A4A9" wp14:editId="69BE519E">
                <wp:simplePos x="0" y="0"/>
                <wp:positionH relativeFrom="column">
                  <wp:posOffset>633287</wp:posOffset>
                </wp:positionH>
                <wp:positionV relativeFrom="paragraph">
                  <wp:posOffset>3466111</wp:posOffset>
                </wp:positionV>
                <wp:extent cx="1329069" cy="1031359"/>
                <wp:effectExtent l="0" t="0" r="0" b="0"/>
                <wp:wrapNone/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9069" cy="103135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4ACE942" w14:textId="77777777" w:rsidR="001C57F9" w:rsidRPr="00A03CE7" w:rsidRDefault="001C57F9" w:rsidP="001C57F9">
                            <w:pPr>
                              <w:jc w:val="center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Posición forzada y mantenida, causa daños lumbares y dolores de cuello.</w:t>
                            </w:r>
                          </w:p>
                          <w:p w14:paraId="28B099AA" w14:textId="77777777" w:rsidR="001C57F9" w:rsidRDefault="001C57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B26A4A9" id="Cuadro de texto 123" o:spid="_x0000_s1055" type="#_x0000_t202" style="position:absolute;margin-left:49.85pt;margin-top:272.9pt;width:104.65pt;height:81.2pt;z-index:251788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" filled="f" stroked="f" strokeweight=".5pt">
                <v:textbox>
                  <w:txbxContent>
                    <w:p w14:paraId="64ACE942" w14:textId="77777777" w:rsidR="001C57F9" w:rsidRPr="00A03CE7" w:rsidRDefault="001C57F9" w:rsidP="001C57F9">
                      <w:pPr>
                        <w:jc w:val="center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Posición forzada y mantenida, causa daños lumbares y dolores de cuello.</w:t>
                      </w:r>
                    </w:p>
                    <w:p w14:paraId="28B099AA" w14:textId="77777777" w:rsidR="001C57F9" w:rsidRDefault="001C57F9"/>
                  </w:txbxContent>
                </v:textbox>
              </v:shape>
            </w:pict>
          </mc:Fallback>
        </mc:AlternateContent>
      </w:r>
      <w:r w:rsidR="001C57F9">
        <w:rPr>
          <w:noProof/>
        </w:rPr>
        <w:drawing>
          <wp:anchor distT="0" distB="0" distL="114300" distR="114300" simplePos="0" relativeHeight="251786240" behindDoc="0" locked="0" layoutInCell="1" allowOverlap="1" wp14:anchorId="79DBF761" wp14:editId="28369070">
            <wp:simplePos x="0" y="0"/>
            <wp:positionH relativeFrom="column">
              <wp:posOffset>-817895</wp:posOffset>
            </wp:positionH>
            <wp:positionV relativeFrom="paragraph">
              <wp:posOffset>3437476</wp:posOffset>
            </wp:positionV>
            <wp:extent cx="1389705" cy="1156186"/>
            <wp:effectExtent l="0" t="0" r="0" b="0"/>
            <wp:wrapNone/>
            <wp:docPr id="121" name="Imagen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705" cy="1156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57F9"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6C76560D" wp14:editId="5D3BF435">
                <wp:simplePos x="0" y="0"/>
                <wp:positionH relativeFrom="column">
                  <wp:posOffset>-1119146</wp:posOffset>
                </wp:positionH>
                <wp:positionV relativeFrom="paragraph">
                  <wp:posOffset>3267986</wp:posOffset>
                </wp:positionV>
                <wp:extent cx="1566407" cy="262393"/>
                <wp:effectExtent l="0" t="0" r="0" b="4445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6407" cy="26239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403B31C" w14:textId="6ED45DD4" w:rsidR="001C57F9" w:rsidRPr="001C57F9" w:rsidRDefault="001C57F9" w:rsidP="001C57F9">
                            <w:pPr>
                              <w:pStyle w:val="Prrafodelista"/>
                              <w:numPr>
                                <w:ilvl w:val="0"/>
                                <w:numId w:val="16"/>
                              </w:num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1C57F9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0070C0"/>
                                <w:sz w:val="24"/>
                                <w:szCs w:val="24"/>
                                <w:lang w:val="es-MX"/>
                              </w:rPr>
                              <w:t>Deshierbar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76560D" id="Cuadro de texto 122" o:spid="_x0000_s1056" type="#_x0000_t202" style="position:absolute;margin-left:-88.1pt;margin-top:257.3pt;width:123.35pt;height:20.65pt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" filled="f" stroked="f" strokeweight=".5pt">
                <v:textbox>
                  <w:txbxContent>
                    <w:p w14:paraId="5403B31C" w14:textId="6ED45DD4" w:rsidR="001C57F9" w:rsidRPr="001C57F9" w:rsidRDefault="001C57F9" w:rsidP="001C57F9">
                      <w:pPr>
                        <w:pStyle w:val="Prrafodelista"/>
                        <w:numPr>
                          <w:ilvl w:val="0"/>
                          <w:numId w:val="16"/>
                        </w:num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  <w:lang w:val="es-MX"/>
                        </w:rPr>
                      </w:pPr>
                      <w:r w:rsidRPr="001C57F9">
                        <w:rPr>
                          <w:rFonts w:ascii="Times New Roman" w:hAnsi="Times New Roman" w:cs="Times New Roman"/>
                          <w:b/>
                          <w:bCs/>
                          <w:color w:val="0070C0"/>
                          <w:sz w:val="24"/>
                          <w:szCs w:val="24"/>
                          <w:lang w:val="es-MX"/>
                        </w:rPr>
                        <w:t>Deshierbar</w:t>
                      </w:r>
                    </w:p>
                  </w:txbxContent>
                </v:textbox>
              </v:shape>
            </w:pict>
          </mc:Fallback>
        </mc:AlternateContent>
      </w:r>
      <w:r w:rsidR="0033374C">
        <w:rPr>
          <w:noProof/>
        </w:rPr>
        <w:drawing>
          <wp:anchor distT="0" distB="0" distL="114300" distR="114300" simplePos="0" relativeHeight="251760640" behindDoc="0" locked="0" layoutInCell="1" allowOverlap="1" wp14:anchorId="201D0870" wp14:editId="4E33C13E">
            <wp:simplePos x="0" y="0"/>
            <wp:positionH relativeFrom="column">
              <wp:posOffset>5778500</wp:posOffset>
            </wp:positionH>
            <wp:positionV relativeFrom="paragraph">
              <wp:posOffset>3915410</wp:posOffset>
            </wp:positionV>
            <wp:extent cx="1214755" cy="2142490"/>
            <wp:effectExtent l="0" t="0" r="0" b="0"/>
            <wp:wrapNone/>
            <wp:docPr id="107" name="Imagen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4755" cy="214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74C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53E16CD0" wp14:editId="48C08BD5">
                <wp:simplePos x="0" y="0"/>
                <wp:positionH relativeFrom="column">
                  <wp:posOffset>-816942</wp:posOffset>
                </wp:positionH>
                <wp:positionV relativeFrom="paragraph">
                  <wp:posOffset>2798389</wp:posOffset>
                </wp:positionV>
                <wp:extent cx="2735248" cy="365760"/>
                <wp:effectExtent l="0" t="0" r="27305" b="15240"/>
                <wp:wrapNone/>
                <wp:docPr id="119" name="Rectángulo: esquinas redondeadas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5248" cy="36576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8DE71CD" w14:textId="34CF3C42" w:rsidR="0033374C" w:rsidRPr="0033374C" w:rsidRDefault="0033374C" w:rsidP="0033374C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  <w:lang w:val="es-MX"/>
                              </w:rPr>
                            </w:pPr>
                            <w:r w:rsidRPr="0033374C">
                              <w:rPr>
                                <w:b/>
                                <w:bCs/>
                                <w:color w:val="000000" w:themeColor="text1"/>
                                <w:u w:val="single"/>
                                <w:lang w:val="es-MX"/>
                              </w:rPr>
                              <w:t>Riesgos en sus actividades diarias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E16CD0" id="Rectángulo: esquinas redondeadas 119" o:spid="_x0000_s1057" style="position:absolute;margin-left:-64.35pt;margin-top:220.35pt;width:215.35pt;height:28.8pt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" fillcolor="#f2f2f2 [3052]" strokecolor="#00b050" strokeweight="1pt">
                <v:stroke joinstyle="miter"/>
                <v:textbox>
                  <w:txbxContent>
                    <w:p w14:paraId="38DE71CD" w14:textId="34CF3C42" w:rsidR="0033374C" w:rsidRPr="0033374C" w:rsidRDefault="0033374C" w:rsidP="0033374C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u w:val="single"/>
                          <w:lang w:val="es-MX"/>
                        </w:rPr>
                      </w:pPr>
                      <w:r w:rsidRPr="0033374C">
                        <w:rPr>
                          <w:b/>
                          <w:bCs/>
                          <w:color w:val="000000" w:themeColor="text1"/>
                          <w:u w:val="single"/>
                          <w:lang w:val="es-MX"/>
                        </w:rPr>
                        <w:t>Riesgos en sus actividades diarias</w:t>
                      </w:r>
                    </w:p>
                  </w:txbxContent>
                </v:textbox>
              </v:roundrect>
            </w:pict>
          </mc:Fallback>
        </mc:AlternateContent>
      </w:r>
      <w:r w:rsidR="0033374C">
        <w:rPr>
          <w:noProof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1AEBBB54" wp14:editId="77BF1872">
                <wp:simplePos x="0" y="0"/>
                <wp:positionH relativeFrom="column">
                  <wp:posOffset>-824948</wp:posOffset>
                </wp:positionH>
                <wp:positionV relativeFrom="paragraph">
                  <wp:posOffset>246491</wp:posOffset>
                </wp:positionV>
                <wp:extent cx="2766695" cy="2496710"/>
                <wp:effectExtent l="0" t="0" r="14605" b="18415"/>
                <wp:wrapNone/>
                <wp:docPr id="79" name="Rectángul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6695" cy="2496710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D7FA11" id="Rectángulo 79" o:spid="_x0000_s1026" style="position:absolute;margin-left:-64.95pt;margin-top:19.4pt;width:217.85pt;height:196.6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" fillcolor="#c5e0b3 [1305]" strokecolor="black [3213]" strokeweight="1pt"/>
            </w:pict>
          </mc:Fallback>
        </mc:AlternateContent>
      </w:r>
      <w:r w:rsidR="0033374C">
        <w:rPr>
          <w:noProof/>
        </w:rPr>
        <w:drawing>
          <wp:anchor distT="0" distB="0" distL="114300" distR="114300" simplePos="0" relativeHeight="251782144" behindDoc="0" locked="0" layoutInCell="1" allowOverlap="1" wp14:anchorId="72206403" wp14:editId="73A7D4FF">
            <wp:simplePos x="0" y="0"/>
            <wp:positionH relativeFrom="column">
              <wp:posOffset>264381</wp:posOffset>
            </wp:positionH>
            <wp:positionV relativeFrom="paragraph">
              <wp:posOffset>1773141</wp:posOffset>
            </wp:positionV>
            <wp:extent cx="1216549" cy="957469"/>
            <wp:effectExtent l="0" t="0" r="0" b="0"/>
            <wp:wrapNone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30" t="8053" r="18287" b="15865"/>
                    <a:stretch/>
                  </pic:blipFill>
                  <pic:spPr bwMode="auto">
                    <a:xfrm>
                      <a:off x="0" y="0"/>
                      <a:ext cx="1221009" cy="960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74C">
        <w:rPr>
          <w:noProof/>
        </w:rPr>
        <w:drawing>
          <wp:anchor distT="0" distB="0" distL="114300" distR="114300" simplePos="0" relativeHeight="251784192" behindDoc="0" locked="0" layoutInCell="1" allowOverlap="1" wp14:anchorId="624423E0" wp14:editId="63A7C679">
            <wp:simplePos x="0" y="0"/>
            <wp:positionH relativeFrom="column">
              <wp:posOffset>-657970</wp:posOffset>
            </wp:positionH>
            <wp:positionV relativeFrom="paragraph">
              <wp:posOffset>1804946</wp:posOffset>
            </wp:positionV>
            <wp:extent cx="795130" cy="795130"/>
            <wp:effectExtent l="0" t="0" r="5080" b="5080"/>
            <wp:wrapNone/>
            <wp:docPr id="118" name="Imagen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8487" cy="798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374C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7D60BEAE" wp14:editId="554FEEA5">
                <wp:simplePos x="0" y="0"/>
                <wp:positionH relativeFrom="page">
                  <wp:posOffset>283100</wp:posOffset>
                </wp:positionH>
                <wp:positionV relativeFrom="paragraph">
                  <wp:posOffset>898994</wp:posOffset>
                </wp:positionV>
                <wp:extent cx="2449286" cy="924922"/>
                <wp:effectExtent l="0" t="0" r="0" b="0"/>
                <wp:wrapNone/>
                <wp:docPr id="117" name="Rectángulo: esquinas redondeadas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49286" cy="924922"/>
                        </a:xfrm>
                        <a:prstGeom prst="round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8AB76F" w14:textId="77777777" w:rsidR="0033374C" w:rsidRPr="008F43D6" w:rsidRDefault="0033374C" w:rsidP="0033374C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</w:pPr>
                            <w:r w:rsidRPr="008F43D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Posturas forzadas o inadecuadas</w:t>
                            </w:r>
                          </w:p>
                          <w:p w14:paraId="68ABFCEE" w14:textId="77777777" w:rsidR="0033374C" w:rsidRPr="008F43D6" w:rsidRDefault="0033374C" w:rsidP="0033374C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</w:pPr>
                            <w:r w:rsidRPr="008F43D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Movimientos repetitivos</w:t>
                            </w:r>
                          </w:p>
                          <w:p w14:paraId="29132DF9" w14:textId="77777777" w:rsidR="0033374C" w:rsidRPr="008F43D6" w:rsidRDefault="0033374C" w:rsidP="0033374C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</w:pPr>
                            <w:r w:rsidRPr="008F43D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 xml:space="preserve">Posturas prolongadas </w:t>
                            </w:r>
                          </w:p>
                          <w:p w14:paraId="5FD7786E" w14:textId="77777777" w:rsidR="0033374C" w:rsidRPr="008F43D6" w:rsidRDefault="0033374C" w:rsidP="0033374C">
                            <w:pPr>
                              <w:pStyle w:val="Prrafodelista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</w:pPr>
                            <w:r w:rsidRPr="008F43D6">
                              <w:rPr>
                                <w:rFonts w:ascii="Times New Roman" w:hAnsi="Times New Roman" w:cs="Times New Roman"/>
                                <w:color w:val="000000" w:themeColor="text1"/>
                                <w:lang w:val="es-MX"/>
                              </w:rPr>
                              <w:t>Cargas pesadas e inestables</w:t>
                            </w:r>
                          </w:p>
                          <w:p w14:paraId="6833FF08" w14:textId="77777777" w:rsidR="0033374C" w:rsidRPr="005C5444" w:rsidRDefault="0033374C" w:rsidP="0033374C">
                            <w:pPr>
                              <w:rPr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D60BEAE" id="Rectángulo: esquinas redondeadas 117" o:spid="_x0000_s1058" style="position:absolute;margin-left:22.3pt;margin-top:70.8pt;width:192.85pt;height:72.85pt;z-index:2517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" filled="f" stroked="f" strokeweight="1pt">
                <v:stroke joinstyle="miter"/>
                <v:textbox>
                  <w:txbxContent>
                    <w:p w14:paraId="548AB76F" w14:textId="77777777" w:rsidR="0033374C" w:rsidRPr="008F43D6" w:rsidRDefault="0033374C" w:rsidP="0033374C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</w:pPr>
                      <w:r w:rsidRPr="008F43D6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Posturas forzadas o inadecuadas</w:t>
                      </w:r>
                    </w:p>
                    <w:p w14:paraId="68ABFCEE" w14:textId="77777777" w:rsidR="0033374C" w:rsidRPr="008F43D6" w:rsidRDefault="0033374C" w:rsidP="0033374C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</w:pPr>
                      <w:r w:rsidRPr="008F43D6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Movimientos repetitivos</w:t>
                      </w:r>
                    </w:p>
                    <w:p w14:paraId="29132DF9" w14:textId="77777777" w:rsidR="0033374C" w:rsidRPr="008F43D6" w:rsidRDefault="0033374C" w:rsidP="0033374C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</w:pPr>
                      <w:r w:rsidRPr="008F43D6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 xml:space="preserve">Posturas prolongadas </w:t>
                      </w:r>
                    </w:p>
                    <w:p w14:paraId="5FD7786E" w14:textId="77777777" w:rsidR="0033374C" w:rsidRPr="008F43D6" w:rsidRDefault="0033374C" w:rsidP="0033374C">
                      <w:pPr>
                        <w:pStyle w:val="Prrafodelista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</w:pPr>
                      <w:r w:rsidRPr="008F43D6">
                        <w:rPr>
                          <w:rFonts w:ascii="Times New Roman" w:hAnsi="Times New Roman" w:cs="Times New Roman"/>
                          <w:color w:val="000000" w:themeColor="text1"/>
                          <w:lang w:val="es-MX"/>
                        </w:rPr>
                        <w:t>Cargas pesadas e inestables</w:t>
                      </w:r>
                    </w:p>
                    <w:p w14:paraId="6833FF08" w14:textId="77777777" w:rsidR="0033374C" w:rsidRPr="005C5444" w:rsidRDefault="0033374C" w:rsidP="0033374C">
                      <w:pPr>
                        <w:rPr>
                          <w:lang w:val="es-MX"/>
                        </w:rPr>
                      </w:pPr>
                    </w:p>
                  </w:txbxContent>
                </v:textbox>
                <w10:wrap anchorx="page"/>
              </v:roundrect>
            </w:pict>
          </mc:Fallback>
        </mc:AlternateContent>
      </w:r>
      <w:r w:rsidR="0033374C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33D4B2F7" wp14:editId="17C1ACAF">
                <wp:simplePos x="0" y="0"/>
                <wp:positionH relativeFrom="column">
                  <wp:posOffset>-661035</wp:posOffset>
                </wp:positionH>
                <wp:positionV relativeFrom="paragraph">
                  <wp:posOffset>282879</wp:posOffset>
                </wp:positionV>
                <wp:extent cx="2480807" cy="628153"/>
                <wp:effectExtent l="0" t="0" r="0" b="635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0807" cy="62815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2F6C8AD" w14:textId="77777777" w:rsidR="0033374C" w:rsidRPr="00E318C7" w:rsidRDefault="0033374C" w:rsidP="0033374C">
                            <w:pPr>
                              <w:jc w:val="center"/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</w:pPr>
                            <w:r w:rsidRPr="00E318C7"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>Factores que generan</w:t>
                            </w:r>
                            <w: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 xml:space="preserve"> y aumentan</w:t>
                            </w:r>
                            <w:r w:rsidRPr="00E318C7"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 xml:space="preserve"> </w:t>
                            </w:r>
                            <w:r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 xml:space="preserve">el </w:t>
                            </w:r>
                            <w:r w:rsidRPr="00E318C7">
                              <w:rPr>
                                <w:b/>
                                <w:bCs/>
                                <w:szCs w:val="24"/>
                                <w:lang w:val="es-MX"/>
                              </w:rPr>
                              <w:t>riesgo por manipulación manual de cargas</w:t>
                            </w:r>
                          </w:p>
                          <w:p w14:paraId="67897F76" w14:textId="77777777" w:rsidR="0033374C" w:rsidRDefault="0033374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4B2F7" id="Cuadro de texto 116" o:spid="_x0000_s1060" type="#_x0000_t202" style="position:absolute;margin-left:-52.05pt;margin-top:22.25pt;width:195.35pt;height:49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" filled="f" stroked="f" strokeweight=".5pt">
                <v:textbox>
                  <w:txbxContent>
                    <w:p w14:paraId="62F6C8AD" w14:textId="77777777" w:rsidR="0033374C" w:rsidRPr="00E318C7" w:rsidRDefault="0033374C" w:rsidP="0033374C">
                      <w:pPr>
                        <w:jc w:val="center"/>
                        <w:rPr>
                          <w:b/>
                          <w:bCs/>
                          <w:szCs w:val="24"/>
                          <w:lang w:val="es-MX"/>
                        </w:rPr>
                      </w:pPr>
                      <w:r w:rsidRPr="00E318C7">
                        <w:rPr>
                          <w:b/>
                          <w:bCs/>
                          <w:szCs w:val="24"/>
                          <w:lang w:val="es-MX"/>
                        </w:rPr>
                        <w:t>Factores que generan</w:t>
                      </w:r>
                      <w:r>
                        <w:rPr>
                          <w:b/>
                          <w:bCs/>
                          <w:szCs w:val="24"/>
                          <w:lang w:val="es-MX"/>
                        </w:rPr>
                        <w:t xml:space="preserve"> y aumentan</w:t>
                      </w:r>
                      <w:r w:rsidRPr="00E318C7">
                        <w:rPr>
                          <w:b/>
                          <w:bCs/>
                          <w:szCs w:val="24"/>
                          <w:lang w:val="es-MX"/>
                        </w:rPr>
                        <w:t xml:space="preserve"> </w:t>
                      </w:r>
                      <w:r>
                        <w:rPr>
                          <w:b/>
                          <w:bCs/>
                          <w:szCs w:val="24"/>
                          <w:lang w:val="es-MX"/>
                        </w:rPr>
                        <w:t xml:space="preserve">el </w:t>
                      </w:r>
                      <w:r w:rsidRPr="00E318C7">
                        <w:rPr>
                          <w:b/>
                          <w:bCs/>
                          <w:szCs w:val="24"/>
                          <w:lang w:val="es-MX"/>
                        </w:rPr>
                        <w:t>riesgo por manipulación manual de cargas</w:t>
                      </w:r>
                    </w:p>
                    <w:p w14:paraId="67897F76" w14:textId="77777777" w:rsidR="0033374C" w:rsidRDefault="0033374C"/>
                  </w:txbxContent>
                </v:textbox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B09440" wp14:editId="15071538">
                <wp:simplePos x="0" y="0"/>
                <wp:positionH relativeFrom="margin">
                  <wp:posOffset>2290445</wp:posOffset>
                </wp:positionH>
                <wp:positionV relativeFrom="paragraph">
                  <wp:posOffset>241935</wp:posOffset>
                </wp:positionV>
                <wp:extent cx="2858946" cy="838200"/>
                <wp:effectExtent l="0" t="0" r="0" b="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8946" cy="838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9156D8" w14:textId="77777777" w:rsidR="003D09E1" w:rsidRPr="003D09E1" w:rsidRDefault="003D09E1" w:rsidP="003D09E1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3D09E1"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Recomendaciones para mejorar sus actividades agrícolas y domésticas</w:t>
                            </w:r>
                          </w:p>
                          <w:p w14:paraId="22C05238" w14:textId="77777777" w:rsidR="003D09E1" w:rsidRDefault="003D09E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B09440" id="Cuadro de texto 100" o:spid="_x0000_s1061" type="#_x0000_t202" style="position:absolute;margin-left:180.35pt;margin-top:19.05pt;width:225.1pt;height:66pt;z-index:2517432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" filled="f" stroked="f" strokeweight=".5pt">
                <v:textbox>
                  <w:txbxContent>
                    <w:p w14:paraId="0E9156D8" w14:textId="77777777" w:rsidR="003D09E1" w:rsidRPr="003D09E1" w:rsidRDefault="003D09E1" w:rsidP="003D09E1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3D09E1"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Recomendaciones para mejorar sus actividades agrícolas y domésticas</w:t>
                      </w:r>
                    </w:p>
                    <w:p w14:paraId="22C05238" w14:textId="77777777" w:rsidR="003D09E1" w:rsidRDefault="003D09E1"/>
                  </w:txbxContent>
                </v:textbox>
                <w10:wrap anchorx="margin"/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18AD717" wp14:editId="4EC3097C">
                <wp:simplePos x="0" y="0"/>
                <wp:positionH relativeFrom="column">
                  <wp:posOffset>604520</wp:posOffset>
                </wp:positionH>
                <wp:positionV relativeFrom="paragraph">
                  <wp:posOffset>3237230</wp:posOffset>
                </wp:positionV>
                <wp:extent cx="1362075" cy="1339850"/>
                <wp:effectExtent l="19050" t="19050" r="28575" b="12700"/>
                <wp:wrapNone/>
                <wp:docPr id="67" name="Forma libre: forma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25963C" id="Forma libre: forma 67" o:spid="_x0000_s1026" style="position:absolute;margin-left:47.6pt;margin-top:254.9pt;width:107.25pt;height:105.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" path="m4527,4527l1362547,r,1339913l891767,1339913r-95062,-99588l,1231271,4527,4527xe" fillcolor="#e2efd9 [665]" strokecolor="black [3213]" strokeweight="1.5pt">
                <v:stroke joinstyle="miter"/>
                <v:path arrowok="t" o:connecttype="custom" o:connectlocs="4525,4527;1362075,0;1362075,1339850;891458,1339850;796429,1240267;0,1231213;4525,4527" o:connectangles="0,0,0,0,0,0,0"/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C055A91" wp14:editId="07AB1F8C">
                <wp:simplePos x="0" y="0"/>
                <wp:positionH relativeFrom="column">
                  <wp:posOffset>-836295</wp:posOffset>
                </wp:positionH>
                <wp:positionV relativeFrom="paragraph">
                  <wp:posOffset>3239770</wp:posOffset>
                </wp:positionV>
                <wp:extent cx="1362075" cy="1339850"/>
                <wp:effectExtent l="19050" t="19050" r="28575" b="12700"/>
                <wp:wrapNone/>
                <wp:docPr id="66" name="Forma libre: forma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F0CB11" w14:textId="6339DBFA" w:rsidR="001C57F9" w:rsidRDefault="001C57F9" w:rsidP="001C57F9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055A91" id="Forma libre: forma 66" o:spid="_x0000_s1062" style="position:absolute;margin-left:-65.85pt;margin-top:255.1pt;width:107.25pt;height:105.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" adj="-11796480,,5400" path="m4527,4527l1362547,r,1339913l891767,1339913r-95062,-99588l,1231271,4527,4527xe" fillcolor="#d8d8d8 [2732]" strokecolor="black [3213]" strokeweight="1.5pt">
                <v:stroke joinstyle="miter"/>
                <v:formulas/>
                <v:path arrowok="t" o:connecttype="custom" o:connectlocs="4525,4527;1362075,0;1362075,1339850;891458,1339850;796429,1240267;0,1231213;4525,4527" o:connectangles="0,0,0,0,0,0,0" textboxrect="0,0,1362547,1339913"/>
                <v:textbox>
                  <w:txbxContent>
                    <w:p w14:paraId="43F0CB11" w14:textId="6339DBFA" w:rsidR="001C57F9" w:rsidRDefault="001C57F9" w:rsidP="001C57F9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412D4E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7139DD6" wp14:editId="20BDBF53">
                <wp:simplePos x="0" y="0"/>
                <wp:positionH relativeFrom="column">
                  <wp:posOffset>596265</wp:posOffset>
                </wp:positionH>
                <wp:positionV relativeFrom="paragraph">
                  <wp:posOffset>4598035</wp:posOffset>
                </wp:positionV>
                <wp:extent cx="1362075" cy="1339850"/>
                <wp:effectExtent l="0" t="0" r="47625" b="31750"/>
                <wp:wrapNone/>
                <wp:docPr id="77" name="Forma libre: forma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A3FD24" id="Forma libre: forma 77" o:spid="_x0000_s1026" style="position:absolute;margin-left:46.95pt;margin-top:362.05pt;width:107.25pt;height:105.5pt;rotation:180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" path="m4527,4527l1362547,r,1339913l891767,1339913r-95062,-99588l,1231271,4527,4527xe" fillcolor="#d8d8d8 [2732]" strokecolor="black [3213]" strokeweight="1.5pt">
                <v:stroke joinstyle="miter"/>
                <v:path arrowok="t" o:connecttype="custom" o:connectlocs="4525,4527;1362075,0;1362075,1339850;891458,1339850;796429,1240267;0,1231213;4525,4527" o:connectangles="0,0,0,0,0,0,0"/>
              </v:shape>
            </w:pict>
          </mc:Fallback>
        </mc:AlternateContent>
      </w:r>
      <w:r w:rsidR="002156F2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D43F7BB" wp14:editId="2BE2FAF0">
                <wp:simplePos x="0" y="0"/>
                <wp:positionH relativeFrom="column">
                  <wp:posOffset>-840740</wp:posOffset>
                </wp:positionH>
                <wp:positionV relativeFrom="paragraph">
                  <wp:posOffset>4599305</wp:posOffset>
                </wp:positionV>
                <wp:extent cx="1362075" cy="1339850"/>
                <wp:effectExtent l="0" t="0" r="47625" b="31750"/>
                <wp:wrapNone/>
                <wp:docPr id="76" name="Forma libre: forma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362075" cy="1339850"/>
                        </a:xfrm>
                        <a:custGeom>
                          <a:avLst/>
                          <a:gdLst>
                            <a:gd name="connsiteX0" fmla="*/ 4527 w 1362547"/>
                            <a:gd name="connsiteY0" fmla="*/ 4527 h 1339913"/>
                            <a:gd name="connsiteX1" fmla="*/ 1362547 w 1362547"/>
                            <a:gd name="connsiteY1" fmla="*/ 0 h 1339913"/>
                            <a:gd name="connsiteX2" fmla="*/ 1362547 w 1362547"/>
                            <a:gd name="connsiteY2" fmla="*/ 1339913 h 1339913"/>
                            <a:gd name="connsiteX3" fmla="*/ 891767 w 1362547"/>
                            <a:gd name="connsiteY3" fmla="*/ 1339913 h 1339913"/>
                            <a:gd name="connsiteX4" fmla="*/ 796705 w 1362547"/>
                            <a:gd name="connsiteY4" fmla="*/ 1240325 h 1339913"/>
                            <a:gd name="connsiteX5" fmla="*/ 0 w 1362547"/>
                            <a:gd name="connsiteY5" fmla="*/ 1231271 h 1339913"/>
                            <a:gd name="connsiteX6" fmla="*/ 4527 w 1362547"/>
                            <a:gd name="connsiteY6" fmla="*/ 4527 h 13399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1362547" h="1339913">
                              <a:moveTo>
                                <a:pt x="4527" y="4527"/>
                              </a:moveTo>
                              <a:lnTo>
                                <a:pt x="1362547" y="0"/>
                              </a:lnTo>
                              <a:lnTo>
                                <a:pt x="1362547" y="1339913"/>
                              </a:lnTo>
                              <a:lnTo>
                                <a:pt x="891767" y="1339913"/>
                              </a:lnTo>
                              <a:lnTo>
                                <a:pt x="796705" y="1240325"/>
                              </a:lnTo>
                              <a:lnTo>
                                <a:pt x="0" y="1231271"/>
                              </a:lnTo>
                              <a:lnTo>
                                <a:pt x="4527" y="452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20000"/>
                            <a:lumOff val="80000"/>
                          </a:schemeClr>
                        </a:solidFill>
                        <a:ln w="190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8BD41E" id="Forma libre: forma 76" o:spid="_x0000_s1026" style="position:absolute;margin-left:-66.2pt;margin-top:362.15pt;width:107.25pt;height:105.5pt;rotation:18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2547,13399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" path="m4527,4527l1362547,r,1339913l891767,1339913r-95062,-99588l,1231271,4527,4527xe" fillcolor="#e2efd9 [665]" strokecolor="black [3213]" strokeweight="1.5pt">
                <v:stroke joinstyle="miter"/>
                <v:path arrowok="t" o:connecttype="custom" o:connectlocs="4525,4527;1362075,0;1362075,1339850;891458,1339850;796429,1240267;0,1231213;4525,4527" o:connectangles="0,0,0,0,0,0,0"/>
              </v:shape>
            </w:pict>
          </mc:Fallback>
        </mc:AlternateContent>
      </w:r>
      <w:r w:rsidR="0085629B">
        <w:rPr>
          <w:noProof/>
        </w:rPr>
        <w:drawing>
          <wp:anchor distT="0" distB="0" distL="114300" distR="114300" simplePos="0" relativeHeight="251766784" behindDoc="0" locked="0" layoutInCell="1" allowOverlap="1" wp14:anchorId="4D20C00A" wp14:editId="77026F45">
            <wp:simplePos x="0" y="0"/>
            <wp:positionH relativeFrom="column">
              <wp:posOffset>4871760</wp:posOffset>
            </wp:positionH>
            <wp:positionV relativeFrom="paragraph">
              <wp:posOffset>404584</wp:posOffset>
            </wp:positionV>
            <wp:extent cx="428263" cy="398384"/>
            <wp:effectExtent l="0" t="0" r="0" b="1905"/>
            <wp:wrapNone/>
            <wp:docPr id="110" name="Imagen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3" cy="398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A2E3D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8C7CC0B" wp14:editId="0D7A463D">
                <wp:simplePos x="0" y="0"/>
                <wp:positionH relativeFrom="column">
                  <wp:posOffset>5858807</wp:posOffset>
                </wp:positionH>
                <wp:positionV relativeFrom="paragraph">
                  <wp:posOffset>3483498</wp:posOffset>
                </wp:positionV>
                <wp:extent cx="1132114" cy="468086"/>
                <wp:effectExtent l="0" t="0" r="0" b="0"/>
                <wp:wrapNone/>
                <wp:docPr id="106" name="Rectángul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114" cy="46808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21305A" w14:textId="77777777" w:rsidR="00DA2E3D" w:rsidRPr="00C96473" w:rsidRDefault="00DA2E3D" w:rsidP="00DA2E3D">
                            <w:pPr>
                              <w:jc w:val="center"/>
                              <w:rPr>
                                <w:b/>
                                <w:bCs/>
                                <w:color w:val="000000" w:themeColor="text1"/>
                                <w:lang w:val="es-MX"/>
                              </w:rPr>
                            </w:pPr>
                            <w:r w:rsidRPr="00C96473">
                              <w:rPr>
                                <w:b/>
                                <w:bCs/>
                                <w:color w:val="000000" w:themeColor="text1"/>
                                <w:lang w:val="es-MX"/>
                              </w:rPr>
                              <w:t>EJEMPLO</w:t>
                            </w:r>
                            <w:r>
                              <w:rPr>
                                <w:b/>
                                <w:bCs/>
                                <w:color w:val="000000" w:themeColor="text1"/>
                                <w:lang w:val="es-MX"/>
                              </w:rPr>
                              <w:t xml:space="preserve">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C7CC0B" id="Rectángulo 106" o:spid="_x0000_s1063" style="position:absolute;margin-left:461.3pt;margin-top:274.3pt;width:89.15pt;height:36.8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" filled="f" stroked="f" strokeweight="1pt">
                <v:textbox>
                  <w:txbxContent>
                    <w:p w14:paraId="3D21305A" w14:textId="77777777" w:rsidR="00DA2E3D" w:rsidRPr="00C96473" w:rsidRDefault="00DA2E3D" w:rsidP="00DA2E3D">
                      <w:pPr>
                        <w:jc w:val="center"/>
                        <w:rPr>
                          <w:b/>
                          <w:bCs/>
                          <w:color w:val="000000" w:themeColor="text1"/>
                          <w:lang w:val="es-MX"/>
                        </w:rPr>
                      </w:pPr>
                      <w:r w:rsidRPr="00C96473">
                        <w:rPr>
                          <w:b/>
                          <w:bCs/>
                          <w:color w:val="000000" w:themeColor="text1"/>
                          <w:lang w:val="es-MX"/>
                        </w:rPr>
                        <w:t>EJEMPLO</w:t>
                      </w:r>
                      <w:r>
                        <w:rPr>
                          <w:b/>
                          <w:bCs/>
                          <w:color w:val="000000" w:themeColor="text1"/>
                          <w:lang w:val="es-MX"/>
                        </w:rPr>
                        <w:t xml:space="preserve">: </w:t>
                      </w:r>
                    </w:p>
                  </w:txbxContent>
                </v:textbox>
              </v:rect>
            </w:pict>
          </mc:Fallback>
        </mc:AlternateContent>
      </w:r>
      <w:r w:rsidR="00DA2E3D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D41C547" wp14:editId="17D88D6B">
                <wp:simplePos x="0" y="0"/>
                <wp:positionH relativeFrom="column">
                  <wp:posOffset>5951220</wp:posOffset>
                </wp:positionH>
                <wp:positionV relativeFrom="paragraph">
                  <wp:posOffset>2567594</wp:posOffset>
                </wp:positionV>
                <wp:extent cx="2627445" cy="846398"/>
                <wp:effectExtent l="57150" t="114300" r="116205" b="49530"/>
                <wp:wrapNone/>
                <wp:docPr id="61" name="Rectángul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7445" cy="846398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40000"/>
                            <a:lumOff val="60000"/>
                          </a:schemeClr>
                        </a:solidFill>
                        <a:ln w="28575">
                          <a:solidFill>
                            <a:srgbClr val="00B050"/>
                          </a:solidFill>
                        </a:ln>
                        <a:effectLst>
                          <a:outerShdw blurRad="50800" dist="38100" dir="18900000" algn="b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8709C8" w14:textId="78776BCE" w:rsidR="00DA2E3D" w:rsidRPr="00C96473" w:rsidRDefault="00DA2E3D" w:rsidP="00DA2E3D">
                            <w:pPr>
                              <w:jc w:val="both"/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Generalmente </w:t>
                            </w:r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se producen </w:t>
                            </w:r>
                            <w:r w:rsidRPr="00C96473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en los trabajos agrícolas</w:t>
                            </w:r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y domésticos donde</w:t>
                            </w:r>
                            <w:r w:rsidRPr="00C96473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se realizan las malas manipulaciones manuales de cargas</w:t>
                            </w:r>
                            <w:r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>.</w:t>
                            </w:r>
                            <w:r w:rsidRPr="00C96473">
                              <w:rPr>
                                <w:color w:val="000000" w:themeColor="text1"/>
                                <w:szCs w:val="24"/>
                                <w:lang w:val="es-MX"/>
                              </w:rPr>
                              <w:t xml:space="preserve"> </w:t>
                            </w:r>
                          </w:p>
                          <w:p w14:paraId="548F1206" w14:textId="77777777" w:rsidR="00DA2E3D" w:rsidRDefault="00DA2E3D" w:rsidP="00DA2E3D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0FB35E41" w14:textId="77777777" w:rsidR="00DA2E3D" w:rsidRDefault="00DA2E3D" w:rsidP="00DA2E3D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6F339091" w14:textId="77777777" w:rsidR="00DA2E3D" w:rsidRDefault="00DA2E3D" w:rsidP="00DA2E3D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  <w:p w14:paraId="283E0A48" w14:textId="77777777" w:rsidR="00DA2E3D" w:rsidRPr="00C96473" w:rsidRDefault="00DA2E3D" w:rsidP="00DA2E3D">
                            <w:pPr>
                              <w:jc w:val="center"/>
                              <w:rPr>
                                <w:color w:val="000000" w:themeColor="text1"/>
                                <w:lang w:val="es-MX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41C547" id="Rectángulo 61" o:spid="_x0000_s1064" style="position:absolute;margin-left:468.6pt;margin-top:202.15pt;width:206.9pt;height:66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" fillcolor="#c5e0b3 [1305]" strokecolor="#00b050" strokeweight="2.25pt">
                <v:shadow on="t" color="black" opacity="26214f" origin="-.5,.5" offset=".74836mm,-.74836mm"/>
                <v:textbox>
                  <w:txbxContent>
                    <w:p w14:paraId="218709C8" w14:textId="78776BCE" w:rsidR="00DA2E3D" w:rsidRPr="00C96473" w:rsidRDefault="00DA2E3D" w:rsidP="00DA2E3D">
                      <w:pPr>
                        <w:jc w:val="both"/>
                        <w:rPr>
                          <w:color w:val="000000" w:themeColor="text1"/>
                          <w:szCs w:val="24"/>
                          <w:lang w:val="es-MX"/>
                        </w:rPr>
                      </w:pPr>
                      <w:r w:rsidRPr="00C96473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Generalmente </w:t>
                      </w:r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se producen </w:t>
                      </w:r>
                      <w:r w:rsidRPr="00C96473">
                        <w:rPr>
                          <w:color w:val="000000" w:themeColor="text1"/>
                          <w:szCs w:val="24"/>
                          <w:lang w:val="es-MX"/>
                        </w:rPr>
                        <w:t>en los trabajos agrícolas</w:t>
                      </w:r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y domésticos donde</w:t>
                      </w:r>
                      <w:r w:rsidRPr="00C96473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se realizan las malas manipulaciones manuales de cargas</w:t>
                      </w:r>
                      <w:r>
                        <w:rPr>
                          <w:color w:val="000000" w:themeColor="text1"/>
                          <w:szCs w:val="24"/>
                          <w:lang w:val="es-MX"/>
                        </w:rPr>
                        <w:t>.</w:t>
                      </w:r>
                      <w:r w:rsidRPr="00C96473">
                        <w:rPr>
                          <w:color w:val="000000" w:themeColor="text1"/>
                          <w:szCs w:val="24"/>
                          <w:lang w:val="es-MX"/>
                        </w:rPr>
                        <w:t xml:space="preserve"> </w:t>
                      </w:r>
                    </w:p>
                    <w:p w14:paraId="548F1206" w14:textId="77777777" w:rsidR="00DA2E3D" w:rsidRDefault="00DA2E3D" w:rsidP="00DA2E3D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0FB35E41" w14:textId="77777777" w:rsidR="00DA2E3D" w:rsidRDefault="00DA2E3D" w:rsidP="00DA2E3D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6F339091" w14:textId="77777777" w:rsidR="00DA2E3D" w:rsidRDefault="00DA2E3D" w:rsidP="00DA2E3D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</w:p>
                    <w:p w14:paraId="283E0A48" w14:textId="77777777" w:rsidR="00DA2E3D" w:rsidRPr="00C96473" w:rsidRDefault="00DA2E3D" w:rsidP="00DA2E3D">
                      <w:pPr>
                        <w:jc w:val="center"/>
                        <w:rPr>
                          <w:color w:val="000000" w:themeColor="text1"/>
                          <w:lang w:val="es-MX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7C48A1">
        <w:rPr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C60FE39" wp14:editId="4EDE5347">
                <wp:simplePos x="0" y="0"/>
                <wp:positionH relativeFrom="column">
                  <wp:posOffset>5835393</wp:posOffset>
                </wp:positionH>
                <wp:positionV relativeFrom="paragraph">
                  <wp:posOffset>1087217</wp:posOffset>
                </wp:positionV>
                <wp:extent cx="3014980" cy="1567180"/>
                <wp:effectExtent l="0" t="0" r="0" b="0"/>
                <wp:wrapNone/>
                <wp:docPr id="58" name="Rectángul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14980" cy="15671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59FAB3" w14:textId="0A6B1A5D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 xml:space="preserve">Lesiones </w:t>
                            </w:r>
                            <w:r w:rsidR="00F512D9"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m</w:t>
                            </w:r>
                            <w:r w:rsidR="00F512D9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usculoesqueléticas</w:t>
                            </w:r>
                          </w:p>
                          <w:p w14:paraId="43F36877" w14:textId="77777777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Dolores lumbares</w:t>
                            </w:r>
                          </w:p>
                          <w:p w14:paraId="6BFB62FD" w14:textId="77777777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Hernias discales</w:t>
                            </w:r>
                          </w:p>
                          <w:p w14:paraId="261161DF" w14:textId="77777777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Fracturas</w:t>
                            </w:r>
                          </w:p>
                          <w:p w14:paraId="03E47976" w14:textId="77777777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Desviación de la columna</w:t>
                            </w:r>
                          </w:p>
                          <w:p w14:paraId="6F146859" w14:textId="77777777" w:rsidR="007C48A1" w:rsidRPr="00C96473" w:rsidRDefault="007C48A1" w:rsidP="007C48A1">
                            <w:pPr>
                              <w:pStyle w:val="Prrafodelista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</w:pPr>
                            <w:r w:rsidRPr="00C96473"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4"/>
                                <w:szCs w:val="24"/>
                                <w:lang w:val="es-MX"/>
                              </w:rPr>
                              <w:t>Retroversión pélvica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C60FE39" id="Rectángulo 58" o:spid="_x0000_s1065" style="position:absolute;margin-left:459.5pt;margin-top:85.6pt;width:237.4pt;height:123.4pt;z-index:25175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" filled="f" stroked="f" strokeweight="1pt">
                <v:textbox>
                  <w:txbxContent>
                    <w:p w14:paraId="1159FAB3" w14:textId="0A6B1A5D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 xml:space="preserve">Lesiones </w:t>
                      </w:r>
                      <w:r w:rsidR="00F512D9"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m</w:t>
                      </w:r>
                      <w:r w:rsidR="00F512D9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usculoesqueléticas</w:t>
                      </w:r>
                    </w:p>
                    <w:p w14:paraId="43F36877" w14:textId="77777777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Dolores lumbares</w:t>
                      </w:r>
                    </w:p>
                    <w:p w14:paraId="6BFB62FD" w14:textId="77777777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Hernias discales</w:t>
                      </w:r>
                    </w:p>
                    <w:p w14:paraId="261161DF" w14:textId="77777777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Fracturas</w:t>
                      </w:r>
                    </w:p>
                    <w:p w14:paraId="03E47976" w14:textId="77777777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Desviación de la columna</w:t>
                      </w:r>
                    </w:p>
                    <w:p w14:paraId="6F146859" w14:textId="77777777" w:rsidR="007C48A1" w:rsidRPr="00C96473" w:rsidRDefault="007C48A1" w:rsidP="007C48A1">
                      <w:pPr>
                        <w:pStyle w:val="Prrafodelista"/>
                        <w:numPr>
                          <w:ilvl w:val="0"/>
                          <w:numId w:val="13"/>
                        </w:numPr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</w:pPr>
                      <w:r w:rsidRPr="00C96473">
                        <w:rPr>
                          <w:rFonts w:ascii="Times New Roman" w:hAnsi="Times New Roman" w:cs="Times New Roman"/>
                          <w:color w:val="000000" w:themeColor="text1"/>
                          <w:sz w:val="24"/>
                          <w:szCs w:val="24"/>
                          <w:lang w:val="es-MX"/>
                        </w:rPr>
                        <w:t>Retroversión pélvica</w:t>
                      </w:r>
                    </w:p>
                  </w:txbxContent>
                </v:textbox>
              </v:rect>
            </w:pict>
          </mc:Fallback>
        </mc:AlternateContent>
      </w:r>
      <w:r w:rsidR="007C48A1">
        <w:rPr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F8BF4DF" wp14:editId="6A7B7E5B">
                <wp:simplePos x="0" y="0"/>
                <wp:positionH relativeFrom="margin">
                  <wp:posOffset>5801810</wp:posOffset>
                </wp:positionH>
                <wp:positionV relativeFrom="paragraph">
                  <wp:posOffset>717630</wp:posOffset>
                </wp:positionV>
                <wp:extent cx="2893671" cy="520861"/>
                <wp:effectExtent l="0" t="0" r="0" b="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3671" cy="5208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1F5500F" w14:textId="77777777" w:rsidR="007C48A1" w:rsidRPr="00710A1A" w:rsidRDefault="007C48A1" w:rsidP="007C48A1">
                            <w:pPr>
                              <w:jc w:val="both"/>
                              <w:rPr>
                                <w:szCs w:val="24"/>
                                <w:lang w:val="es-MX"/>
                              </w:rPr>
                            </w:pPr>
                            <w:r w:rsidRPr="00710A1A">
                              <w:rPr>
                                <w:szCs w:val="24"/>
                                <w:lang w:val="es-MX"/>
                              </w:rPr>
                              <w:t xml:space="preserve">Una incorrecta manipulación manual de cargas puede ocasionar: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8BF4DF" id="Cuadro de texto 57" o:spid="_x0000_s1066" type="#_x0000_t202" style="position:absolute;margin-left:456.85pt;margin-top:56.5pt;width:227.85pt;height:41pt;z-index:251748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" filled="f" stroked="f" strokeweight=".5pt">
                <v:textbox>
                  <w:txbxContent>
                    <w:p w14:paraId="11F5500F" w14:textId="77777777" w:rsidR="007C48A1" w:rsidRPr="00710A1A" w:rsidRDefault="007C48A1" w:rsidP="007C48A1">
                      <w:pPr>
                        <w:jc w:val="both"/>
                        <w:rPr>
                          <w:szCs w:val="24"/>
                          <w:lang w:val="es-MX"/>
                        </w:rPr>
                      </w:pPr>
                      <w:r w:rsidRPr="00710A1A">
                        <w:rPr>
                          <w:szCs w:val="24"/>
                          <w:lang w:val="es-MX"/>
                        </w:rPr>
                        <w:t xml:space="preserve">Una incorrecta manipulación manual de cargas puede ocasionar: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C48A1"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58FDDDE" wp14:editId="064D00B2">
                <wp:simplePos x="0" y="0"/>
                <wp:positionH relativeFrom="page">
                  <wp:posOffset>6782765</wp:posOffset>
                </wp:positionH>
                <wp:positionV relativeFrom="paragraph">
                  <wp:posOffset>254643</wp:posOffset>
                </wp:positionV>
                <wp:extent cx="3246120" cy="497711"/>
                <wp:effectExtent l="0" t="0" r="0" b="0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46120" cy="49771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146AD31" w14:textId="08ADAF0A" w:rsidR="007C48A1" w:rsidRDefault="007C48A1" w:rsidP="007C48A1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color w:val="000000" w:themeColor="text1"/>
                                <w:szCs w:val="24"/>
                                <w:lang w:val="es-MX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¿Qué daños puede producir la mala manipulación de cargas?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FDDDE" id="Cuadro de texto 102" o:spid="_x0000_s1067" type="#_x0000_t202" style="position:absolute;margin-left:534.1pt;margin-top:20.05pt;width:255.6pt;height:39.2pt;z-index:2517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" filled="f" stroked="f" strokeweight=".5pt">
                <v:textbox>
                  <w:txbxContent>
                    <w:p w14:paraId="6146AD31" w14:textId="08ADAF0A" w:rsidR="007C48A1" w:rsidRDefault="007C48A1" w:rsidP="007C48A1">
                      <w:pPr>
                        <w:jc w:val="center"/>
                      </w:pPr>
                      <w:r>
                        <w:rPr>
                          <w:b/>
                          <w:bCs/>
                          <w:color w:val="000000" w:themeColor="text1"/>
                          <w:szCs w:val="24"/>
                          <w:lang w:val="es-MX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¿Qué daños puede producir la mala manipulación de cargas?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3D09E1"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EA06EA" wp14:editId="0B31E6DF">
                <wp:simplePos x="0" y="0"/>
                <wp:positionH relativeFrom="column">
                  <wp:posOffset>-934655</wp:posOffset>
                </wp:positionH>
                <wp:positionV relativeFrom="paragraph">
                  <wp:posOffset>219919</wp:posOffset>
                </wp:positionV>
                <wp:extent cx="2978432" cy="5825490"/>
                <wp:effectExtent l="0" t="0" r="12700" b="22860"/>
                <wp:wrapNone/>
                <wp:docPr id="82" name="Rectángul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8432" cy="5825490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60E3DC4" id="Rectángulo 82" o:spid="_x0000_s1026" style="position:absolute;margin-left:-73.6pt;margin-top:17.3pt;width:234.5pt;height:458.7pt;z-index:251723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" filled="f" strokecolor="black [3213]" strokeweight="1pt"/>
            </w:pict>
          </mc:Fallback>
        </mc:AlternateContent>
      </w:r>
      <w:r w:rsidR="003D09E1">
        <w:rPr>
          <w:noProof/>
        </w:rPr>
        <mc:AlternateContent>
          <mc:Choice Requires="wps">
            <w:drawing>
              <wp:anchor distT="0" distB="0" distL="114300" distR="114300" simplePos="0" relativeHeight="251637754" behindDoc="0" locked="0" layoutInCell="1" allowOverlap="1" wp14:anchorId="29515CF3" wp14:editId="031767FB">
                <wp:simplePos x="0" y="0"/>
                <wp:positionH relativeFrom="column">
                  <wp:posOffset>-934655</wp:posOffset>
                </wp:positionH>
                <wp:positionV relativeFrom="paragraph">
                  <wp:posOffset>243068</wp:posOffset>
                </wp:positionV>
                <wp:extent cx="2974694" cy="5826125"/>
                <wp:effectExtent l="0" t="0" r="0" b="3175"/>
                <wp:wrapNone/>
                <wp:docPr id="78" name="Rectángul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74694" cy="5826125"/>
                        </a:xfrm>
                        <a:prstGeom prst="rect">
                          <a:avLst/>
                        </a:pr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3089C7" id="Rectángulo 78" o:spid="_x0000_s1026" style="position:absolute;margin-left:-73.6pt;margin-top:19.15pt;width:234.25pt;height:458.75pt;z-index:2516377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" fillcolor="#538135 [2409]" stroked="f" strokeweight="1pt"/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32D4C4C8" wp14:editId="64A91336">
                <wp:simplePos x="0" y="0"/>
                <wp:positionH relativeFrom="column">
                  <wp:posOffset>-927340</wp:posOffset>
                </wp:positionH>
                <wp:positionV relativeFrom="paragraph">
                  <wp:posOffset>-724619</wp:posOffset>
                </wp:positionV>
                <wp:extent cx="9609443" cy="861695"/>
                <wp:effectExtent l="0" t="0" r="11430" b="14605"/>
                <wp:wrapNone/>
                <wp:docPr id="91" name="Rectángul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9443" cy="8616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44D743" id="Rectángulo 91" o:spid="_x0000_s1026" style="position:absolute;margin-left:-73pt;margin-top:-57.05pt;width:756.65pt;height:67.8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" filled="f" strokecolor="black [3213]" strokeweight="1pt"/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F82B437" wp14:editId="4F768E78">
                <wp:simplePos x="0" y="0"/>
                <wp:positionH relativeFrom="column">
                  <wp:posOffset>1289649</wp:posOffset>
                </wp:positionH>
                <wp:positionV relativeFrom="paragraph">
                  <wp:posOffset>-715992</wp:posOffset>
                </wp:positionV>
                <wp:extent cx="1154430" cy="765546"/>
                <wp:effectExtent l="0" t="0" r="7620" b="0"/>
                <wp:wrapNone/>
                <wp:docPr id="59" name="Forma libre: forma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4430" cy="765546"/>
                        </a:xfrm>
                        <a:custGeom>
                          <a:avLst/>
                          <a:gdLst>
                            <a:gd name="connsiteX0" fmla="*/ 0 w 1154681"/>
                            <a:gd name="connsiteY0" fmla="*/ 0 h 757550"/>
                            <a:gd name="connsiteX1" fmla="*/ 270316 w 1154681"/>
                            <a:gd name="connsiteY1" fmla="*/ 3337 h 757550"/>
                            <a:gd name="connsiteX2" fmla="*/ 1154681 w 1154681"/>
                            <a:gd name="connsiteY2" fmla="*/ 757550 h 757550"/>
                            <a:gd name="connsiteX3" fmla="*/ 877691 w 1154681"/>
                            <a:gd name="connsiteY3" fmla="*/ 757550 h 757550"/>
                            <a:gd name="connsiteX4" fmla="*/ 0 w 1154681"/>
                            <a:gd name="connsiteY4" fmla="*/ 0 h 7575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154681" h="757550">
                              <a:moveTo>
                                <a:pt x="0" y="0"/>
                              </a:moveTo>
                              <a:lnTo>
                                <a:pt x="270316" y="3337"/>
                              </a:lnTo>
                              <a:lnTo>
                                <a:pt x="1154681" y="757550"/>
                              </a:lnTo>
                              <a:lnTo>
                                <a:pt x="877691" y="75755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7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BFE57" id="Forma libre: forma 59" o:spid="_x0000_s1026" style="position:absolute;margin-left:101.55pt;margin-top:-56.4pt;width:90.9pt;height:60.3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154681,7575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" path="m,l270316,3337r884365,754213l877691,757550,,xe" fillcolor="#538135 [2409]" stroked="f" strokeweight="1pt">
                <v:stroke joinstyle="miter"/>
                <v:path arrowok="t" o:connecttype="custom" o:connectlocs="0,0;270257,3372;1154430,765546;877500,765546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32E355F9" wp14:editId="5FFCA51A">
                <wp:simplePos x="0" y="0"/>
                <wp:positionH relativeFrom="column">
                  <wp:posOffset>1565694</wp:posOffset>
                </wp:positionH>
                <wp:positionV relativeFrom="paragraph">
                  <wp:posOffset>-715992</wp:posOffset>
                </wp:positionV>
                <wp:extent cx="1071245" cy="762371"/>
                <wp:effectExtent l="0" t="0" r="0" b="0"/>
                <wp:wrapNone/>
                <wp:docPr id="60" name="Forma libre: form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1245" cy="762371"/>
                        </a:xfrm>
                        <a:custGeom>
                          <a:avLst/>
                          <a:gdLst>
                            <a:gd name="connsiteX0" fmla="*/ 0 w 1071249"/>
                            <a:gd name="connsiteY0" fmla="*/ 3337 h 754213"/>
                            <a:gd name="connsiteX1" fmla="*/ 180210 w 1071249"/>
                            <a:gd name="connsiteY1" fmla="*/ 0 h 754213"/>
                            <a:gd name="connsiteX2" fmla="*/ 1071249 w 1071249"/>
                            <a:gd name="connsiteY2" fmla="*/ 754213 h 754213"/>
                            <a:gd name="connsiteX3" fmla="*/ 871016 w 1071249"/>
                            <a:gd name="connsiteY3" fmla="*/ 754213 h 754213"/>
                            <a:gd name="connsiteX4" fmla="*/ 0 w 1071249"/>
                            <a:gd name="connsiteY4" fmla="*/ 3337 h 754213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1071249" h="754213">
                              <a:moveTo>
                                <a:pt x="0" y="3337"/>
                              </a:moveTo>
                              <a:lnTo>
                                <a:pt x="180210" y="0"/>
                              </a:lnTo>
                              <a:lnTo>
                                <a:pt x="1071249" y="754213"/>
                              </a:lnTo>
                              <a:lnTo>
                                <a:pt x="871016" y="754213"/>
                              </a:lnTo>
                              <a:lnTo>
                                <a:pt x="0" y="3337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6">
                            <a:lumMod val="60000"/>
                            <a:lumOff val="4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A46FC" id="Forma libre: forma 60" o:spid="_x0000_s1026" style="position:absolute;margin-left:123.3pt;margin-top:-56.4pt;width:84.35pt;height:60.05pt;z-index:251710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071249,7542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" path="m,3337l180210,r891039,754213l871016,754213,,3337xe" fillcolor="#a8d08d [1945]" stroked="f" strokeweight="1pt">
                <v:stroke joinstyle="miter"/>
                <v:path arrowok="t" o:connecttype="custom" o:connectlocs="0,3373;180209,0;1071245,762371;871013,762371;0,3373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3E94187" wp14:editId="4717715A">
                <wp:simplePos x="0" y="0"/>
                <wp:positionH relativeFrom="column">
                  <wp:posOffset>1755475</wp:posOffset>
                </wp:positionH>
                <wp:positionV relativeFrom="paragraph">
                  <wp:posOffset>-707365</wp:posOffset>
                </wp:positionV>
                <wp:extent cx="6934200" cy="767188"/>
                <wp:effectExtent l="0" t="0" r="0" b="0"/>
                <wp:wrapNone/>
                <wp:docPr id="62" name="Forma libre: form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34200" cy="767188"/>
                        </a:xfrm>
                        <a:custGeom>
                          <a:avLst/>
                          <a:gdLst>
                            <a:gd name="connsiteX0" fmla="*/ 0 w 6934641"/>
                            <a:gd name="connsiteY0" fmla="*/ 0 h 750548"/>
                            <a:gd name="connsiteX1" fmla="*/ 877402 w 6934641"/>
                            <a:gd name="connsiteY1" fmla="*/ 750548 h 750548"/>
                            <a:gd name="connsiteX2" fmla="*/ 6934641 w 6934641"/>
                            <a:gd name="connsiteY2" fmla="*/ 745262 h 750548"/>
                            <a:gd name="connsiteX3" fmla="*/ 6934641 w 6934641"/>
                            <a:gd name="connsiteY3" fmla="*/ 0 h 750548"/>
                            <a:gd name="connsiteX4" fmla="*/ 0 w 6934641"/>
                            <a:gd name="connsiteY4" fmla="*/ 0 h 75054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6934641" h="750548">
                              <a:moveTo>
                                <a:pt x="0" y="0"/>
                              </a:moveTo>
                              <a:lnTo>
                                <a:pt x="877402" y="750548"/>
                              </a:lnTo>
                              <a:lnTo>
                                <a:pt x="6934641" y="745262"/>
                              </a:lnTo>
                              <a:lnTo>
                                <a:pt x="6934641" y="0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BDCA5B" id="Forma libre: forma 62" o:spid="_x0000_s1026" style="position:absolute;margin-left:138.25pt;margin-top:-55.7pt;width:546pt;height:60.4pt;z-index:2517114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6934641,75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" path="m,l877402,750548r6057239,-5286l6934641,,,xe" fillcolor="#d8d8d8 [2732]" stroked="f" strokeweight="1pt">
                <v:stroke joinstyle="miter"/>
                <v:path arrowok="t" o:connecttype="custom" o:connectlocs="0,0;877346,767188;6934200,761785;6934200,0;0,0" o:connectangles="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7094BE7" wp14:editId="36C69BBE">
                <wp:simplePos x="0" y="0"/>
                <wp:positionH relativeFrom="column">
                  <wp:posOffset>-951614</wp:posOffset>
                </wp:positionH>
                <wp:positionV relativeFrom="paragraph">
                  <wp:posOffset>-723014</wp:posOffset>
                </wp:positionV>
                <wp:extent cx="9638030" cy="862020"/>
                <wp:effectExtent l="0" t="0" r="1270" b="0"/>
                <wp:wrapNone/>
                <wp:docPr id="52" name="Forma libre: forma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38030" cy="862020"/>
                        </a:xfrm>
                        <a:custGeom>
                          <a:avLst/>
                          <a:gdLst>
                            <a:gd name="connsiteX0" fmla="*/ 0 w 9626886"/>
                            <a:gd name="connsiteY0" fmla="*/ 0 h 883578"/>
                            <a:gd name="connsiteX1" fmla="*/ 10274 w 9626886"/>
                            <a:gd name="connsiteY1" fmla="*/ 873304 h 883578"/>
                            <a:gd name="connsiteX2" fmla="*/ 9626886 w 9626886"/>
                            <a:gd name="connsiteY2" fmla="*/ 883578 h 883578"/>
                            <a:gd name="connsiteX3" fmla="*/ 9626886 w 9626886"/>
                            <a:gd name="connsiteY3" fmla="*/ 760288 h 883578"/>
                            <a:gd name="connsiteX4" fmla="*/ 3123344 w 9626886"/>
                            <a:gd name="connsiteY4" fmla="*/ 770562 h 883578"/>
                            <a:gd name="connsiteX5" fmla="*/ 2239766 w 9626886"/>
                            <a:gd name="connsiteY5" fmla="*/ 10274 h 883578"/>
                            <a:gd name="connsiteX6" fmla="*/ 0 w 9626886"/>
                            <a:gd name="connsiteY6" fmla="*/ 0 h 883578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26886" h="883578">
                              <a:moveTo>
                                <a:pt x="0" y="0"/>
                              </a:moveTo>
                              <a:lnTo>
                                <a:pt x="10274" y="873304"/>
                              </a:lnTo>
                              <a:lnTo>
                                <a:pt x="9626886" y="883578"/>
                              </a:lnTo>
                              <a:lnTo>
                                <a:pt x="9626886" y="760288"/>
                              </a:lnTo>
                              <a:lnTo>
                                <a:pt x="3123344" y="770562"/>
                              </a:lnTo>
                              <a:lnTo>
                                <a:pt x="2239766" y="10274"/>
                              </a:lnTo>
                              <a:lnTo>
                                <a:pt x="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BA3B7" id="Forma libre: forma 52" o:spid="_x0000_s1026" style="position:absolute;margin-left:-74.95pt;margin-top:-56.95pt;width:758.9pt;height:67.9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626886,8835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" path="m,l10274,873304r9616612,10274l9626886,760288,3123344,770562,2239766,10274,,xe" fillcolor="#92d050" stroked="f" strokeweight="1pt">
                <v:stroke joinstyle="miter"/>
                <v:path arrowok="t" o:connecttype="custom" o:connectlocs="0,0;10286,851997;9638030,862020;9638030,741738;3126960,751761;2242359,10023;0,0" o:connectangles="0,0,0,0,0,0,0"/>
              </v:shape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33ED5771" wp14:editId="5521B0D0">
                <wp:simplePos x="0" y="0"/>
                <wp:positionH relativeFrom="margin">
                  <wp:posOffset>-929244</wp:posOffset>
                </wp:positionH>
                <wp:positionV relativeFrom="paragraph">
                  <wp:posOffset>6139543</wp:posOffset>
                </wp:positionV>
                <wp:extent cx="9607138" cy="498763"/>
                <wp:effectExtent l="0" t="0" r="13335" b="15875"/>
                <wp:wrapNone/>
                <wp:docPr id="89" name="Rectángul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49876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6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28342F" id="Rectángulo 89" o:spid="_x0000_s1026" style="position:absolute;margin-left:-73.15pt;margin-top:483.45pt;width:756.45pt;height:39.25pt;z-index:2517278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" fillcolor="#a5a5a5 [2092]" strokecolor="black [3213]" strokeweight="1pt">
                <w10:wrap anchorx="margin"/>
              </v:rect>
            </w:pict>
          </mc:Fallback>
        </mc:AlternateContent>
      </w:r>
      <w:r w:rsidR="00A05D1F"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0D2FEF5" wp14:editId="7ABB2658">
                <wp:simplePos x="0" y="0"/>
                <wp:positionH relativeFrom="column">
                  <wp:posOffset>-929244</wp:posOffset>
                </wp:positionH>
                <wp:positionV relativeFrom="paragraph">
                  <wp:posOffset>5949538</wp:posOffset>
                </wp:positionV>
                <wp:extent cx="9607138" cy="178130"/>
                <wp:effectExtent l="0" t="0" r="13335" b="12700"/>
                <wp:wrapNone/>
                <wp:docPr id="88" name="Forma libre: forma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7138" cy="178130"/>
                        </a:xfrm>
                        <a:custGeom>
                          <a:avLst/>
                          <a:gdLst>
                            <a:gd name="connsiteX0" fmla="*/ 9607138 w 9607138"/>
                            <a:gd name="connsiteY0" fmla="*/ 178130 h 178130"/>
                            <a:gd name="connsiteX1" fmla="*/ 9607138 w 9607138"/>
                            <a:gd name="connsiteY1" fmla="*/ 0 h 178130"/>
                            <a:gd name="connsiteX2" fmla="*/ 8467106 w 9607138"/>
                            <a:gd name="connsiteY2" fmla="*/ 0 h 178130"/>
                            <a:gd name="connsiteX3" fmla="*/ 8336478 w 9607138"/>
                            <a:gd name="connsiteY3" fmla="*/ 118753 h 178130"/>
                            <a:gd name="connsiteX4" fmla="*/ 0 w 9607138"/>
                            <a:gd name="connsiteY4" fmla="*/ 106878 h 178130"/>
                            <a:gd name="connsiteX5" fmla="*/ 0 w 9607138"/>
                            <a:gd name="connsiteY5" fmla="*/ 178130 h 178130"/>
                            <a:gd name="connsiteX6" fmla="*/ 9607138 w 9607138"/>
                            <a:gd name="connsiteY6" fmla="*/ 178130 h 17813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</a:cxnLst>
                          <a:rect l="l" t="t" r="r" b="b"/>
                          <a:pathLst>
                            <a:path w="9607138" h="178130">
                              <a:moveTo>
                                <a:pt x="9607138" y="178130"/>
                              </a:moveTo>
                              <a:lnTo>
                                <a:pt x="9607138" y="0"/>
                              </a:lnTo>
                              <a:lnTo>
                                <a:pt x="8467106" y="0"/>
                              </a:lnTo>
                              <a:lnTo>
                                <a:pt x="8336478" y="118753"/>
                              </a:lnTo>
                              <a:lnTo>
                                <a:pt x="0" y="106878"/>
                              </a:lnTo>
                              <a:lnTo>
                                <a:pt x="0" y="178130"/>
                              </a:lnTo>
                              <a:lnTo>
                                <a:pt x="9607138" y="17813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tx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A27FA52" id="Forma libre: forma 88" o:spid="_x0000_s1026" style="position:absolute;margin-left:-73.15pt;margin-top:468.45pt;width:756.45pt;height:14.0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07138,1781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" path="m9607138,178130l9607138,,8467106,,8336478,118753,,106878r,71252l9607138,178130xe" fillcolor="black [3213]" strokecolor="black [3213]" strokeweight="1pt">
                <v:stroke joinstyle="miter"/>
                <v:path arrowok="t" o:connecttype="custom" o:connectlocs="9607138,178130;9607138,0;8467106,0;8336478,118753;0,106878;0,178130;9607138,178130" o:connectangles="0,0,0,0,0,0,0"/>
              </v:shape>
            </w:pict>
          </mc:Fallback>
        </mc:AlternateContent>
      </w:r>
      <w:r w:rsidR="001B5A12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2AFBAA2" wp14:editId="4EBD4AC4">
                <wp:simplePos x="0" y="0"/>
                <wp:positionH relativeFrom="margin">
                  <wp:posOffset>2443348</wp:posOffset>
                </wp:positionH>
                <wp:positionV relativeFrom="paragraph">
                  <wp:posOffset>225631</wp:posOffset>
                </wp:positionV>
                <wp:extent cx="2854960" cy="5838000"/>
                <wp:effectExtent l="0" t="0" r="21590" b="10795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4960" cy="5838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B6D97F" id="Rectángulo 63" o:spid="_x0000_s1026" style="position:absolute;margin-left:192.4pt;margin-top:17.75pt;width:224.8pt;height:459.7pt;z-index:251713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" filled="f" strokecolor="black [3213]" strokeweight="1pt">
                <w10:wrap anchorx="margin"/>
              </v:rect>
            </w:pict>
          </mc:Fallback>
        </mc:AlternateContent>
      </w:r>
    </w:p>
    <w:sectPr w:rsidR="00D43E68" w:rsidSect="00D43E68">
      <w:pgSz w:w="15840" w:h="12240" w:orient="landscape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CB6DF" w14:textId="77777777" w:rsidR="0010058A" w:rsidRDefault="0010058A" w:rsidP="00E34032">
      <w:r>
        <w:separator/>
      </w:r>
    </w:p>
  </w:endnote>
  <w:endnote w:type="continuationSeparator" w:id="0">
    <w:p w14:paraId="46C5BCA1" w14:textId="77777777" w:rsidR="0010058A" w:rsidRDefault="0010058A" w:rsidP="00E34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45 Helvetica Light">
    <w:altName w:val="Courier New"/>
    <w:charset w:val="00"/>
    <w:family w:val="auto"/>
    <w:pitch w:val="variable"/>
    <w:sig w:usb0="00000000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AEA7A3" w14:textId="77777777" w:rsidR="0010058A" w:rsidRDefault="0010058A" w:rsidP="00E34032">
      <w:r>
        <w:separator/>
      </w:r>
    </w:p>
  </w:footnote>
  <w:footnote w:type="continuationSeparator" w:id="0">
    <w:p w14:paraId="52BB1E54" w14:textId="77777777" w:rsidR="0010058A" w:rsidRDefault="0010058A" w:rsidP="00E3403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w14:anchorId="4AFCA5A0"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3" type="#_x0000_t75" style="width:11.15pt;height:11.15pt" o:bullet="t">
        <v:imagedata r:id="rId1" o:title="mso7160"/>
      </v:shape>
    </w:pict>
  </w:numPicBullet>
  <w:abstractNum w:abstractNumId="0" w15:restartNumberingAfterBreak="0">
    <w:nsid w:val="198A6FD0"/>
    <w:multiLevelType w:val="hybridMultilevel"/>
    <w:tmpl w:val="9DF0A340"/>
    <w:lvl w:ilvl="0" w:tplc="30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3C2057"/>
    <w:multiLevelType w:val="hybridMultilevel"/>
    <w:tmpl w:val="9ED28CD6"/>
    <w:lvl w:ilvl="0" w:tplc="300A0005">
      <w:start w:val="1"/>
      <w:numFmt w:val="bullet"/>
      <w:lvlText w:val=""/>
      <w:lvlJc w:val="left"/>
      <w:pPr>
        <w:ind w:left="785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C46D80"/>
    <w:multiLevelType w:val="hybridMultilevel"/>
    <w:tmpl w:val="410850CA"/>
    <w:lvl w:ilvl="0" w:tplc="30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26761BA"/>
    <w:multiLevelType w:val="hybridMultilevel"/>
    <w:tmpl w:val="DF4023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164C33"/>
    <w:multiLevelType w:val="hybridMultilevel"/>
    <w:tmpl w:val="F2A2E2C0"/>
    <w:lvl w:ilvl="0" w:tplc="82FA2342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  <w:color w:val="C00000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B51FA4"/>
    <w:multiLevelType w:val="hybridMultilevel"/>
    <w:tmpl w:val="2A2A18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EF56BC"/>
    <w:multiLevelType w:val="hybridMultilevel"/>
    <w:tmpl w:val="742C29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CAD687B"/>
    <w:multiLevelType w:val="multilevel"/>
    <w:tmpl w:val="300A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8" w15:restartNumberingAfterBreak="0">
    <w:nsid w:val="40786F61"/>
    <w:multiLevelType w:val="hybridMultilevel"/>
    <w:tmpl w:val="36C2025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372129"/>
    <w:multiLevelType w:val="hybridMultilevel"/>
    <w:tmpl w:val="2C8EB1D6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49323A48"/>
    <w:multiLevelType w:val="hybridMultilevel"/>
    <w:tmpl w:val="00D6828E"/>
    <w:lvl w:ilvl="0" w:tplc="0EB482E8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D0D0D" w:themeColor="text1" w:themeTint="F2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7A40BF"/>
    <w:multiLevelType w:val="hybridMultilevel"/>
    <w:tmpl w:val="471EA07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55BE0F80"/>
    <w:multiLevelType w:val="hybridMultilevel"/>
    <w:tmpl w:val="CC4E462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DB64FF"/>
    <w:multiLevelType w:val="hybridMultilevel"/>
    <w:tmpl w:val="BBAE8F58"/>
    <w:lvl w:ilvl="0" w:tplc="300A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C35D0"/>
    <w:multiLevelType w:val="hybridMultilevel"/>
    <w:tmpl w:val="645A6D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5E309F5"/>
    <w:multiLevelType w:val="hybridMultilevel"/>
    <w:tmpl w:val="6B2C14E2"/>
    <w:lvl w:ilvl="0" w:tplc="30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7A3169DC"/>
    <w:multiLevelType w:val="hybridMultilevel"/>
    <w:tmpl w:val="F024368E"/>
    <w:lvl w:ilvl="0" w:tplc="300A0007">
      <w:start w:val="1"/>
      <w:numFmt w:val="bullet"/>
      <w:lvlText w:val=""/>
      <w:lvlPicBulletId w:val="0"/>
      <w:lvlJc w:val="left"/>
      <w:pPr>
        <w:ind w:left="502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 w15:restartNumberingAfterBreak="0">
    <w:nsid w:val="7A782E42"/>
    <w:multiLevelType w:val="hybridMultilevel"/>
    <w:tmpl w:val="72102DD0"/>
    <w:lvl w:ilvl="0" w:tplc="300A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0D0D0D" w:themeColor="text1" w:themeTint="F2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8"/>
  </w:num>
  <w:num w:numId="3">
    <w:abstractNumId w:val="12"/>
  </w:num>
  <w:num w:numId="4">
    <w:abstractNumId w:val="7"/>
  </w:num>
  <w:num w:numId="5">
    <w:abstractNumId w:val="3"/>
  </w:num>
  <w:num w:numId="6">
    <w:abstractNumId w:val="6"/>
  </w:num>
  <w:num w:numId="7">
    <w:abstractNumId w:val="5"/>
  </w:num>
  <w:num w:numId="8">
    <w:abstractNumId w:val="11"/>
  </w:num>
  <w:num w:numId="9">
    <w:abstractNumId w:val="15"/>
  </w:num>
  <w:num w:numId="10">
    <w:abstractNumId w:val="9"/>
  </w:num>
  <w:num w:numId="11">
    <w:abstractNumId w:val="1"/>
  </w:num>
  <w:num w:numId="12">
    <w:abstractNumId w:val="2"/>
  </w:num>
  <w:num w:numId="13">
    <w:abstractNumId w:val="4"/>
  </w:num>
  <w:num w:numId="14">
    <w:abstractNumId w:val="16"/>
  </w:num>
  <w:num w:numId="15">
    <w:abstractNumId w:val="13"/>
  </w:num>
  <w:num w:numId="16">
    <w:abstractNumId w:val="10"/>
  </w:num>
  <w:num w:numId="17">
    <w:abstractNumId w:val="17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D2DDA"/>
    <w:rsid w:val="000259CD"/>
    <w:rsid w:val="00034F20"/>
    <w:rsid w:val="00043C2C"/>
    <w:rsid w:val="00052C06"/>
    <w:rsid w:val="000842F0"/>
    <w:rsid w:val="0010058A"/>
    <w:rsid w:val="00105463"/>
    <w:rsid w:val="00125867"/>
    <w:rsid w:val="00160C9E"/>
    <w:rsid w:val="001B5A12"/>
    <w:rsid w:val="001C57F9"/>
    <w:rsid w:val="00205E4D"/>
    <w:rsid w:val="002156F2"/>
    <w:rsid w:val="00230AA0"/>
    <w:rsid w:val="00261EA3"/>
    <w:rsid w:val="00296DC9"/>
    <w:rsid w:val="00320411"/>
    <w:rsid w:val="003252F2"/>
    <w:rsid w:val="0033374C"/>
    <w:rsid w:val="00336AA9"/>
    <w:rsid w:val="003B53D6"/>
    <w:rsid w:val="003D09E1"/>
    <w:rsid w:val="003F77AA"/>
    <w:rsid w:val="00412D4E"/>
    <w:rsid w:val="004A3E34"/>
    <w:rsid w:val="004B0969"/>
    <w:rsid w:val="004D038C"/>
    <w:rsid w:val="00504391"/>
    <w:rsid w:val="005473D4"/>
    <w:rsid w:val="005B14C8"/>
    <w:rsid w:val="00602BC0"/>
    <w:rsid w:val="006569A7"/>
    <w:rsid w:val="00680402"/>
    <w:rsid w:val="00720048"/>
    <w:rsid w:val="007933AF"/>
    <w:rsid w:val="007C48A1"/>
    <w:rsid w:val="0083591E"/>
    <w:rsid w:val="00843E55"/>
    <w:rsid w:val="0085629B"/>
    <w:rsid w:val="008C723A"/>
    <w:rsid w:val="009068DB"/>
    <w:rsid w:val="00922126"/>
    <w:rsid w:val="00944996"/>
    <w:rsid w:val="0098393A"/>
    <w:rsid w:val="00987B01"/>
    <w:rsid w:val="00993967"/>
    <w:rsid w:val="00997A4D"/>
    <w:rsid w:val="009E1CB8"/>
    <w:rsid w:val="00A05D1F"/>
    <w:rsid w:val="00AD0DA4"/>
    <w:rsid w:val="00B274D2"/>
    <w:rsid w:val="00BD2DDA"/>
    <w:rsid w:val="00BF0946"/>
    <w:rsid w:val="00BF2B70"/>
    <w:rsid w:val="00C15C62"/>
    <w:rsid w:val="00CE194A"/>
    <w:rsid w:val="00CE1E94"/>
    <w:rsid w:val="00D11D22"/>
    <w:rsid w:val="00D43E68"/>
    <w:rsid w:val="00D541C7"/>
    <w:rsid w:val="00D61739"/>
    <w:rsid w:val="00D80F05"/>
    <w:rsid w:val="00DA2E3D"/>
    <w:rsid w:val="00E11F48"/>
    <w:rsid w:val="00E34032"/>
    <w:rsid w:val="00E42B08"/>
    <w:rsid w:val="00E47FDE"/>
    <w:rsid w:val="00EE1E5C"/>
    <w:rsid w:val="00F512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oNotEmbedSmartTags/>
  <w:decimalSymbol w:val=","/>
  <w:listSeparator w:val=";"/>
  <w14:docId w14:val="69D95820"/>
  <w15:chartTrackingRefBased/>
  <w15:docId w15:val="{AF72DBD7-B623-4653-89F5-E79C8F331E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7B01"/>
    <w:rPr>
      <w:sz w:val="24"/>
    </w:rPr>
  </w:style>
  <w:style w:type="paragraph" w:styleId="Ttulo1">
    <w:name w:val="heading 1"/>
    <w:basedOn w:val="Normal"/>
    <w:next w:val="Normal"/>
    <w:qFormat/>
    <w:rsid w:val="007E5411"/>
    <w:pPr>
      <w:keepNext/>
      <w:jc w:val="center"/>
      <w:outlineLvl w:val="0"/>
    </w:pPr>
    <w:rPr>
      <w:rFonts w:ascii="Times" w:eastAsia="Times" w:hAnsi="Times"/>
      <w:sz w:val="6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lacephotohere">
    <w:name w:val="Place photo here"/>
    <w:basedOn w:val="Normal"/>
    <w:link w:val="PlacephotohereChar"/>
    <w:qFormat/>
    <w:rsid w:val="00987B01"/>
    <w:pPr>
      <w:jc w:val="center"/>
    </w:pPr>
    <w:rPr>
      <w:rFonts w:ascii="Arial" w:hAnsi="Arial"/>
      <w:color w:val="FFFFEF"/>
      <w:sz w:val="20"/>
    </w:rPr>
  </w:style>
  <w:style w:type="paragraph" w:customStyle="1" w:styleId="Header01">
    <w:name w:val="Header 01"/>
    <w:basedOn w:val="Normal"/>
    <w:link w:val="Header01Char"/>
    <w:qFormat/>
    <w:rsid w:val="00D43E68"/>
    <w:pPr>
      <w:jc w:val="both"/>
    </w:pPr>
    <w:rPr>
      <w:rFonts w:ascii="Arial" w:hAnsi="Arial"/>
      <w:caps/>
      <w:color w:val="FFFFEF"/>
      <w:sz w:val="48"/>
    </w:rPr>
  </w:style>
  <w:style w:type="character" w:customStyle="1" w:styleId="PlacephotohereChar">
    <w:name w:val="Place photo here Char"/>
    <w:basedOn w:val="Fuentedeprrafopredeter"/>
    <w:link w:val="Placephotohere"/>
    <w:rsid w:val="00987B01"/>
    <w:rPr>
      <w:rFonts w:ascii="Arial" w:hAnsi="Arial"/>
      <w:color w:val="FFFFEF"/>
    </w:rPr>
  </w:style>
  <w:style w:type="paragraph" w:customStyle="1" w:styleId="SubheadHere">
    <w:name w:val="Subhead Here"/>
    <w:basedOn w:val="Normal"/>
    <w:link w:val="SubheadHereChar"/>
    <w:qFormat/>
    <w:rsid w:val="00D43E68"/>
    <w:pPr>
      <w:jc w:val="both"/>
    </w:pPr>
    <w:rPr>
      <w:rFonts w:ascii="Arial" w:hAnsi="Arial"/>
      <w:caps/>
      <w:color w:val="FFFFEF"/>
    </w:rPr>
  </w:style>
  <w:style w:type="character" w:customStyle="1" w:styleId="Header01Char">
    <w:name w:val="Header 01 Char"/>
    <w:basedOn w:val="Fuentedeprrafopredeter"/>
    <w:link w:val="Header01"/>
    <w:rsid w:val="00D43E68"/>
    <w:rPr>
      <w:rFonts w:ascii="Arial" w:hAnsi="Arial"/>
      <w:caps/>
      <w:color w:val="FFFFEF"/>
      <w:sz w:val="48"/>
    </w:rPr>
  </w:style>
  <w:style w:type="paragraph" w:customStyle="1" w:styleId="CALLOUTTEXT">
    <w:name w:val="CALL OUT TEXT"/>
    <w:basedOn w:val="Normal"/>
    <w:link w:val="CALLOUTTEXTChar"/>
    <w:qFormat/>
    <w:rsid w:val="00D43E68"/>
    <w:rPr>
      <w:rFonts w:ascii="Arial" w:hAnsi="Arial" w:cs="Arial"/>
      <w:caps/>
      <w:color w:val="9D1C20"/>
    </w:rPr>
  </w:style>
  <w:style w:type="character" w:customStyle="1" w:styleId="SubheadHereChar">
    <w:name w:val="Subhead Here Char"/>
    <w:basedOn w:val="Fuentedeprrafopredeter"/>
    <w:link w:val="SubheadHere"/>
    <w:rsid w:val="00D43E68"/>
    <w:rPr>
      <w:rFonts w:ascii="Arial" w:hAnsi="Arial"/>
      <w:caps/>
      <w:color w:val="FFFFEF"/>
      <w:sz w:val="24"/>
    </w:rPr>
  </w:style>
  <w:style w:type="paragraph" w:customStyle="1" w:styleId="BodyText01">
    <w:name w:val="Body Text 01"/>
    <w:basedOn w:val="Normal"/>
    <w:link w:val="BodyText01Char"/>
    <w:qFormat/>
    <w:rsid w:val="00E47FDE"/>
    <w:pPr>
      <w:widowControl w:val="0"/>
      <w:spacing w:before="120" w:line="360" w:lineRule="auto"/>
    </w:pPr>
    <w:rPr>
      <w:rFonts w:ascii="Arial" w:hAnsi="Arial" w:cs="Arial"/>
      <w:color w:val="585747"/>
      <w:sz w:val="20"/>
      <w:lang w:val="en"/>
    </w:rPr>
  </w:style>
  <w:style w:type="character" w:customStyle="1" w:styleId="CALLOUTTEXTChar">
    <w:name w:val="CALL OUT TEXT Char"/>
    <w:basedOn w:val="Fuentedeprrafopredeter"/>
    <w:link w:val="CALLOUTTEXT"/>
    <w:rsid w:val="00D43E68"/>
    <w:rPr>
      <w:rFonts w:ascii="Arial" w:hAnsi="Arial" w:cs="Arial"/>
      <w:caps/>
      <w:color w:val="9D1C20"/>
      <w:sz w:val="24"/>
    </w:rPr>
  </w:style>
  <w:style w:type="paragraph" w:customStyle="1" w:styleId="Cita1">
    <w:name w:val="Cita1"/>
    <w:basedOn w:val="Normal"/>
    <w:link w:val="quoteChar"/>
    <w:qFormat/>
    <w:rsid w:val="004A3E34"/>
    <w:pPr>
      <w:spacing w:line="360" w:lineRule="auto"/>
    </w:pPr>
    <w:rPr>
      <w:rFonts w:ascii="Arial" w:hAnsi="Arial"/>
      <w:caps/>
      <w:color w:val="FFFFFF"/>
    </w:rPr>
  </w:style>
  <w:style w:type="character" w:customStyle="1" w:styleId="BodyText01Char">
    <w:name w:val="Body Text 01 Char"/>
    <w:basedOn w:val="Fuentedeprrafopredeter"/>
    <w:link w:val="BodyText01"/>
    <w:rsid w:val="00E47FDE"/>
    <w:rPr>
      <w:rFonts w:ascii="Arial" w:hAnsi="Arial" w:cs="Arial"/>
      <w:color w:val="585747"/>
      <w:lang w:val="en"/>
    </w:rPr>
  </w:style>
  <w:style w:type="paragraph" w:customStyle="1" w:styleId="SpecificPoints">
    <w:name w:val="Specific Points"/>
    <w:basedOn w:val="Normal"/>
    <w:link w:val="SpecificPointsChar"/>
    <w:qFormat/>
    <w:rsid w:val="004A3E34"/>
    <w:rPr>
      <w:rFonts w:ascii="Arial" w:hAnsi="Arial"/>
      <w:caps/>
      <w:color w:val="FFFFEF"/>
      <w:sz w:val="20"/>
    </w:rPr>
  </w:style>
  <w:style w:type="character" w:customStyle="1" w:styleId="quoteChar">
    <w:name w:val="quote Char"/>
    <w:basedOn w:val="Fuentedeprrafopredeter"/>
    <w:link w:val="Cita1"/>
    <w:rsid w:val="004A3E34"/>
    <w:rPr>
      <w:rFonts w:ascii="Arial" w:hAnsi="Arial"/>
      <w:caps/>
      <w:color w:val="FFFFFF"/>
      <w:sz w:val="24"/>
    </w:rPr>
  </w:style>
  <w:style w:type="paragraph" w:customStyle="1" w:styleId="Bulletpoints">
    <w:name w:val="Bullet points"/>
    <w:basedOn w:val="Normal"/>
    <w:link w:val="BulletpointsChar"/>
    <w:qFormat/>
    <w:rsid w:val="008C723A"/>
    <w:pPr>
      <w:spacing w:line="360" w:lineRule="auto"/>
    </w:pPr>
    <w:rPr>
      <w:rFonts w:ascii="Arial" w:hAnsi="Arial"/>
      <w:color w:val="FFFFEF"/>
      <w:sz w:val="20"/>
    </w:rPr>
  </w:style>
  <w:style w:type="character" w:customStyle="1" w:styleId="SpecificPointsChar">
    <w:name w:val="Specific Points Char"/>
    <w:basedOn w:val="Fuentedeprrafopredeter"/>
    <w:link w:val="SpecificPoints"/>
    <w:rsid w:val="004A3E34"/>
    <w:rPr>
      <w:rFonts w:ascii="Arial" w:hAnsi="Arial"/>
      <w:caps/>
      <w:color w:val="FFFFEF"/>
    </w:rPr>
  </w:style>
  <w:style w:type="paragraph" w:customStyle="1" w:styleId="Address">
    <w:name w:val="Address"/>
    <w:basedOn w:val="Normal"/>
    <w:link w:val="AddressChar"/>
    <w:qFormat/>
    <w:rsid w:val="008C723A"/>
    <w:pPr>
      <w:jc w:val="center"/>
    </w:pPr>
    <w:rPr>
      <w:rFonts w:ascii="Arial" w:hAnsi="Arial"/>
      <w:color w:val="585747"/>
      <w:sz w:val="20"/>
    </w:rPr>
  </w:style>
  <w:style w:type="character" w:customStyle="1" w:styleId="BulletpointsChar">
    <w:name w:val="Bullet points Char"/>
    <w:basedOn w:val="Fuentedeprrafopredeter"/>
    <w:link w:val="Bulletpoints"/>
    <w:rsid w:val="008C723A"/>
    <w:rPr>
      <w:rFonts w:ascii="Arial" w:hAnsi="Arial"/>
      <w:color w:val="FFFFEF"/>
    </w:rPr>
  </w:style>
  <w:style w:type="paragraph" w:customStyle="1" w:styleId="BodyText02">
    <w:name w:val="Body Text 02"/>
    <w:basedOn w:val="BodyText01"/>
    <w:link w:val="BodyText02Char"/>
    <w:qFormat/>
    <w:rsid w:val="00052C06"/>
    <w:rPr>
      <w:color w:val="FFFFFF"/>
    </w:rPr>
  </w:style>
  <w:style w:type="character" w:customStyle="1" w:styleId="AddressChar">
    <w:name w:val="Address Char"/>
    <w:basedOn w:val="Fuentedeprrafopredeter"/>
    <w:link w:val="Address"/>
    <w:rsid w:val="008C723A"/>
    <w:rPr>
      <w:rFonts w:ascii="Arial" w:hAnsi="Arial"/>
      <w:color w:val="585747"/>
    </w:rPr>
  </w:style>
  <w:style w:type="paragraph" w:customStyle="1" w:styleId="website">
    <w:name w:val="website"/>
    <w:basedOn w:val="Normal"/>
    <w:link w:val="websiteChar"/>
    <w:qFormat/>
    <w:rsid w:val="00052C06"/>
    <w:pPr>
      <w:jc w:val="right"/>
    </w:pPr>
    <w:rPr>
      <w:rFonts w:ascii="Arial" w:hAnsi="Arial"/>
      <w:color w:val="585747"/>
    </w:rPr>
  </w:style>
  <w:style w:type="character" w:customStyle="1" w:styleId="BodyText02Char">
    <w:name w:val="Body Text 02 Char"/>
    <w:basedOn w:val="BodyText01Char"/>
    <w:link w:val="BodyText02"/>
    <w:rsid w:val="00052C06"/>
    <w:rPr>
      <w:rFonts w:ascii="Arial" w:hAnsi="Arial" w:cs="Arial"/>
      <w:color w:val="FFFFFF"/>
      <w:lang w:val="en"/>
    </w:rPr>
  </w:style>
  <w:style w:type="paragraph" w:customStyle="1" w:styleId="Descripcin1">
    <w:name w:val="Descripción1"/>
    <w:basedOn w:val="Normal"/>
    <w:link w:val="captionChar"/>
    <w:qFormat/>
    <w:rsid w:val="00052C06"/>
    <w:pPr>
      <w:jc w:val="right"/>
    </w:pPr>
    <w:rPr>
      <w:rFonts w:ascii="Arial" w:hAnsi="Arial"/>
      <w:caps/>
      <w:color w:val="585747"/>
      <w:sz w:val="14"/>
    </w:rPr>
  </w:style>
  <w:style w:type="character" w:customStyle="1" w:styleId="websiteChar">
    <w:name w:val="website Char"/>
    <w:basedOn w:val="Fuentedeprrafopredeter"/>
    <w:link w:val="website"/>
    <w:rsid w:val="00052C06"/>
    <w:rPr>
      <w:rFonts w:ascii="Arial" w:hAnsi="Arial"/>
      <w:color w:val="585747"/>
      <w:sz w:val="24"/>
    </w:rPr>
  </w:style>
  <w:style w:type="paragraph" w:customStyle="1" w:styleId="SubheadHere01">
    <w:name w:val="Subhead Here 01"/>
    <w:basedOn w:val="Normal"/>
    <w:link w:val="SubheadHere01Char"/>
    <w:qFormat/>
    <w:rsid w:val="000842F0"/>
    <w:rPr>
      <w:rFonts w:ascii="Arial" w:hAnsi="Arial" w:cs="Arial"/>
      <w:color w:val="9D1C20"/>
      <w:szCs w:val="26"/>
    </w:rPr>
  </w:style>
  <w:style w:type="character" w:customStyle="1" w:styleId="captionChar">
    <w:name w:val="caption Char"/>
    <w:basedOn w:val="Fuentedeprrafopredeter"/>
    <w:link w:val="Descripcin1"/>
    <w:rsid w:val="00052C06"/>
    <w:rPr>
      <w:rFonts w:ascii="Arial" w:hAnsi="Arial"/>
      <w:caps/>
      <w:color w:val="585747"/>
      <w:sz w:val="14"/>
    </w:rPr>
  </w:style>
  <w:style w:type="paragraph" w:customStyle="1" w:styleId="Entertheheadline">
    <w:name w:val="Enter the headline"/>
    <w:basedOn w:val="Normal"/>
    <w:link w:val="EntertheheadlineChar"/>
    <w:qFormat/>
    <w:rsid w:val="000842F0"/>
    <w:rPr>
      <w:rFonts w:ascii="Arial" w:hAnsi="Arial"/>
      <w:caps/>
      <w:color w:val="585747"/>
    </w:rPr>
  </w:style>
  <w:style w:type="character" w:customStyle="1" w:styleId="SubheadHere01Char">
    <w:name w:val="Subhead Here 01 Char"/>
    <w:basedOn w:val="Fuentedeprrafopredeter"/>
    <w:link w:val="SubheadHere01"/>
    <w:rsid w:val="000842F0"/>
    <w:rPr>
      <w:rFonts w:ascii="Arial" w:hAnsi="Arial" w:cs="Arial"/>
      <w:color w:val="9D1C20"/>
      <w:sz w:val="24"/>
      <w:szCs w:val="26"/>
    </w:rPr>
  </w:style>
  <w:style w:type="character" w:customStyle="1" w:styleId="EntertheheadlineChar">
    <w:name w:val="Enter the headline Char"/>
    <w:basedOn w:val="Fuentedeprrafopredeter"/>
    <w:link w:val="Entertheheadline"/>
    <w:rsid w:val="000842F0"/>
    <w:rPr>
      <w:rFonts w:ascii="Arial" w:hAnsi="Arial"/>
      <w:caps/>
      <w:color w:val="585747"/>
      <w:sz w:val="24"/>
    </w:rPr>
  </w:style>
  <w:style w:type="paragraph" w:styleId="Prrafodelista">
    <w:name w:val="List Paragraph"/>
    <w:basedOn w:val="Normal"/>
    <w:uiPriority w:val="34"/>
    <w:qFormat/>
    <w:rsid w:val="00BF0946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es-EC"/>
    </w:rPr>
  </w:style>
  <w:style w:type="character" w:customStyle="1" w:styleId="normaltextrun">
    <w:name w:val="normaltextrun"/>
    <w:basedOn w:val="Fuentedeprrafopredeter"/>
    <w:rsid w:val="00BF0946"/>
  </w:style>
  <w:style w:type="character" w:customStyle="1" w:styleId="eop">
    <w:name w:val="eop"/>
    <w:basedOn w:val="Fuentedeprrafopredeter"/>
    <w:rsid w:val="00BF0946"/>
  </w:style>
  <w:style w:type="paragraph" w:styleId="Encabezado">
    <w:name w:val="header"/>
    <w:basedOn w:val="Normal"/>
    <w:link w:val="EncabezadoCar"/>
    <w:uiPriority w:val="99"/>
    <w:unhideWhenUsed/>
    <w:rsid w:val="00E34032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34032"/>
    <w:rPr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E34032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34032"/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2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5.png"/><Relationship Id="rId34" Type="http://schemas.openxmlformats.org/officeDocument/2006/relationships/image" Target="media/image25.png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0.jpeg"/><Relationship Id="rId24" Type="http://schemas.microsoft.com/office/2007/relationships/hdphoto" Target="media/hdphoto1.wdp"/><Relationship Id="rId32" Type="http://schemas.openxmlformats.org/officeDocument/2006/relationships/image" Target="media/image23.jpe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microsoft.com/office/2007/relationships/hdphoto" Target="media/hdphoto2.wdp"/><Relationship Id="rId36" Type="http://schemas.openxmlformats.org/officeDocument/2006/relationships/image" Target="media/image27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1.png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ownloads\medical-brochure-template-1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medical-brochure-template-1</Template>
  <TotalTime>0</TotalTime>
  <Pages>2</Pages>
  <Words>17</Words>
  <Characters>94</Characters>
  <Application>Microsoft Office Word</Application>
  <DocSecurity>0</DocSecurity>
  <Lines>1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Grupo 3</dc:creator>
  <cp:keywords/>
  <dc:description/>
  <cp:lastModifiedBy>Velastegui Llanos Christian Daniel</cp:lastModifiedBy>
  <cp:revision>2</cp:revision>
  <cp:lastPrinted>2021-08-19T21:34:00Z</cp:lastPrinted>
  <dcterms:created xsi:type="dcterms:W3CDTF">2021-08-22T21:24:00Z</dcterms:created>
  <dcterms:modified xsi:type="dcterms:W3CDTF">2021-08-22T21:24:00Z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TC103789449990</vt:lpwstr>
  </property>
</Properties>
</file>