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8267E" w14:textId="3B012ADA" w:rsidR="00D43E68" w:rsidRDefault="002C21D7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3DC265" wp14:editId="6594DE9B">
                <wp:simplePos x="0" y="0"/>
                <wp:positionH relativeFrom="column">
                  <wp:posOffset>-904875</wp:posOffset>
                </wp:positionH>
                <wp:positionV relativeFrom="paragraph">
                  <wp:posOffset>-391795</wp:posOffset>
                </wp:positionV>
                <wp:extent cx="2857500" cy="685800"/>
                <wp:effectExtent l="0" t="0" r="3175" b="1270"/>
                <wp:wrapNone/>
                <wp:docPr id="25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68B4F1" w14:textId="77777777" w:rsidR="00987B01" w:rsidRPr="00E075F9" w:rsidRDefault="00EE1E5C" w:rsidP="002C21D7">
                            <w:pPr>
                              <w:pStyle w:val="Header0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E</w:t>
                            </w:r>
                            <w:r w:rsidR="0083591E"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RGONOMí</w:t>
                            </w: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A</w:t>
                            </w:r>
                          </w:p>
                          <w:p w14:paraId="43F261FC" w14:textId="77777777" w:rsidR="00987B01" w:rsidRPr="00E73F03" w:rsidRDefault="00987B01" w:rsidP="00D43E68">
                            <w:pPr>
                              <w:pStyle w:val="Subhead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3DC265" id="_x0000_t202" coordsize="21600,21600" o:spt="202" path="m,l,21600r21600,l21600,xe">
                <v:stroke joinstyle="miter"/>
                <v:path gradientshapeok="t" o:connecttype="rect"/>
              </v:shapetype>
              <v:shape id="Text Box 91" o:spid="_x0000_s1026" type="#_x0000_t202" style="position:absolute;margin-left:-71.25pt;margin-top:-30.85pt;width:225pt;height:5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" filled="f" stroked="f">
                <v:textbox>
                  <w:txbxContent>
                    <w:p w14:paraId="5868B4F1" w14:textId="77777777" w:rsidR="00987B01" w:rsidRPr="00E075F9" w:rsidRDefault="00EE1E5C" w:rsidP="002C21D7">
                      <w:pPr>
                        <w:pStyle w:val="Header01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</w:rPr>
                        <w:t>E</w:t>
                      </w:r>
                      <w:r w:rsidR="0083591E" w:rsidRPr="00E075F9">
                        <w:rPr>
                          <w:rFonts w:ascii="Times New Roman" w:hAnsi="Times New Roman"/>
                          <w:b/>
                          <w:bCs/>
                        </w:rPr>
                        <w:t>RGONOMí</w:t>
                      </w:r>
                      <w:r w:rsidRPr="00E075F9">
                        <w:rPr>
                          <w:rFonts w:ascii="Times New Roman" w:hAnsi="Times New Roman"/>
                          <w:b/>
                          <w:bCs/>
                        </w:rPr>
                        <w:t>A</w:t>
                      </w:r>
                    </w:p>
                    <w:p w14:paraId="43F261FC" w14:textId="77777777" w:rsidR="00987B01" w:rsidRPr="00E73F03" w:rsidRDefault="00987B01" w:rsidP="00D43E68">
                      <w:pPr>
                        <w:pStyle w:val="SubheadHere"/>
                      </w:pPr>
                    </w:p>
                  </w:txbxContent>
                </v:textbox>
              </v:shape>
            </w:pict>
          </mc:Fallback>
        </mc:AlternateContent>
      </w:r>
      <w:r w:rsidR="00E075F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309AB7" wp14:editId="1AFBFE2B">
                <wp:simplePos x="0" y="0"/>
                <wp:positionH relativeFrom="margin">
                  <wp:posOffset>3208866</wp:posOffset>
                </wp:positionH>
                <wp:positionV relativeFrom="paragraph">
                  <wp:posOffset>-143933</wp:posOffset>
                </wp:positionV>
                <wp:extent cx="1363133" cy="1295400"/>
                <wp:effectExtent l="0" t="0" r="889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63133" cy="1295400"/>
                        </a:xfrm>
                        <a:prstGeom prst="ellipse">
                          <a:avLst/>
                        </a:prstGeom>
                        <a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ECEE4" id="Elipse 30" o:spid="_x0000_s1026" style="position:absolute;margin-left:252.65pt;margin-top:-11.35pt;width:107.35pt;height:10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 w:rsidR="00CE194A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96045CB" wp14:editId="79E43DEC">
                <wp:simplePos x="0" y="0"/>
                <wp:positionH relativeFrom="column">
                  <wp:posOffset>6126480</wp:posOffset>
                </wp:positionH>
                <wp:positionV relativeFrom="paragraph">
                  <wp:posOffset>-556895</wp:posOffset>
                </wp:positionV>
                <wp:extent cx="2286000" cy="4397375"/>
                <wp:effectExtent l="0" t="0" r="0" b="3175"/>
                <wp:wrapNone/>
                <wp:docPr id="2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286000" cy="439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E514C" w14:textId="77777777" w:rsidR="00C15C62" w:rsidRDefault="00C15C62" w:rsidP="009E1CB8">
                            <w:pPr>
                              <w:pStyle w:val="CALLOUTTEXT"/>
                              <w:rPr>
                                <w:lang w:val="es-US"/>
                              </w:rPr>
                            </w:pPr>
                          </w:p>
                          <w:p w14:paraId="6D31A593" w14:textId="61B354EC" w:rsidR="00D43E68" w:rsidRPr="00E075F9" w:rsidRDefault="00EE1E5C" w:rsidP="00E075F9">
                            <w:pPr>
                              <w:pStyle w:val="CALLOUTTEXT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  <w:t>¿P</w:t>
                            </w:r>
                            <w:r w:rsidR="002B7E9F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  <w:t>or que ES IMPORTANTE LA ERGONOMÍ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  <w:t>A?</w:t>
                            </w:r>
                          </w:p>
                          <w:p w14:paraId="24A9F7DB" w14:textId="2F190020" w:rsidR="00C15C62" w:rsidRPr="007A7E4F" w:rsidRDefault="00EE1E5C" w:rsidP="00E075F9">
                            <w:pPr>
                              <w:pStyle w:val="BodyText01"/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7A7E4F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>La ergonomía es el proceso de diseñar o disponer los lugares de trabajo, los productos y los sistemas de manera que se adapten a las personas que los utilizan</w:t>
                            </w:r>
                            <w:r w:rsidR="00E075F9" w:rsidRPr="007A7E4F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>.</w:t>
                            </w:r>
                          </w:p>
                          <w:p w14:paraId="79F50DF5" w14:textId="77777777" w:rsidR="00E075F9" w:rsidRDefault="00E075F9" w:rsidP="00E075F9">
                            <w:pPr>
                              <w:pStyle w:val="CALLOUTTEXT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</w:pPr>
                          </w:p>
                          <w:p w14:paraId="2796655A" w14:textId="6D268624" w:rsidR="00EE1E5C" w:rsidRPr="00E075F9" w:rsidRDefault="00EE1E5C" w:rsidP="00E075F9">
                            <w:pPr>
                              <w:pStyle w:val="CALLOUTTEXT"/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4"/>
                                <w:lang w:val="es-US"/>
                              </w:rPr>
                              <w:t>RECUERDA:</w:t>
                            </w:r>
                          </w:p>
                          <w:p w14:paraId="4FBAEA89" w14:textId="77777777" w:rsidR="00EE1E5C" w:rsidRPr="007A7E4F" w:rsidRDefault="00EE1E5C" w:rsidP="00E075F9">
                            <w:pPr>
                              <w:pStyle w:val="BodyText01"/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7A7E4F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 xml:space="preserve">El objetivo de la ergonomía es mejorar los espacios y entornos de trabajo para minimizar el riesgo de lesiones o daños. </w:t>
                            </w:r>
                          </w:p>
                          <w:p w14:paraId="50C4767D" w14:textId="77777777" w:rsidR="00D43E68" w:rsidRPr="00E075F9" w:rsidRDefault="00D43E68" w:rsidP="00E075F9">
                            <w:pPr>
                              <w:widowControl w:val="0"/>
                              <w:spacing w:before="120" w:line="276" w:lineRule="auto"/>
                              <w:rPr>
                                <w:color w:val="585747"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1C0288C2" w14:textId="77777777" w:rsidR="00D43E68" w:rsidRPr="00EE1E5C" w:rsidRDefault="00D43E68" w:rsidP="00D43E68">
                            <w:pPr>
                              <w:widowControl w:val="0"/>
                              <w:spacing w:before="120"/>
                              <w:rPr>
                                <w:rFonts w:ascii="45 Helvetica Light" w:hAnsi="45 Helvetica Light" w:cs="Arial"/>
                                <w:color w:val="585747"/>
                                <w:sz w:val="20"/>
                                <w:lang w:val="es-US"/>
                              </w:rPr>
                            </w:pPr>
                          </w:p>
                          <w:p w14:paraId="28452ACF" w14:textId="77777777" w:rsidR="00D43E68" w:rsidRPr="00EE1E5C" w:rsidRDefault="00D43E68" w:rsidP="00D43E68">
                            <w:pPr>
                              <w:rPr>
                                <w:rFonts w:ascii="45 Helvetica Light" w:hAnsi="45 Helvetica Light"/>
                                <w:color w:val="808080"/>
                                <w:lang w:val="es-US"/>
                              </w:rPr>
                            </w:pPr>
                          </w:p>
                          <w:p w14:paraId="008800C0" w14:textId="77777777" w:rsidR="00D43E68" w:rsidRPr="00EE1E5C" w:rsidRDefault="00D43E68" w:rsidP="00D43E68">
                            <w:pPr>
                              <w:rPr>
                                <w:rFonts w:ascii="45 Helvetica Light" w:hAnsi="45 Helvetica Light"/>
                                <w:color w:val="808080"/>
                                <w:lang w:val="es-US"/>
                              </w:rPr>
                            </w:pPr>
                          </w:p>
                          <w:p w14:paraId="7C91660A" w14:textId="77777777" w:rsidR="00D43E68" w:rsidRPr="00EE1E5C" w:rsidRDefault="00D43E68" w:rsidP="00D43E68">
                            <w:pPr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6045CB" id="Text Box 6" o:spid="_x0000_s1027" type="#_x0000_t202" style="position:absolute;margin-left:482.4pt;margin-top:-43.85pt;width:180pt;height:346.25pt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" filled="f" stroked="f">
                <v:textbox>
                  <w:txbxContent>
                    <w:p w14:paraId="526E514C" w14:textId="77777777" w:rsidR="00C15C62" w:rsidRDefault="00C15C62" w:rsidP="009E1CB8">
                      <w:pPr>
                        <w:pStyle w:val="CALLOUTTEXT"/>
                        <w:rPr>
                          <w:lang w:val="es-US"/>
                        </w:rPr>
                      </w:pPr>
                    </w:p>
                    <w:p w14:paraId="6D31A593" w14:textId="61B354EC" w:rsidR="00D43E68" w:rsidRPr="00E075F9" w:rsidRDefault="00EE1E5C" w:rsidP="00E075F9">
                      <w:pPr>
                        <w:pStyle w:val="CALLOUTTEXT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  <w:t>¿P</w:t>
                      </w:r>
                      <w:r w:rsidR="002B7E9F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  <w:t>or que ES IMPORTANTE LA ERGONOMÍ</w:t>
                      </w: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  <w:t>A?</w:t>
                      </w:r>
                    </w:p>
                    <w:p w14:paraId="24A9F7DB" w14:textId="2F190020" w:rsidR="00C15C62" w:rsidRPr="007A7E4F" w:rsidRDefault="00EE1E5C" w:rsidP="00E075F9">
                      <w:pPr>
                        <w:pStyle w:val="BodyText01"/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  <w:lang w:val="es-US"/>
                        </w:rPr>
                      </w:pPr>
                      <w:r w:rsidRPr="007A7E4F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  <w:lang w:val="es-US"/>
                        </w:rPr>
                        <w:t>La ergonomía es el proceso de diseñar o disponer los lugares de trabajo, los productos y los sistemas de manera que se adapten a las personas que los utilizan</w:t>
                      </w:r>
                      <w:r w:rsidR="00E075F9" w:rsidRPr="007A7E4F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  <w:lang w:val="es-US"/>
                        </w:rPr>
                        <w:t>.</w:t>
                      </w:r>
                    </w:p>
                    <w:p w14:paraId="79F50DF5" w14:textId="77777777" w:rsidR="00E075F9" w:rsidRDefault="00E075F9" w:rsidP="00E075F9">
                      <w:pPr>
                        <w:pStyle w:val="CALLOUTTEXT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</w:pPr>
                    </w:p>
                    <w:p w14:paraId="2796655A" w14:textId="6D268624" w:rsidR="00EE1E5C" w:rsidRPr="00E075F9" w:rsidRDefault="00EE1E5C" w:rsidP="00E075F9">
                      <w:pPr>
                        <w:pStyle w:val="CALLOUTTEXT"/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szCs w:val="24"/>
                          <w:lang w:val="es-US"/>
                        </w:rPr>
                        <w:t>RECUERDA:</w:t>
                      </w:r>
                    </w:p>
                    <w:p w14:paraId="4FBAEA89" w14:textId="77777777" w:rsidR="00EE1E5C" w:rsidRPr="007A7E4F" w:rsidRDefault="00EE1E5C" w:rsidP="00E075F9">
                      <w:pPr>
                        <w:pStyle w:val="BodyText01"/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  <w:lang w:val="es-US"/>
                        </w:rPr>
                      </w:pPr>
                      <w:r w:rsidRPr="007A7E4F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  <w:lang w:val="es-US"/>
                        </w:rPr>
                        <w:t xml:space="preserve">El objetivo de la ergonomía es mejorar los espacios y entornos de trabajo para minimizar el riesgo de lesiones o daños. </w:t>
                      </w:r>
                    </w:p>
                    <w:p w14:paraId="50C4767D" w14:textId="77777777" w:rsidR="00D43E68" w:rsidRPr="00E075F9" w:rsidRDefault="00D43E68" w:rsidP="00E075F9">
                      <w:pPr>
                        <w:widowControl w:val="0"/>
                        <w:spacing w:before="120" w:line="276" w:lineRule="auto"/>
                        <w:rPr>
                          <w:color w:val="585747"/>
                          <w:sz w:val="22"/>
                          <w:szCs w:val="22"/>
                          <w:lang w:val="es-US"/>
                        </w:rPr>
                      </w:pPr>
                    </w:p>
                    <w:p w14:paraId="1C0288C2" w14:textId="77777777" w:rsidR="00D43E68" w:rsidRPr="00EE1E5C" w:rsidRDefault="00D43E68" w:rsidP="00D43E68">
                      <w:pPr>
                        <w:widowControl w:val="0"/>
                        <w:spacing w:before="120"/>
                        <w:rPr>
                          <w:rFonts w:ascii="45 Helvetica Light" w:hAnsi="45 Helvetica Light" w:cs="Arial"/>
                          <w:color w:val="585747"/>
                          <w:sz w:val="20"/>
                          <w:lang w:val="es-US"/>
                        </w:rPr>
                      </w:pPr>
                    </w:p>
                    <w:p w14:paraId="28452ACF" w14:textId="77777777" w:rsidR="00D43E68" w:rsidRPr="00EE1E5C" w:rsidRDefault="00D43E68" w:rsidP="00D43E68">
                      <w:pPr>
                        <w:rPr>
                          <w:rFonts w:ascii="45 Helvetica Light" w:hAnsi="45 Helvetica Light"/>
                          <w:color w:val="808080"/>
                          <w:lang w:val="es-US"/>
                        </w:rPr>
                      </w:pPr>
                    </w:p>
                    <w:p w14:paraId="008800C0" w14:textId="77777777" w:rsidR="00D43E68" w:rsidRPr="00EE1E5C" w:rsidRDefault="00D43E68" w:rsidP="00D43E68">
                      <w:pPr>
                        <w:rPr>
                          <w:rFonts w:ascii="45 Helvetica Light" w:hAnsi="45 Helvetica Light"/>
                          <w:color w:val="808080"/>
                          <w:lang w:val="es-US"/>
                        </w:rPr>
                      </w:pPr>
                    </w:p>
                    <w:p w14:paraId="7C91660A" w14:textId="77777777" w:rsidR="00D43E68" w:rsidRPr="00EE1E5C" w:rsidRDefault="00D43E68" w:rsidP="00D43E68">
                      <w:pPr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w:drawing>
          <wp:anchor distT="0" distB="0" distL="114300" distR="114300" simplePos="0" relativeHeight="251652096" behindDoc="1" locked="0" layoutInCell="1" allowOverlap="1" wp14:anchorId="0C5078BD" wp14:editId="1D588B14">
            <wp:simplePos x="0" y="0"/>
            <wp:positionH relativeFrom="column">
              <wp:posOffset>-1144905</wp:posOffset>
            </wp:positionH>
            <wp:positionV relativeFrom="paragraph">
              <wp:posOffset>-911860</wp:posOffset>
            </wp:positionV>
            <wp:extent cx="10058400" cy="7772400"/>
            <wp:effectExtent l="0" t="0" r="0" b="0"/>
            <wp:wrapNone/>
            <wp:docPr id="71" name="Picture 71" descr="brochure_ou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brochure_outside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CCB8911" wp14:editId="17562818">
                <wp:simplePos x="0" y="0"/>
                <wp:positionH relativeFrom="column">
                  <wp:posOffset>2449830</wp:posOffset>
                </wp:positionH>
                <wp:positionV relativeFrom="paragraph">
                  <wp:posOffset>-680720</wp:posOffset>
                </wp:positionV>
                <wp:extent cx="2882900" cy="1943100"/>
                <wp:effectExtent l="1905" t="0" r="1270" b="4445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9431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68F9D8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8459C86" w14:textId="77777777" w:rsidR="003B53D6" w:rsidRPr="00E075F9" w:rsidRDefault="0083591E" w:rsidP="00E075F9">
                            <w:pPr>
                              <w:pStyle w:val="CALLOUTTEXT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UNIVERSIDAD Té</w:t>
                            </w:r>
                            <w:r w:rsidR="003B53D6"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CNICA DE AMBATO</w:t>
                            </w:r>
                          </w:p>
                          <w:p w14:paraId="51929E57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0D14B66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84628B8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695228A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25AEBB7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5118E51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CB8911" id="Text Box 64" o:spid="_x0000_s1029" type="#_x0000_t202" style="position:absolute;margin-left:192.9pt;margin-top:-53.6pt;width:227pt;height:15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" fillcolor="silver" stroked="f">
                <v:textbox>
                  <w:txbxContent>
                    <w:p w14:paraId="3A68F9D8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8459C86" w14:textId="77777777" w:rsidR="003B53D6" w:rsidRPr="00E075F9" w:rsidRDefault="0083591E" w:rsidP="00E075F9">
                      <w:pPr>
                        <w:pStyle w:val="CALLOUTTEXT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</w:rPr>
                        <w:t>UNIVERSIDAD Té</w:t>
                      </w:r>
                      <w:r w:rsidR="003B53D6" w:rsidRPr="00E075F9">
                        <w:rPr>
                          <w:rFonts w:ascii="Times New Roman" w:hAnsi="Times New Roman" w:cs="Times New Roman"/>
                          <w:b/>
                          <w:bCs/>
                        </w:rPr>
                        <w:t>CNICA DE AMBATO</w:t>
                      </w:r>
                    </w:p>
                    <w:p w14:paraId="51929E57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0D14B66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84628B8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695228A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25AEBB7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5118E51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4CEF2B" wp14:editId="25802548">
                <wp:simplePos x="0" y="0"/>
                <wp:positionH relativeFrom="column">
                  <wp:posOffset>-908050</wp:posOffset>
                </wp:positionH>
                <wp:positionV relativeFrom="paragraph">
                  <wp:posOffset>222885</wp:posOffset>
                </wp:positionV>
                <wp:extent cx="2908300" cy="3723005"/>
                <wp:effectExtent l="0" t="0" r="6350" b="0"/>
                <wp:wrapNone/>
                <wp:docPr id="2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300" cy="3723005"/>
                        </a:xfrm>
                        <a:prstGeom prst="rect">
                          <a:avLst/>
                        </a:prstGeom>
                        <a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4B79E7D3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EBF57F4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D9DFE5D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133FDA5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2965DD5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D9AABBD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1BB590F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B5487C4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4E932A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14949AB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39C21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7CC78D9" w14:textId="77777777" w:rsidR="00D43E68" w:rsidRPr="002D7A67" w:rsidRDefault="00D43E68" w:rsidP="00987B01">
                            <w:pPr>
                              <w:pStyle w:val="Placephotohere"/>
                            </w:pPr>
                          </w:p>
                          <w:p w14:paraId="3A44FAF1" w14:textId="77777777" w:rsidR="00D43E68" w:rsidRDefault="00D43E68" w:rsidP="00987B01">
                            <w:pPr>
                              <w:pStyle w:val="Placephoto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CEF2B" id="Text Box 65" o:spid="_x0000_s1030" type="#_x0000_t202" style="position:absolute;margin-left:-71.5pt;margin-top:17.55pt;width:229pt;height:293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" stroked="f">
                <v:fill r:id="rId9" o:title="" recolor="t" rotate="t" type="frame"/>
                <v:textbox>
                  <w:txbxContent>
                    <w:p w14:paraId="4B79E7D3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EBF57F4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D9DFE5D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133FDA5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2965DD5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D9AABBD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1BB590F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B5487C4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4E932A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14949AB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39C21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7CC78D9" w14:textId="77777777" w:rsidR="00D43E68" w:rsidRPr="002D7A67" w:rsidRDefault="00D43E68" w:rsidP="00987B01">
                      <w:pPr>
                        <w:pStyle w:val="Placephotohere"/>
                      </w:pPr>
                    </w:p>
                    <w:p w14:paraId="3A44FAF1" w14:textId="77777777" w:rsidR="00D43E68" w:rsidRDefault="00D43E68" w:rsidP="00987B01">
                      <w:pPr>
                        <w:pStyle w:val="Placephotohere"/>
                      </w:pPr>
                    </w:p>
                  </w:txbxContent>
                </v:textbox>
              </v:shape>
            </w:pict>
          </mc:Fallback>
        </mc:AlternateContent>
      </w:r>
    </w:p>
    <w:p w14:paraId="74298736" w14:textId="77777777" w:rsidR="00D43E68" w:rsidRDefault="00BD2DDA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022FAC5" wp14:editId="18FB3993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8C9B0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22FAC5" id="Text Box 18" o:spid="_x0000_s1031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q7OK7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418C9B0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783521D8" w14:textId="2D92FB95" w:rsidR="00D43E68" w:rsidRDefault="002C21D7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ADDC26" wp14:editId="63C7685A">
                <wp:simplePos x="0" y="0"/>
                <wp:positionH relativeFrom="column">
                  <wp:posOffset>-904875</wp:posOffset>
                </wp:positionH>
                <wp:positionV relativeFrom="paragraph">
                  <wp:posOffset>4033520</wp:posOffset>
                </wp:positionV>
                <wp:extent cx="2857500" cy="1943100"/>
                <wp:effectExtent l="1905" t="254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788C5" w14:textId="77777777" w:rsidR="00D43E68" w:rsidRPr="00E075F9" w:rsidRDefault="00EE1E5C" w:rsidP="00EE1E5C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Manipulación manual de cargas en la actividad de</w:t>
                            </w:r>
                          </w:p>
                          <w:p w14:paraId="26F6B666" w14:textId="5E19D25B" w:rsidR="00EE1E5C" w:rsidRPr="00E075F9" w:rsidRDefault="00EE1E5C" w:rsidP="00EE1E5C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GUACHA</w:t>
                            </w:r>
                            <w:r w:rsidR="00FE2636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R</w:t>
                            </w:r>
                          </w:p>
                          <w:p w14:paraId="61C02FCF" w14:textId="77777777" w:rsid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  <w:p w14:paraId="24F7005A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DDC26" id="Text Box 3" o:spid="_x0000_s1031" type="#_x0000_t202" style="position:absolute;margin-left:-71.25pt;margin-top:317.6pt;width:225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" filled="f" stroked="f">
                <v:textbox>
                  <w:txbxContent>
                    <w:p w14:paraId="286788C5" w14:textId="77777777" w:rsidR="00D43E68" w:rsidRPr="00E075F9" w:rsidRDefault="00EE1E5C" w:rsidP="00EE1E5C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  <w:t>Manipulación manual de cargas en la actividad de</w:t>
                      </w:r>
                    </w:p>
                    <w:p w14:paraId="26F6B666" w14:textId="5E19D25B" w:rsidR="00EE1E5C" w:rsidRPr="00E075F9" w:rsidRDefault="00EE1E5C" w:rsidP="00EE1E5C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  <w:t>GUACHA</w:t>
                      </w:r>
                      <w:r w:rsidR="00FE2636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  <w:lang w:val="es-ES"/>
                        </w:rPr>
                        <w:t>R</w:t>
                      </w:r>
                    </w:p>
                    <w:p w14:paraId="61C02FCF" w14:textId="77777777" w:rsid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ES"/>
                        </w:rPr>
                      </w:pPr>
                    </w:p>
                    <w:p w14:paraId="24F7005A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75F9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49B8A24B" wp14:editId="53297014">
                <wp:simplePos x="0" y="0"/>
                <wp:positionH relativeFrom="margin">
                  <wp:posOffset>2946400</wp:posOffset>
                </wp:positionH>
                <wp:positionV relativeFrom="paragraph">
                  <wp:posOffset>1334347</wp:posOffset>
                </wp:positionV>
                <wp:extent cx="2381250" cy="1802976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8029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EF19B" w14:textId="77777777" w:rsidR="003B53D6" w:rsidRPr="00E075F9" w:rsidRDefault="003B53D6" w:rsidP="003B53D6">
                            <w:pPr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>carrera.industrial@uta.edu.ec</w:t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  <w:t>Call: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>2411537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cr/>
                              <w:t>Fax</w:t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t>: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r w:rsidRPr="00E075F9">
                              <w:rPr>
                                <w:noProof/>
                                <w:color w:val="FFFFFF" w:themeColor="background1"/>
                                <w:sz w:val="22"/>
                                <w:szCs w:val="22"/>
                                <w:lang w:val="es-US" w:eastAsia="es-EC"/>
                              </w:rPr>
                              <w:t xml:space="preserve">03-2851894 </w:t>
                            </w:r>
                            <w:r w:rsidRPr="00E075F9">
                              <w:rPr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cr/>
                            </w:r>
                            <w:r w:rsidRPr="00E075F9">
                              <w:rPr>
                                <w:color w:val="FFFFFF" w:themeColor="background1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8A24B" id="Cuadro de texto 28" o:spid="_x0000_s1032" type="#_x0000_t202" style="position:absolute;margin-left:232pt;margin-top:105.05pt;width:187.5pt;height:141.95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" filled="f" stroked="f">
                <v:textbox>
                  <w:txbxContent>
                    <w:p w14:paraId="723EF19B" w14:textId="77777777" w:rsidR="003B53D6" w:rsidRPr="00E075F9" w:rsidRDefault="003B53D6" w:rsidP="003B53D6">
                      <w:pPr>
                        <w:rPr>
                          <w:color w:val="FFFFFF" w:themeColor="background1"/>
                          <w:lang w:val="es-US"/>
                        </w:rPr>
                      </w:pP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>carrera.industrial@uta.edu.ec</w:t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</w: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 xml:space="preserve">Cdla. Universitaria (Predios Huachi) 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  <w:t>Call: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>2411537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cr/>
                        <w:t>Fax</w:t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t>: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r w:rsidRPr="00E075F9">
                        <w:rPr>
                          <w:noProof/>
                          <w:color w:val="FFFFFF" w:themeColor="background1"/>
                          <w:sz w:val="22"/>
                          <w:szCs w:val="22"/>
                          <w:lang w:val="es-US" w:eastAsia="es-EC"/>
                        </w:rPr>
                        <w:t xml:space="preserve">03-2851894 </w:t>
                      </w:r>
                      <w:r w:rsidRPr="00E075F9">
                        <w:rPr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cr/>
                      </w:r>
                      <w:r w:rsidRPr="00E075F9">
                        <w:rPr>
                          <w:color w:val="FFFFFF" w:themeColor="background1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194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DC865A" wp14:editId="3BAD7A3E">
                <wp:simplePos x="0" y="0"/>
                <wp:positionH relativeFrom="column">
                  <wp:posOffset>6124575</wp:posOffset>
                </wp:positionH>
                <wp:positionV relativeFrom="paragraph">
                  <wp:posOffset>1811655</wp:posOffset>
                </wp:positionV>
                <wp:extent cx="2333625" cy="18573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857375"/>
                        </a:xfrm>
                        <a:prstGeom prst="rect">
                          <a:avLst/>
                        </a:prstGeom>
                        <a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1438D3" id="Rectángulo 19" o:spid="_x0000_s1026" style="position:absolute;margin-left:482.25pt;margin-top:142.65pt;width:183.75pt;height:146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" strokecolor="black [3213]" strokeweight="1pt">
                <v:fill r:id="rId11" o:title="" recolor="t" rotate="t" type="frame"/>
              </v:rect>
            </w:pict>
          </mc:Fallback>
        </mc:AlternateContent>
      </w:r>
      <w:r w:rsidR="00D11D2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1E498E3" wp14:editId="09C9EF92">
                <wp:simplePos x="0" y="0"/>
                <wp:positionH relativeFrom="margin">
                  <wp:align>center</wp:align>
                </wp:positionH>
                <wp:positionV relativeFrom="paragraph">
                  <wp:posOffset>879475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30D93A" w14:textId="77777777" w:rsidR="00D43E68" w:rsidRPr="00E075F9" w:rsidRDefault="00D11D22" w:rsidP="002C21D7">
                            <w:pPr>
                              <w:pStyle w:val="website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498E3" id="Text Box 76" o:spid="_x0000_s1033" type="#_x0000_t202" style="position:absolute;margin-left:0;margin-top:69.2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" filled="f" stroked="f">
                <v:textbox>
                  <w:txbxContent>
                    <w:p w14:paraId="3730D93A" w14:textId="77777777" w:rsidR="00D43E68" w:rsidRPr="00E075F9" w:rsidRDefault="00D11D22" w:rsidP="002C21D7">
                      <w:pPr>
                        <w:pStyle w:val="website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D22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2F862DF" wp14:editId="46A996A2">
                <wp:simplePos x="0" y="0"/>
                <wp:positionH relativeFrom="column">
                  <wp:posOffset>2616835</wp:posOffset>
                </wp:positionH>
                <wp:positionV relativeFrom="paragraph">
                  <wp:posOffset>1259205</wp:posOffset>
                </wp:positionV>
                <wp:extent cx="381635" cy="164782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635" cy="164782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7057A5" id="Grupo 69" o:spid="_x0000_s1026" style="position:absolute;margin-left:206.05pt;margin-top:99.15pt;width:30.05pt;height:129.7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6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7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18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19" o:title="address"/>
                </v:shape>
              </v:group>
            </w:pict>
          </mc:Fallback>
        </mc:AlternateContent>
      </w:r>
      <w:r w:rsidR="0083591E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652C497" wp14:editId="004C8603">
                <wp:simplePos x="0" y="0"/>
                <wp:positionH relativeFrom="column">
                  <wp:posOffset>5848350</wp:posOffset>
                </wp:positionH>
                <wp:positionV relativeFrom="paragraph">
                  <wp:posOffset>3944620</wp:posOffset>
                </wp:positionV>
                <wp:extent cx="2670810" cy="2047875"/>
                <wp:effectExtent l="0" t="0" r="0" b="9525"/>
                <wp:wrapNone/>
                <wp:docPr id="18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670810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358B8" w14:textId="01E29FD3" w:rsidR="0083591E" w:rsidRPr="00FD6897" w:rsidRDefault="0083591E" w:rsidP="0083591E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FD6897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M</w:t>
                            </w:r>
                            <w:r w:rsidR="007A7E4F" w:rsidRPr="00FD6897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ANIPULACIó</w:t>
                            </w:r>
                            <w:r w:rsidRPr="00FD6897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N DE CARGAS</w:t>
                            </w:r>
                            <w:r w:rsidR="002B7E9F" w:rsidRPr="00FD6897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 xml:space="preserve"> (</w:t>
                            </w:r>
                            <w:r w:rsidR="002B7E9F" w:rsidRPr="00FD6897">
                              <w:rPr>
                                <w:rFonts w:ascii="Times New Roman" w:hAnsi="Times New Roman"/>
                                <w:b/>
                                <w:caps w:val="0"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MMC</w:t>
                            </w:r>
                            <w:r w:rsidR="002B7E9F" w:rsidRPr="00FD6897">
                              <w:rPr>
                                <w:rFonts w:ascii="Times New Roman" w:hAnsi="Times New Roman"/>
                                <w:b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)</w:t>
                            </w:r>
                          </w:p>
                          <w:p w14:paraId="459F67FB" w14:textId="77777777" w:rsidR="00D43E68" w:rsidRPr="00FD6897" w:rsidRDefault="0083591E" w:rsidP="0083591E">
                            <w:pPr>
                              <w:pStyle w:val="Cita1"/>
                              <w:jc w:val="both"/>
                              <w:rPr>
                                <w:rFonts w:ascii="Times New Roman" w:hAnsi="Times New Roman"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FD6897">
                              <w:rPr>
                                <w:rFonts w:ascii="Times New Roman" w:hAnsi="Times New Roman"/>
                                <w:caps w:val="0"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La MMC requiere principalmente de fuerza humana para realizar operaciones o labores para: levantar, desplazar, empujar, descender, colocar, halar, transportar y sujetar una carga, la cual puede implicar riesgos para los trabajadores de carácter ergonómico</w:t>
                            </w:r>
                            <w:r w:rsidRPr="00FD6897">
                              <w:rPr>
                                <w:rFonts w:ascii="Times New Roman" w:hAnsi="Times New Roman"/>
                                <w:color w:val="FFFFFF" w:themeColor="background1"/>
                                <w:sz w:val="22"/>
                                <w:szCs w:val="22"/>
                                <w:lang w:val="es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52C497" id="Text Box 19" o:spid="_x0000_s1034" type="#_x0000_t202" style="position:absolute;margin-left:460.5pt;margin-top:310.6pt;width:210.3pt;height:161.25pt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" filled="f" stroked="f">
                <v:textbox>
                  <w:txbxContent>
                    <w:p w14:paraId="4FF358B8" w14:textId="01E29FD3" w:rsidR="0083591E" w:rsidRPr="00FD6897" w:rsidRDefault="0083591E" w:rsidP="0083591E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color w:val="FFFFFF" w:themeColor="background1"/>
                          <w:sz w:val="22"/>
                          <w:szCs w:val="22"/>
                          <w:lang w:val="es-US"/>
                        </w:rPr>
                      </w:pPr>
                      <w:r w:rsidRPr="00FD6897">
                        <w:rPr>
                          <w:rFonts w:ascii="Times New Roman" w:hAnsi="Times New Roman"/>
                          <w:b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M</w:t>
                      </w:r>
                      <w:r w:rsidR="007A7E4F" w:rsidRPr="00FD6897">
                        <w:rPr>
                          <w:rFonts w:ascii="Times New Roman" w:hAnsi="Times New Roman"/>
                          <w:b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ANIPULACIó</w:t>
                      </w:r>
                      <w:r w:rsidRPr="00FD6897">
                        <w:rPr>
                          <w:rFonts w:ascii="Times New Roman" w:hAnsi="Times New Roman"/>
                          <w:b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N DE CARGAS</w:t>
                      </w:r>
                      <w:r w:rsidR="002B7E9F" w:rsidRPr="00FD6897">
                        <w:rPr>
                          <w:rFonts w:ascii="Times New Roman" w:hAnsi="Times New Roman"/>
                          <w:b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 xml:space="preserve"> (</w:t>
                      </w:r>
                      <w:r w:rsidR="002B7E9F" w:rsidRPr="00FD6897">
                        <w:rPr>
                          <w:rFonts w:ascii="Times New Roman" w:hAnsi="Times New Roman"/>
                          <w:b/>
                          <w:caps w:val="0"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MMC</w:t>
                      </w:r>
                      <w:r w:rsidR="002B7E9F" w:rsidRPr="00FD6897">
                        <w:rPr>
                          <w:rFonts w:ascii="Times New Roman" w:hAnsi="Times New Roman"/>
                          <w:b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)</w:t>
                      </w:r>
                    </w:p>
                    <w:p w14:paraId="459F67FB" w14:textId="77777777" w:rsidR="00D43E68" w:rsidRPr="00FD6897" w:rsidRDefault="0083591E" w:rsidP="0083591E">
                      <w:pPr>
                        <w:pStyle w:val="Cita1"/>
                        <w:jc w:val="both"/>
                        <w:rPr>
                          <w:rFonts w:ascii="Times New Roman" w:hAnsi="Times New Roman"/>
                          <w:color w:val="FFFFFF" w:themeColor="background1"/>
                          <w:sz w:val="22"/>
                          <w:szCs w:val="22"/>
                          <w:lang w:val="es-US"/>
                        </w:rPr>
                      </w:pPr>
                      <w:r w:rsidRPr="00FD6897">
                        <w:rPr>
                          <w:rFonts w:ascii="Times New Roman" w:hAnsi="Times New Roman"/>
                          <w:caps w:val="0"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La MMC requiere principalmente de fuerza humana para realizar operaciones o labores para: levantar, desplazar, empujar, descender, colocar, halar, transportar y sujetar una carga, la cual puede implicar riesgos para los trabajadores de carácter ergonómico</w:t>
                      </w:r>
                      <w:r w:rsidRPr="00FD6897">
                        <w:rPr>
                          <w:rFonts w:ascii="Times New Roman" w:hAnsi="Times New Roman"/>
                          <w:color w:val="FFFFFF" w:themeColor="background1"/>
                          <w:sz w:val="22"/>
                          <w:szCs w:val="22"/>
                          <w:lang w:val="es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B53D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BDDA90" wp14:editId="18768601">
                <wp:simplePos x="0" y="0"/>
                <wp:positionH relativeFrom="margin">
                  <wp:align>center</wp:align>
                </wp:positionH>
                <wp:positionV relativeFrom="paragraph">
                  <wp:posOffset>3754755</wp:posOffset>
                </wp:positionV>
                <wp:extent cx="2670810" cy="1673225"/>
                <wp:effectExtent l="0" t="0" r="0" b="3175"/>
                <wp:wrapNone/>
                <wp:docPr id="64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670810" cy="1673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B0078" w14:textId="77777777" w:rsidR="003B53D6" w:rsidRPr="00E075F9" w:rsidRDefault="003B53D6" w:rsidP="003B53D6">
                            <w:pPr>
                              <w:pStyle w:val="Cita1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  <w:color w:val="auto"/>
                                <w:lang w:val="es-US"/>
                              </w:rPr>
                              <w:t>Carrera de Ingeniería Industrial en Procesos de Automatización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DDA90" id="_x0000_s1035" type="#_x0000_t202" style="position:absolute;margin-left:0;margin-top:295.65pt;width:210.3pt;height:131.75pt;flip:y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" filled="f" stroked="f">
                <v:textbox>
                  <w:txbxContent>
                    <w:p w14:paraId="2AFB0078" w14:textId="77777777" w:rsidR="003B53D6" w:rsidRPr="00E075F9" w:rsidRDefault="003B53D6" w:rsidP="003B53D6">
                      <w:pPr>
                        <w:pStyle w:val="Cita1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  <w:color w:val="auto"/>
                          <w:lang w:val="es-US"/>
                        </w:rPr>
                        <w:t>Carrera de Ingeniería Industrial en Procesos de Automatización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53D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FFA558" wp14:editId="0B76E9DC">
                <wp:simplePos x="0" y="0"/>
                <wp:positionH relativeFrom="margin">
                  <wp:align>center</wp:align>
                </wp:positionH>
                <wp:positionV relativeFrom="paragraph">
                  <wp:posOffset>4521835</wp:posOffset>
                </wp:positionV>
                <wp:extent cx="1371600" cy="1371600"/>
                <wp:effectExtent l="0" t="0" r="0" b="0"/>
                <wp:wrapNone/>
                <wp:docPr id="31" name="Elips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71600" cy="1371600"/>
                        </a:xfrm>
                        <a:prstGeom prst="ellipse">
                          <a:avLst/>
                        </a:prstGeom>
                        <a:blipFill>
                          <a:blip r:embed="rId2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5E1E59" id="Elipse 31" o:spid="_x0000_s1026" style="position:absolute;margin-left:0;margin-top:356.05pt;width:108pt;height:108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" stroked="f" strokeweight="1pt">
                <v:fill r:id="rId21" o:title="" recolor="t" rotate="t" type="frame"/>
                <v:stroke joinstyle="miter"/>
                <v:path arrowok="t"/>
                <w10:wrap anchorx="margin"/>
              </v:oval>
            </w:pict>
          </mc:Fallback>
        </mc:AlternateContent>
      </w:r>
      <w:r w:rsidR="00D43E68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F34F58" wp14:editId="5BEF4919">
                <wp:simplePos x="0" y="0"/>
                <wp:positionH relativeFrom="column">
                  <wp:posOffset>5562600</wp:posOffset>
                </wp:positionH>
                <wp:positionV relativeFrom="paragraph">
                  <wp:posOffset>2114550</wp:posOffset>
                </wp:positionV>
                <wp:extent cx="2971800" cy="419100"/>
                <wp:effectExtent l="0" t="0" r="0" b="0"/>
                <wp:wrapNone/>
                <wp:docPr id="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DE3BC" w14:textId="4DBE25A8" w:rsidR="00D43E68" w:rsidRPr="00E075F9" w:rsidRDefault="00BF0946" w:rsidP="00BF0946">
                            <w:pPr>
                              <w:pStyle w:val="SubheadHere0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P</w:t>
                            </w:r>
                            <w:r w:rsidR="002B7E9F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Rá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CTICAS SEGURAS EN EL GUACHADO</w:t>
                            </w:r>
                          </w:p>
                          <w:p w14:paraId="3B067498" w14:textId="77777777" w:rsidR="00D43E68" w:rsidRPr="00D11D22" w:rsidRDefault="00D43E68" w:rsidP="000842F0">
                            <w:pPr>
                              <w:pStyle w:val="SubheadHere01"/>
                              <w:rPr>
                                <w:lang w:val="es-US"/>
                              </w:rPr>
                            </w:pPr>
                          </w:p>
                          <w:p w14:paraId="01B3C822" w14:textId="77777777" w:rsidR="00D43E68" w:rsidRPr="00D11D22" w:rsidRDefault="00D43E68" w:rsidP="000842F0">
                            <w:pPr>
                              <w:pStyle w:val="SubheadHere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34F58" id="Text Box 85" o:spid="_x0000_s1036" type="#_x0000_t202" style="position:absolute;margin-left:438pt;margin-top:166.5pt;width:234pt;height:3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" filled="f" stroked="f">
                <v:textbox>
                  <w:txbxContent>
                    <w:p w14:paraId="45ADE3BC" w14:textId="4DBE25A8" w:rsidR="00D43E68" w:rsidRPr="00E075F9" w:rsidRDefault="00BF0946" w:rsidP="00BF0946">
                      <w:pPr>
                        <w:pStyle w:val="SubheadHere0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P</w:t>
                      </w:r>
                      <w:r w:rsidR="002B7E9F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Rá</w:t>
                      </w: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CTICAS SEGURAS EN EL GUACHADO</w:t>
                      </w:r>
                    </w:p>
                    <w:p w14:paraId="3B067498" w14:textId="77777777" w:rsidR="00D43E68" w:rsidRPr="00D11D22" w:rsidRDefault="00D43E68" w:rsidP="000842F0">
                      <w:pPr>
                        <w:pStyle w:val="SubheadHere01"/>
                        <w:rPr>
                          <w:lang w:val="es-US"/>
                        </w:rPr>
                      </w:pPr>
                    </w:p>
                    <w:p w14:paraId="01B3C822" w14:textId="77777777" w:rsidR="00D43E68" w:rsidRPr="00D11D22" w:rsidRDefault="00D43E68" w:rsidP="000842F0">
                      <w:pPr>
                        <w:pStyle w:val="SubheadHere01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A9242C" wp14:editId="14F9645E">
                <wp:simplePos x="0" y="0"/>
                <wp:positionH relativeFrom="column">
                  <wp:posOffset>5543550</wp:posOffset>
                </wp:positionH>
                <wp:positionV relativeFrom="paragraph">
                  <wp:posOffset>2618740</wp:posOffset>
                </wp:positionV>
                <wp:extent cx="2971800" cy="1714500"/>
                <wp:effectExtent l="0" t="0" r="0" b="0"/>
                <wp:wrapNone/>
                <wp:docPr id="8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819C1" w14:textId="77777777" w:rsidR="00BF0946" w:rsidRPr="00E075F9" w:rsidRDefault="00BF0946" w:rsidP="00E075F9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  <w:t>Coma bien y asegúrese de estar bien descansado.</w:t>
                            </w:r>
                          </w:p>
                          <w:p w14:paraId="1500E752" w14:textId="75BA6F4D" w:rsidR="00BF0946" w:rsidRPr="00E075F9" w:rsidRDefault="00BF0946" w:rsidP="00E075F9">
                            <w:pPr>
                              <w:pStyle w:val="Prrafodelista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Cs/>
                                <w:lang w:val="es-US"/>
                              </w:rPr>
                              <w:t>Siempre que sea posible, realice las operaciones durante horas de luz.</w:t>
                            </w:r>
                          </w:p>
                          <w:p w14:paraId="5EB6DEF9" w14:textId="77777777" w:rsidR="00D43E68" w:rsidRPr="00E075F9" w:rsidRDefault="00BF0946" w:rsidP="00E075F9">
                            <w:pPr>
                              <w:pStyle w:val="BodyText01"/>
                              <w:numPr>
                                <w:ilvl w:val="0"/>
                                <w:numId w:val="7"/>
                              </w:numPr>
                              <w:spacing w:line="276" w:lineRule="auto"/>
                              <w:ind w:left="360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Cs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>Proteger la piel del sol mediante el uso de protectores solares, utilizando prendas de abrigo y sombreros, sobre todo en días soleados.</w:t>
                            </w:r>
                            <w:r w:rsidR="00D43E68" w:rsidRPr="00E075F9"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</w:p>
                          <w:p w14:paraId="2894DA6A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718BD3D2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1C4A0BCA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5FB2F875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9242C" id="Text Box 86" o:spid="_x0000_s1037" type="#_x0000_t202" style="position:absolute;margin-left:436.5pt;margin-top:206.2pt;width:234pt;height:13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" filled="f" stroked="f">
                <v:textbox>
                  <w:txbxContent>
                    <w:p w14:paraId="3CF819C1" w14:textId="77777777" w:rsidR="00BF0946" w:rsidRPr="00E075F9" w:rsidRDefault="00BF0946" w:rsidP="00E075F9">
                      <w:pPr>
                        <w:pStyle w:val="Prrafodelista"/>
                        <w:widowControl w:val="0"/>
                        <w:numPr>
                          <w:ilvl w:val="0"/>
                          <w:numId w:val="7"/>
                        </w:numPr>
                        <w:spacing w:line="276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  <w:t>Coma bien y asegúrese de estar bien descansado.</w:t>
                      </w:r>
                    </w:p>
                    <w:p w14:paraId="1500E752" w14:textId="75BA6F4D" w:rsidR="00BF0946" w:rsidRPr="00E075F9" w:rsidRDefault="00BF0946" w:rsidP="00E075F9">
                      <w:pPr>
                        <w:pStyle w:val="Prrafodelista"/>
                        <w:widowControl w:val="0"/>
                        <w:numPr>
                          <w:ilvl w:val="0"/>
                          <w:numId w:val="7"/>
                        </w:numPr>
                        <w:spacing w:line="276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Cs/>
                          <w:lang w:val="es-US"/>
                        </w:rPr>
                        <w:t>Siempre que sea posible, realice las operaciones durante horas de luz.</w:t>
                      </w:r>
                    </w:p>
                    <w:p w14:paraId="5EB6DEF9" w14:textId="77777777" w:rsidR="00D43E68" w:rsidRPr="00E075F9" w:rsidRDefault="00BF0946" w:rsidP="00E075F9">
                      <w:pPr>
                        <w:pStyle w:val="BodyText01"/>
                        <w:numPr>
                          <w:ilvl w:val="0"/>
                          <w:numId w:val="7"/>
                        </w:numPr>
                        <w:spacing w:line="276" w:lineRule="auto"/>
                        <w:ind w:left="360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Cs/>
                          <w:color w:val="auto"/>
                          <w:sz w:val="22"/>
                          <w:szCs w:val="22"/>
                          <w:lang w:val="es-US"/>
                        </w:rPr>
                        <w:t>Proteger la piel del sol mediante el uso de protectores solares, utilizando prendas de abrigo y sombreros, sobre todo en días soleados.</w:t>
                      </w:r>
                      <w:r w:rsidR="00D43E68" w:rsidRPr="00E075F9"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</w:p>
                    <w:p w14:paraId="2894DA6A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718BD3D2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1C4A0BCA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5FB2F875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F64E21" wp14:editId="6F3F0504">
                <wp:simplePos x="0" y="0"/>
                <wp:positionH relativeFrom="column">
                  <wp:posOffset>6686549</wp:posOffset>
                </wp:positionH>
                <wp:positionV relativeFrom="paragraph">
                  <wp:posOffset>4171950</wp:posOffset>
                </wp:positionV>
                <wp:extent cx="1857375" cy="1762125"/>
                <wp:effectExtent l="0" t="0" r="9525" b="952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762125"/>
                        </a:xfrm>
                        <a:prstGeom prst="ellipse">
                          <a:avLst/>
                        </a:prstGeom>
                        <a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7C178E" id="Elipse 29" o:spid="_x0000_s1026" style="position:absolute;margin-left:526.5pt;margin-top:328.5pt;width:146.25pt;height:13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" stroked="f" strokeweight="1pt">
                <v:fill r:id="rId23" o:title="" recolor="t" rotate="t" type="frame"/>
                <v:stroke joinstyle="miter"/>
              </v:oval>
            </w:pict>
          </mc:Fallback>
        </mc:AlternateContent>
      </w:r>
      <w:r w:rsidR="00E075F9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9B7793B" wp14:editId="49851B3E">
                <wp:simplePos x="0" y="0"/>
                <wp:positionH relativeFrom="column">
                  <wp:posOffset>-762000</wp:posOffset>
                </wp:positionH>
                <wp:positionV relativeFrom="paragraph">
                  <wp:posOffset>3650403</wp:posOffset>
                </wp:positionV>
                <wp:extent cx="2742565" cy="2286000"/>
                <wp:effectExtent l="0" t="0" r="0" b="0"/>
                <wp:wrapNone/>
                <wp:docPr id="17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74256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24B3C" w14:textId="77777777" w:rsidR="00D43E68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sz w:val="22"/>
                                <w:szCs w:val="22"/>
                                <w:lang w:val="es-US"/>
                              </w:rPr>
                              <w:t>¿Cuáles son las consecuencias del mal manejo de las herramientas de trabajo?</w:t>
                            </w:r>
                          </w:p>
                          <w:p w14:paraId="4CAD3A87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Golpes o cortes en las manos. </w:t>
                            </w:r>
                          </w:p>
                          <w:p w14:paraId="2CAB1EF1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 Fracturas en la muñeca. </w:t>
                            </w:r>
                          </w:p>
                          <w:p w14:paraId="3BCECB7C" w14:textId="77777777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 Golpes en diferentes partes del cuerpo. </w:t>
                            </w:r>
                          </w:p>
                          <w:p w14:paraId="076115EA" w14:textId="304C2889" w:rsidR="0083591E" w:rsidRPr="00E075F9" w:rsidRDefault="0083591E" w:rsidP="00E075F9">
                            <w:pPr>
                              <w:pStyle w:val="BodyText02"/>
                              <w:jc w:val="both"/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</w:rPr>
                              <w:sym w:font="Symbol" w:char="F0B7"/>
                            </w:r>
                            <w:r w:rsidR="002B7E9F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>Alteraciones mú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sculo esqueléticas por </w:t>
                            </w:r>
                            <w:r w:rsidR="002B7E9F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 xml:space="preserve"> 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lang w:val="es-US"/>
                              </w:rPr>
                              <w:t>sobreesfuerzo.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7793B" id="Text Box 74" o:spid="_x0000_s1036" type="#_x0000_t202" style="position:absolute;margin-left:-60pt;margin-top:287.45pt;width:215.95pt;height:180pt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" filled="f" stroked="f">
                <v:textbox>
                  <w:txbxContent>
                    <w:p w14:paraId="66224B3C" w14:textId="77777777" w:rsidR="00D43E68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sz w:val="22"/>
                          <w:szCs w:val="22"/>
                          <w:lang w:val="es-US"/>
                        </w:rPr>
                        <w:t>¿Cuáles son las consecuencias del mal manejo de las herramientas de trabajo?</w:t>
                      </w:r>
                    </w:p>
                    <w:p w14:paraId="4CAD3A87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Golpes o cortes en las manos. </w:t>
                      </w:r>
                    </w:p>
                    <w:p w14:paraId="2CAB1EF1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 Fracturas en la muñeca. </w:t>
                      </w:r>
                    </w:p>
                    <w:p w14:paraId="3BCECB7C" w14:textId="77777777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 Golpes en diferentes partes del cuerpo. </w:t>
                      </w:r>
                    </w:p>
                    <w:p w14:paraId="076115EA" w14:textId="304C2889" w:rsidR="0083591E" w:rsidRPr="00E075F9" w:rsidRDefault="0083591E" w:rsidP="00E075F9">
                      <w:pPr>
                        <w:pStyle w:val="BodyText02"/>
                        <w:jc w:val="both"/>
                        <w:rPr>
                          <w:rFonts w:ascii="Times New Roman" w:hAnsi="Times New Roman" w:cs="Times New Roman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</w:rPr>
                        <w:sym w:font="Symbol" w:char="F0B7"/>
                      </w:r>
                      <w:r w:rsidR="002B7E9F">
                        <w:rPr>
                          <w:rFonts w:ascii="Times New Roman" w:hAnsi="Times New Roman" w:cs="Times New Roman"/>
                          <w:lang w:val="es-US"/>
                        </w:rPr>
                        <w:t>Alteraciones mú</w:t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sculo esqueléticas por </w:t>
                      </w:r>
                      <w:r w:rsidR="002B7E9F">
                        <w:rPr>
                          <w:rFonts w:ascii="Times New Roman" w:hAnsi="Times New Roman" w:cs="Times New Roman"/>
                          <w:lang w:val="es-US"/>
                        </w:rPr>
                        <w:t xml:space="preserve"> </w:t>
                      </w:r>
                      <w:r w:rsidRPr="00E075F9">
                        <w:rPr>
                          <w:rFonts w:ascii="Times New Roman" w:hAnsi="Times New Roman" w:cs="Times New Roman"/>
                          <w:lang w:val="es-US"/>
                        </w:rPr>
                        <w:t>sobreesfuerzo.</w:t>
                      </w:r>
                    </w:p>
                  </w:txbxContent>
                </v:textbox>
              </v:shape>
            </w:pict>
          </mc:Fallback>
        </mc:AlternateContent>
      </w:r>
      <w:r w:rsidR="00E075F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A64361" wp14:editId="271539B2">
                <wp:simplePos x="0" y="0"/>
                <wp:positionH relativeFrom="column">
                  <wp:posOffset>2439035</wp:posOffset>
                </wp:positionH>
                <wp:positionV relativeFrom="paragraph">
                  <wp:posOffset>1280160</wp:posOffset>
                </wp:positionV>
                <wp:extent cx="2971800" cy="3886200"/>
                <wp:effectExtent l="0" t="0" r="0" b="0"/>
                <wp:wrapNone/>
                <wp:docPr id="1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DFAECD" w14:textId="77537F8F" w:rsidR="00E075F9" w:rsidRPr="00E075F9" w:rsidRDefault="00D11D22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Población menor a 18 años no debería man</w:t>
                            </w:r>
                            <w:r w:rsidR="002B7E9F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ipular masas superiores a 12.5 k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g,</w:t>
                            </w:r>
                            <w:r w:rsidR="007A7E4F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27.5 lb, o pesos mayores a 122.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5 N</w:t>
                            </w:r>
                            <w:r w:rsid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4E9DC3E9" w14:textId="2E0CC49E" w:rsidR="00E075F9" w:rsidRPr="00E075F9" w:rsidRDefault="00BF0946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  <w:t>Las mujeres indígenas no deberían ejecutar esfuerzos mayores a los 2/3 de la de los esfuerzos ejercidos por hombres.</w:t>
                            </w:r>
                          </w:p>
                          <w:p w14:paraId="44246CC7" w14:textId="0AA5F8C2" w:rsidR="00C15C62" w:rsidRPr="00E075F9" w:rsidRDefault="00BF0946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  <w:t>La mujer indígena debería agarrar o sujetar el azadón por la mitad del cabo (palo) para disminuir el esfuerzo sobre la columna y los miembros superiores y el tamaño del azadón debe ser acorde a las características físicas de la mujer.</w:t>
                            </w:r>
                          </w:p>
                          <w:p w14:paraId="446DE12A" w14:textId="60C6EA06" w:rsidR="00BF0946" w:rsidRPr="00E075F9" w:rsidRDefault="00BF0946" w:rsidP="00E075F9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El mango del azadón debería ser un diámetro ideal según el tamaño de las manos de la mujer indígena que lo vaya a manipular para evitar que </w:t>
                            </w:r>
                            <w:r w:rsidR="002C21D7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é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ste se resbale.</w:t>
                            </w:r>
                          </w:p>
                          <w:p w14:paraId="4663DE0D" w14:textId="77777777" w:rsidR="00C15C62" w:rsidRPr="00D11D22" w:rsidRDefault="00C15C62" w:rsidP="00C15C62">
                            <w:pPr>
                              <w:pStyle w:val="Prrafodelista"/>
                              <w:spacing w:line="276" w:lineRule="auto"/>
                              <w:ind w:left="36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val="es-US"/>
                              </w:rPr>
                            </w:pPr>
                          </w:p>
                          <w:p w14:paraId="004A71BE" w14:textId="77777777" w:rsidR="00D11D22" w:rsidRPr="00D11D22" w:rsidRDefault="00D11D22" w:rsidP="00C15C62">
                            <w:pPr>
                              <w:pStyle w:val="Prrafodelista"/>
                              <w:spacing w:line="276" w:lineRule="auto"/>
                              <w:ind w:left="360"/>
                              <w:rPr>
                                <w:rStyle w:val="eop"/>
                                <w:rFonts w:ascii="Arial" w:hAnsi="Arial" w:cs="Arial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42FA3168" w14:textId="77777777" w:rsidR="00BF0946" w:rsidRPr="00D11D22" w:rsidRDefault="00BF0946" w:rsidP="0083591E">
                            <w:pPr>
                              <w:pStyle w:val="BodyText01"/>
                              <w:jc w:val="both"/>
                              <w:rPr>
                                <w:color w:val="000000" w:themeColor="text1"/>
                                <w:lang w:val="es-ES"/>
                              </w:rPr>
                            </w:pPr>
                          </w:p>
                          <w:p w14:paraId="13464325" w14:textId="77777777" w:rsidR="00BF0946" w:rsidRPr="00D11D22" w:rsidRDefault="00BF0946" w:rsidP="0083591E">
                            <w:pPr>
                              <w:pStyle w:val="BodyText01"/>
                              <w:jc w:val="both"/>
                              <w:rPr>
                                <w:color w:val="000000" w:themeColor="text1"/>
                                <w:lang w:val="es-US"/>
                              </w:rPr>
                            </w:pPr>
                          </w:p>
                          <w:p w14:paraId="098A9492" w14:textId="77777777" w:rsidR="00D43E68" w:rsidRPr="00D11D22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24726C5F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54B44F5A" w14:textId="77777777" w:rsidR="00D43E68" w:rsidRPr="00BF0946" w:rsidRDefault="00D43E68" w:rsidP="00E47FDE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64361" id="Text Box 78" o:spid="_x0000_s1039" type="#_x0000_t202" style="position:absolute;margin-left:192.05pt;margin-top:100.8pt;width:234pt;height:306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" filled="f" stroked="f">
                <v:textbox>
                  <w:txbxContent>
                    <w:p w14:paraId="3ADFAECD" w14:textId="77537F8F" w:rsidR="00E075F9" w:rsidRPr="00E075F9" w:rsidRDefault="00D11D22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Población menor a 18 años no debería man</w:t>
                      </w:r>
                      <w:r w:rsidR="002B7E9F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ipular masas superiores a 12.5 k</w:t>
                      </w: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g,</w:t>
                      </w:r>
                      <w:r w:rsidR="007A7E4F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27.5 lb, o pesos mayores a 122.</w:t>
                      </w: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5 N</w:t>
                      </w:r>
                      <w:r w:rsid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4E9DC3E9" w14:textId="2E0CC49E" w:rsidR="00E075F9" w:rsidRPr="00E075F9" w:rsidRDefault="00BF0946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  <w:t>Las mujeres indígenas no deberían ejecutar esfuerzos mayores a los 2/3 de la de los esfuerzos ejercidos por hombres.</w:t>
                      </w:r>
                    </w:p>
                    <w:p w14:paraId="44246CC7" w14:textId="0AA5F8C2" w:rsidR="00C15C62" w:rsidRPr="00E075F9" w:rsidRDefault="00BF0946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  <w:t>La mujer indígena debería agarrar o sujetar el azadón por la mitad del cabo (palo) para disminuir el esfuerzo sobre la columna y los miembros superiores y el tamaño del azadón debe ser acorde a las características físicas de la mujer.</w:t>
                      </w:r>
                    </w:p>
                    <w:p w14:paraId="446DE12A" w14:textId="60C6EA06" w:rsidR="00BF0946" w:rsidRPr="00E075F9" w:rsidRDefault="00BF0946" w:rsidP="00E075F9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El mango del azadón debería ser un diámetro ideal según el tamaño de las manos de la mujer indígena que lo vaya a manipular para evitar que </w:t>
                      </w:r>
                      <w:r w:rsidR="002C21D7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é</w:t>
                      </w:r>
                      <w:r w:rsidRPr="00E075F9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ste se resbale.</w:t>
                      </w:r>
                    </w:p>
                    <w:p w14:paraId="4663DE0D" w14:textId="77777777" w:rsidR="00C15C62" w:rsidRPr="00D11D22" w:rsidRDefault="00C15C62" w:rsidP="00C15C62">
                      <w:pPr>
                        <w:pStyle w:val="Prrafodelista"/>
                        <w:spacing w:line="276" w:lineRule="auto"/>
                        <w:ind w:left="360"/>
                        <w:jc w:val="both"/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  <w:lang w:val="es-US"/>
                        </w:rPr>
                      </w:pPr>
                    </w:p>
                    <w:p w14:paraId="004A71BE" w14:textId="77777777" w:rsidR="00D11D22" w:rsidRPr="00D11D22" w:rsidRDefault="00D11D22" w:rsidP="00C15C62">
                      <w:pPr>
                        <w:pStyle w:val="Prrafodelista"/>
                        <w:spacing w:line="276" w:lineRule="auto"/>
                        <w:ind w:left="360"/>
                        <w:rPr>
                          <w:rStyle w:val="eop"/>
                          <w:rFonts w:ascii="Arial" w:hAnsi="Arial" w:cs="Arial"/>
                          <w:sz w:val="20"/>
                          <w:szCs w:val="20"/>
                          <w:lang w:val="es-ES"/>
                        </w:rPr>
                      </w:pPr>
                    </w:p>
                    <w:p w14:paraId="42FA3168" w14:textId="77777777" w:rsidR="00BF0946" w:rsidRPr="00D11D22" w:rsidRDefault="00BF0946" w:rsidP="0083591E">
                      <w:pPr>
                        <w:pStyle w:val="BodyText01"/>
                        <w:jc w:val="both"/>
                        <w:rPr>
                          <w:color w:val="000000" w:themeColor="text1"/>
                          <w:lang w:val="es-ES"/>
                        </w:rPr>
                      </w:pPr>
                    </w:p>
                    <w:p w14:paraId="13464325" w14:textId="77777777" w:rsidR="00BF0946" w:rsidRPr="00D11D22" w:rsidRDefault="00BF0946" w:rsidP="0083591E">
                      <w:pPr>
                        <w:pStyle w:val="BodyText01"/>
                        <w:jc w:val="both"/>
                        <w:rPr>
                          <w:color w:val="000000" w:themeColor="text1"/>
                          <w:lang w:val="es-US"/>
                        </w:rPr>
                      </w:pPr>
                    </w:p>
                    <w:p w14:paraId="098A9492" w14:textId="77777777" w:rsidR="00D43E68" w:rsidRPr="00D11D22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24726C5F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54B44F5A" w14:textId="77777777" w:rsidR="00D43E68" w:rsidRPr="00BF0946" w:rsidRDefault="00D43E68" w:rsidP="00E47FDE">
                      <w:pPr>
                        <w:pStyle w:val="BodyText01"/>
                        <w:rPr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75F9">
        <w:rPr>
          <w:noProof/>
        </w:rPr>
        <w:drawing>
          <wp:anchor distT="0" distB="0" distL="114300" distR="114300" simplePos="0" relativeHeight="251693056" behindDoc="1" locked="0" layoutInCell="1" allowOverlap="1" wp14:anchorId="6E6F9C0C" wp14:editId="0E961AE4">
            <wp:simplePos x="0" y="0"/>
            <wp:positionH relativeFrom="column">
              <wp:posOffset>2243455</wp:posOffset>
            </wp:positionH>
            <wp:positionV relativeFrom="paragraph">
              <wp:posOffset>59055</wp:posOffset>
            </wp:positionV>
            <wp:extent cx="3445933" cy="4588173"/>
            <wp:effectExtent l="0" t="0" r="0" b="0"/>
            <wp:wrapNone/>
            <wp:docPr id="57" name="Imagen 57" descr="30 ideas de Post it | decoración de unas, libreta de apuntes, decoraciones  para trabaj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30 ideas de Post it | decoración de unas, libreta de apuntes, decoraciones  para trabajos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2500" b="94286" l="10000" r="93786">
                                  <a14:foregroundMark x1="14357" y1="8143" x2="15714" y2="23286"/>
                                  <a14:foregroundMark x1="12643" y1="31786" x2="74857" y2="83786"/>
                                  <a14:foregroundMark x1="74857" y1="83786" x2="75071" y2="83786"/>
                                  <a14:foregroundMark x1="28286" y1="75643" x2="85929" y2="43071"/>
                                  <a14:foregroundMark x1="85929" y1="38000" x2="66000" y2="28786"/>
                                  <a14:foregroundMark x1="66000" y1="28786" x2="26429" y2="34214"/>
                                  <a14:foregroundMark x1="26429" y1="34214" x2="38643" y2="54571"/>
                                  <a14:foregroundMark x1="38643" y1="54571" x2="29429" y2="45571"/>
                                  <a14:foregroundMark x1="29429" y1="45571" x2="10857" y2="73143"/>
                                  <a14:foregroundMark x1="10857" y1="73143" x2="17071" y2="84714"/>
                                  <a14:foregroundMark x1="17071" y1="84714" x2="27714" y2="83571"/>
                                  <a14:foregroundMark x1="8714" y1="17643" x2="4857" y2="28357"/>
                                  <a14:foregroundMark x1="4857" y1="28357" x2="5214" y2="87286"/>
                                  <a14:foregroundMark x1="5214" y1="87286" x2="16500" y2="92357"/>
                                  <a14:foregroundMark x1="16500" y1="92357" x2="18786" y2="92357"/>
                                  <a14:foregroundMark x1="76214" y1="4429" x2="78000" y2="22286"/>
                                  <a14:foregroundMark x1="76429" y1="4429" x2="81071" y2="15571"/>
                                  <a14:foregroundMark x1="81071" y1="15571" x2="81286" y2="24429"/>
                                  <a14:foregroundMark x1="80143" y1="2500" x2="80143" y2="2500"/>
                                  <a14:foregroundMark x1="93857" y1="22286" x2="91571" y2="46357"/>
                                  <a14:foregroundMark x1="9286" y1="93500" x2="20429" y2="92714"/>
                                  <a14:foregroundMark x1="20429" y1="92714" x2="34143" y2="9428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933" cy="458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5F9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8AB0136" wp14:editId="6ADB6239">
                <wp:simplePos x="0" y="0"/>
                <wp:positionH relativeFrom="margin">
                  <wp:posOffset>3007571</wp:posOffset>
                </wp:positionH>
                <wp:positionV relativeFrom="paragraph">
                  <wp:posOffset>521970</wp:posOffset>
                </wp:positionV>
                <wp:extent cx="2857500" cy="457200"/>
                <wp:effectExtent l="0" t="0" r="0" b="0"/>
                <wp:wrapNone/>
                <wp:docPr id="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62F5E" w14:textId="77777777" w:rsidR="00D43E68" w:rsidRPr="00E075F9" w:rsidRDefault="0083591E" w:rsidP="000842F0">
                            <w:pPr>
                              <w:pStyle w:val="SubheadHere01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  <w:t>RECOMENDACIONES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B0136" id="Text Box 77" o:spid="_x0000_s1040" type="#_x0000_t202" style="position:absolute;margin-left:236.8pt;margin-top:41.1pt;width:225pt;height:36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" filled="f" stroked="f">
                <v:textbox>
                  <w:txbxContent>
                    <w:p w14:paraId="7CF62F5E" w14:textId="77777777" w:rsidR="00D43E68" w:rsidRPr="00E075F9" w:rsidRDefault="0083591E" w:rsidP="000842F0">
                      <w:pPr>
                        <w:pStyle w:val="SubheadHere01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  <w:t>RECOMENDACIONES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B0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DCF7C9" wp14:editId="691ABB6D">
                <wp:simplePos x="0" y="0"/>
                <wp:positionH relativeFrom="margin">
                  <wp:align>center</wp:align>
                </wp:positionH>
                <wp:positionV relativeFrom="paragraph">
                  <wp:posOffset>4914900</wp:posOffset>
                </wp:positionV>
                <wp:extent cx="2971800" cy="1009650"/>
                <wp:effectExtent l="0" t="0" r="0" b="0"/>
                <wp:wrapNone/>
                <wp:docPr id="83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CEECF" w14:textId="77777777" w:rsidR="00993967" w:rsidRPr="00E075F9" w:rsidRDefault="00D11D22" w:rsidP="00E075F9">
                            <w:pPr>
                              <w:pStyle w:val="BodyText01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eastAsiaTheme="minorHAnsi" w:hAnsi="Times New Roman" w:cs="Times New Roman"/>
                                <w:bCs/>
                                <w:color w:val="auto"/>
                                <w:sz w:val="22"/>
                                <w:szCs w:val="22"/>
                                <w:lang w:val="es-US"/>
                              </w:rPr>
                              <w:t>El guachado exige una ardua y repetitiva flexión hacia delante, mientras que se considera un factor de riesgo importante para el dolor en la parte baja de la espalda.</w:t>
                            </w:r>
                          </w:p>
                          <w:p w14:paraId="2F622EFA" w14:textId="77777777" w:rsidR="00993967" w:rsidRPr="00BF0946" w:rsidRDefault="00993967" w:rsidP="00993967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64B0F400" w14:textId="77777777" w:rsidR="00993967" w:rsidRPr="00BF0946" w:rsidRDefault="00993967" w:rsidP="00993967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  <w:p w14:paraId="738D9344" w14:textId="77777777" w:rsidR="00993967" w:rsidRPr="00BF0946" w:rsidRDefault="00993967" w:rsidP="00993967">
                            <w:pPr>
                              <w:pStyle w:val="BodyText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CF7C9" id="Text Box 86" o:spid="_x0000_s1039" type="#_x0000_t202" style="position:absolute;margin-left:0;margin-top:387pt;width:234pt;height:79.5pt;flip:y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" filled="f" stroked="f">
                <v:textbox>
                  <w:txbxContent>
                    <w:p w14:paraId="11FCEECF" w14:textId="77777777" w:rsidR="00993967" w:rsidRPr="00E075F9" w:rsidRDefault="00D11D22" w:rsidP="00E075F9">
                      <w:pPr>
                        <w:pStyle w:val="BodyText01"/>
                        <w:numPr>
                          <w:ilvl w:val="0"/>
                          <w:numId w:val="8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rFonts w:ascii="Times New Roman" w:eastAsiaTheme="minorHAnsi" w:hAnsi="Times New Roman" w:cs="Times New Roman"/>
                          <w:bCs/>
                          <w:color w:val="auto"/>
                          <w:sz w:val="22"/>
                          <w:szCs w:val="22"/>
                          <w:lang w:val="es-US"/>
                        </w:rPr>
                        <w:t>El guachado exige una ardua y repetitiva flexión hacia delante, mientras que se considera un factor de riesgo importante para el dolor en la parte baja de la espalda.</w:t>
                      </w:r>
                    </w:p>
                    <w:p w14:paraId="2F622EFA" w14:textId="77777777" w:rsidR="00993967" w:rsidRPr="00BF0946" w:rsidRDefault="00993967" w:rsidP="00993967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64B0F400" w14:textId="77777777" w:rsidR="00993967" w:rsidRPr="00BF0946" w:rsidRDefault="00993967" w:rsidP="00993967">
                      <w:pPr>
                        <w:pStyle w:val="BodyText01"/>
                        <w:rPr>
                          <w:lang w:val="es-US"/>
                        </w:rPr>
                      </w:pPr>
                    </w:p>
                    <w:p w14:paraId="738D9344" w14:textId="77777777" w:rsidR="00993967" w:rsidRPr="00BF0946" w:rsidRDefault="00993967" w:rsidP="00993967">
                      <w:pPr>
                        <w:pStyle w:val="BodyText01"/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42B0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952388" wp14:editId="5218EFB9">
                <wp:simplePos x="0" y="0"/>
                <wp:positionH relativeFrom="margin">
                  <wp:align>center</wp:align>
                </wp:positionH>
                <wp:positionV relativeFrom="paragraph">
                  <wp:posOffset>4514850</wp:posOffset>
                </wp:positionV>
                <wp:extent cx="2971800" cy="419100"/>
                <wp:effectExtent l="0" t="0" r="0" b="0"/>
                <wp:wrapNone/>
                <wp:docPr id="81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76269" w14:textId="77777777" w:rsidR="00BF0946" w:rsidRPr="00E075F9" w:rsidRDefault="00BF0946" w:rsidP="00BF0946">
                            <w:pPr>
                              <w:pStyle w:val="SubheadHere0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¿</w:t>
                            </w:r>
                            <w:r w:rsidR="00993967"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>CUÁLES SON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lang w:val="es-US"/>
                              </w:rPr>
                              <w:t xml:space="preserve"> los risegos en la actividad de guachado?</w:t>
                            </w:r>
                          </w:p>
                          <w:p w14:paraId="1DB742CB" w14:textId="77777777" w:rsidR="00BF0946" w:rsidRPr="00BF0946" w:rsidRDefault="00BF0946" w:rsidP="00BF0946">
                            <w:pPr>
                              <w:pStyle w:val="SubheadHere01"/>
                              <w:rPr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52388" id="Text Box 85" o:spid="_x0000_s1040" type="#_x0000_t202" style="position:absolute;margin-left:0;margin-top:355.5pt;width:234pt;height:33pt;flip:y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" filled="f" stroked="f">
                <v:textbox>
                  <w:txbxContent>
                    <w:p w14:paraId="4EE76269" w14:textId="77777777" w:rsidR="00BF0946" w:rsidRPr="00E075F9" w:rsidRDefault="00BF0946" w:rsidP="00BF0946">
                      <w:pPr>
                        <w:pStyle w:val="SubheadHere0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¿</w:t>
                      </w:r>
                      <w:r w:rsidR="00993967"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>CUÁLES SON</w:t>
                      </w: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caps/>
                          <w:lang w:val="es-US"/>
                        </w:rPr>
                        <w:t xml:space="preserve"> los risegos en la actividad de guachado?</w:t>
                      </w:r>
                    </w:p>
                    <w:p w14:paraId="1DB742CB" w14:textId="77777777" w:rsidR="00BF0946" w:rsidRPr="00BF0946" w:rsidRDefault="00BF0946" w:rsidP="00BF0946">
                      <w:pPr>
                        <w:pStyle w:val="SubheadHere01"/>
                        <w:rPr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E194A">
        <w:rPr>
          <w:noProof/>
        </w:rPr>
        <w:drawing>
          <wp:anchor distT="0" distB="0" distL="114300" distR="114300" simplePos="0" relativeHeight="251653120" behindDoc="1" locked="0" layoutInCell="1" allowOverlap="1" wp14:anchorId="730A6D39" wp14:editId="720D2854">
            <wp:simplePos x="0" y="0"/>
            <wp:positionH relativeFrom="column">
              <wp:posOffset>-1162050</wp:posOffset>
            </wp:positionH>
            <wp:positionV relativeFrom="paragraph">
              <wp:posOffset>-914400</wp:posOffset>
            </wp:positionV>
            <wp:extent cx="10067290" cy="7773670"/>
            <wp:effectExtent l="0" t="0" r="0" b="0"/>
            <wp:wrapNone/>
            <wp:docPr id="73" name="Picture 73" descr="brochure_in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brochure_inside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290" cy="777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1D2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D10BD5" wp14:editId="57BFEB2E">
                <wp:simplePos x="0" y="0"/>
                <wp:positionH relativeFrom="margin">
                  <wp:posOffset>5810250</wp:posOffset>
                </wp:positionH>
                <wp:positionV relativeFrom="paragraph">
                  <wp:posOffset>-533400</wp:posOffset>
                </wp:positionV>
                <wp:extent cx="1714500" cy="428625"/>
                <wp:effectExtent l="0" t="0" r="0" b="9525"/>
                <wp:wrapNone/>
                <wp:docPr id="86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5B1BE9" w14:textId="77777777" w:rsidR="00D11D22" w:rsidRPr="00E075F9" w:rsidRDefault="00D11D22" w:rsidP="00D11D22">
                            <w:pPr>
                              <w:jc w:val="center"/>
                              <w:rPr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</w:pPr>
                            <w:r w:rsidRPr="00E075F9">
                              <w:rPr>
                                <w:b/>
                                <w:noProof/>
                                <w:color w:val="C00000"/>
                                <w:sz w:val="22"/>
                                <w:szCs w:val="22"/>
                                <w:lang w:val="es-US" w:eastAsia="es-EC"/>
                              </w:rPr>
                              <w:t>Para mas información visite nuestra página:</w:t>
                            </w:r>
                          </w:p>
                          <w:p w14:paraId="724A9F3F" w14:textId="77777777" w:rsidR="00D11D22" w:rsidRPr="00D11D22" w:rsidRDefault="00D11D22" w:rsidP="00D11D22">
                            <w:pPr>
                              <w:pStyle w:val="website"/>
                              <w:jc w:val="left"/>
                              <w:rPr>
                                <w:color w:val="FFFFFF" w:themeColor="background1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10BD5" id="_x0000_s1041" type="#_x0000_t202" style="position:absolute;margin-left:457.5pt;margin-top:-42pt;width:135pt;height:33.7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" filled="f" stroked="f">
                <v:textbox>
                  <w:txbxContent>
                    <w:p w14:paraId="705B1BE9" w14:textId="77777777" w:rsidR="00D11D22" w:rsidRPr="00E075F9" w:rsidRDefault="00D11D22" w:rsidP="00D11D22">
                      <w:pPr>
                        <w:jc w:val="center"/>
                        <w:rPr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</w:pPr>
                      <w:r w:rsidRPr="00E075F9">
                        <w:rPr>
                          <w:b/>
                          <w:noProof/>
                          <w:color w:val="C00000"/>
                          <w:sz w:val="22"/>
                          <w:szCs w:val="22"/>
                          <w:lang w:val="es-US" w:eastAsia="es-EC"/>
                        </w:rPr>
                        <w:t>Para mas información visite nuestra página:</w:t>
                      </w:r>
                    </w:p>
                    <w:p w14:paraId="724A9F3F" w14:textId="77777777" w:rsidR="00D11D22" w:rsidRPr="00D11D22" w:rsidRDefault="00D11D22" w:rsidP="00D11D22">
                      <w:pPr>
                        <w:pStyle w:val="website"/>
                        <w:jc w:val="left"/>
                        <w:rPr>
                          <w:color w:val="FFFFFF" w:themeColor="background1"/>
                          <w:lang w:val="es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D2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AE26D7" wp14:editId="7ACA3EB2">
                <wp:simplePos x="0" y="0"/>
                <wp:positionH relativeFrom="column">
                  <wp:posOffset>7581900</wp:posOffset>
                </wp:positionH>
                <wp:positionV relativeFrom="paragraph">
                  <wp:posOffset>-704850</wp:posOffset>
                </wp:positionV>
                <wp:extent cx="1123950" cy="933450"/>
                <wp:effectExtent l="0" t="0" r="0" b="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933450"/>
                        </a:xfrm>
                        <a:prstGeom prst="rect">
                          <a:avLst/>
                        </a:prstGeom>
                        <a:blipFill>
                          <a:blip r:embed="rId2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7D625" w14:textId="77777777" w:rsidR="00D11D22" w:rsidRDefault="00D11D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E26D7" id="Cuadro de texto 85" o:spid="_x0000_s1044" type="#_x0000_t202" style="position:absolute;margin-left:597pt;margin-top:-55.5pt;width:88.5pt;height:73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" stroked="f" strokeweight=".5pt">
                <v:fill r:id="rId28" o:title="" recolor="t" rotate="t" type="frame"/>
                <v:textbox>
                  <w:txbxContent>
                    <w:p w14:paraId="37F7D625" w14:textId="77777777" w:rsidR="00D11D22" w:rsidRDefault="00D11D22"/>
                  </w:txbxContent>
                </v:textbox>
              </v:shape>
            </w:pict>
          </mc:Fallback>
        </mc:AlternateContent>
      </w:r>
      <w:r w:rsidR="00BF0946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663CE8" wp14:editId="017A4C42">
                <wp:simplePos x="0" y="0"/>
                <wp:positionH relativeFrom="margin">
                  <wp:posOffset>5591175</wp:posOffset>
                </wp:positionH>
                <wp:positionV relativeFrom="paragraph">
                  <wp:posOffset>314325</wp:posOffset>
                </wp:positionV>
                <wp:extent cx="2857500" cy="457200"/>
                <wp:effectExtent l="0" t="0" r="0" b="0"/>
                <wp:wrapNone/>
                <wp:docPr id="80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EE4E2B" w14:textId="0FDD093D" w:rsidR="00BF0946" w:rsidRPr="00E075F9" w:rsidRDefault="00BF0946" w:rsidP="00BF0946">
                            <w:pPr>
                              <w:pStyle w:val="SubheadHere01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</w:pP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  <w:t>EQUIPO</w:t>
                            </w:r>
                            <w:r w:rsidR="002C21D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  <w:t>S</w:t>
                            </w:r>
                            <w:r w:rsidRPr="00E075F9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s-US"/>
                              </w:rPr>
                              <w:t xml:space="preserve"> DE PROTECCIÓN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63CE8" id="_x0000_s1045" type="#_x0000_t202" style="position:absolute;margin-left:440.25pt;margin-top:24.75pt;width:225pt;height:3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" filled="f" stroked="f">
                <v:textbox>
                  <w:txbxContent>
                    <w:p w14:paraId="5EEE4E2B" w14:textId="0FDD093D" w:rsidR="00BF0946" w:rsidRPr="00E075F9" w:rsidRDefault="00BF0946" w:rsidP="00BF0946">
                      <w:pPr>
                        <w:pStyle w:val="SubheadHere01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</w:pP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  <w:t>EQUIPO</w:t>
                      </w:r>
                      <w:r w:rsidR="002C21D7"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  <w:t>S</w:t>
                      </w:r>
                      <w:r w:rsidRPr="00E075F9">
                        <w:rPr>
                          <w:rFonts w:ascii="Times New Roman" w:hAnsi="Times New Roman" w:cs="Times New Roman"/>
                          <w:b/>
                          <w:bCs/>
                          <w:lang w:val="es-US"/>
                        </w:rPr>
                        <w:t xml:space="preserve"> DE PROTECCIÓN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CD3DB2" wp14:editId="13C48B8A">
                <wp:simplePos x="0" y="0"/>
                <wp:positionH relativeFrom="column">
                  <wp:posOffset>1200785</wp:posOffset>
                </wp:positionH>
                <wp:positionV relativeFrom="paragraph">
                  <wp:posOffset>1748155</wp:posOffset>
                </wp:positionV>
                <wp:extent cx="906780" cy="224790"/>
                <wp:effectExtent l="635" t="0" r="0" b="0"/>
                <wp:wrapNone/>
                <wp:docPr id="15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90678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ACE18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D3DB2" id="Text Box 84" o:spid="_x0000_s1046" type="#_x0000_t202" style="position:absolute;margin-left:94.55pt;margin-top:137.65pt;width:71.4pt;height:17.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" filled="f" stroked="f">
                <v:textbox>
                  <w:txbxContent>
                    <w:p w14:paraId="335ACE18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29F79C" wp14:editId="430D0AA4">
                <wp:simplePos x="0" y="0"/>
                <wp:positionH relativeFrom="column">
                  <wp:posOffset>-322580</wp:posOffset>
                </wp:positionH>
                <wp:positionV relativeFrom="paragraph">
                  <wp:posOffset>1748155</wp:posOffset>
                </wp:positionV>
                <wp:extent cx="914400" cy="224790"/>
                <wp:effectExtent l="1270" t="0" r="0" b="0"/>
                <wp:wrapNone/>
                <wp:docPr id="1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914400" cy="22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3E3F1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9F79C" id="Text Box 80" o:spid="_x0000_s1047" type="#_x0000_t202" style="position:absolute;margin-left:-25.4pt;margin-top:137.65pt;width:1in;height:17.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" filled="f" stroked="f">
                <v:textbox>
                  <w:txbxContent>
                    <w:p w14:paraId="6CF3E3F1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5E0FDD" wp14:editId="41938CC4">
                <wp:simplePos x="0" y="0"/>
                <wp:positionH relativeFrom="column">
                  <wp:posOffset>552450</wp:posOffset>
                </wp:positionH>
                <wp:positionV relativeFrom="paragraph">
                  <wp:posOffset>2032635</wp:posOffset>
                </wp:positionV>
                <wp:extent cx="690245" cy="228600"/>
                <wp:effectExtent l="0" t="3810" r="0" b="0"/>
                <wp:wrapNone/>
                <wp:docPr id="1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9024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7C223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E0FDD" id="Text Box 83" o:spid="_x0000_s1048" type="#_x0000_t202" style="position:absolute;margin-left:43.5pt;margin-top:160.05pt;width:54.35pt;height:1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" filled="f" stroked="f">
                <v:textbox>
                  <w:txbxContent>
                    <w:p w14:paraId="3A97C223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8C223B" wp14:editId="1F0A01E9">
                <wp:simplePos x="0" y="0"/>
                <wp:positionH relativeFrom="column">
                  <wp:posOffset>-912495</wp:posOffset>
                </wp:positionH>
                <wp:positionV relativeFrom="paragraph">
                  <wp:posOffset>2032635</wp:posOffset>
                </wp:positionV>
                <wp:extent cx="685800" cy="228600"/>
                <wp:effectExtent l="1905" t="3810" r="0" b="0"/>
                <wp:wrapNone/>
                <wp:docPr id="12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38BCA9" w14:textId="77777777" w:rsidR="00D43E68" w:rsidRPr="00D11D22" w:rsidRDefault="00D11D22" w:rsidP="00052C06">
                            <w:pPr>
                              <w:pStyle w:val="Descripcin1"/>
                              <w:rPr>
                                <w:lang w:val="es-US"/>
                              </w:rPr>
                            </w:pPr>
                            <w:r>
                              <w:rPr>
                                <w:lang w:val="es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C223B" id="Text Box 81" o:spid="_x0000_s1049" type="#_x0000_t202" style="position:absolute;margin-left:-71.85pt;margin-top:160.05pt;width:54pt;height:1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" filled="f" stroked="f">
                <v:textbox>
                  <w:txbxContent>
                    <w:p w14:paraId="6A38BCA9" w14:textId="77777777" w:rsidR="00D43E68" w:rsidRPr="00D11D22" w:rsidRDefault="00D11D22" w:rsidP="00052C06">
                      <w:pPr>
                        <w:pStyle w:val="Descripcin1"/>
                        <w:rPr>
                          <w:lang w:val="es-US"/>
                        </w:rPr>
                      </w:pPr>
                      <w:r>
                        <w:rPr>
                          <w:lang w:val="es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F7FE44" wp14:editId="0DE26081">
                <wp:simplePos x="0" y="0"/>
                <wp:positionH relativeFrom="column">
                  <wp:posOffset>-715010</wp:posOffset>
                </wp:positionH>
                <wp:positionV relativeFrom="paragraph">
                  <wp:posOffset>2245995</wp:posOffset>
                </wp:positionV>
                <wp:extent cx="1237615" cy="1016000"/>
                <wp:effectExtent l="0" t="0" r="635" b="0"/>
                <wp:wrapNone/>
                <wp:docPr id="11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2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32EAE296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8036855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5C68EE6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7FE44" id="Text Box 89" o:spid="_x0000_s1050" type="#_x0000_t202" style="position:absolute;margin-left:-56.3pt;margin-top:176.85pt;width:97.45pt;height:8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" stroked="f">
                <v:fill r:id="rId30" o:title="" recolor="t" rotate="t" type="frame"/>
                <v:textbox>
                  <w:txbxContent>
                    <w:p w14:paraId="32EAE296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8036855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5C68EE6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9CFA9F" wp14:editId="614783B8">
                <wp:simplePos x="0" y="0"/>
                <wp:positionH relativeFrom="column">
                  <wp:posOffset>745490</wp:posOffset>
                </wp:positionH>
                <wp:positionV relativeFrom="paragraph">
                  <wp:posOffset>696595</wp:posOffset>
                </wp:positionV>
                <wp:extent cx="1237615" cy="1016000"/>
                <wp:effectExtent l="0" t="0" r="635" b="0"/>
                <wp:wrapNone/>
                <wp:docPr id="10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3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40AC7AC8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EF1B5B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6F93D95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CFA9F" id="Text Box 88" o:spid="_x0000_s1051" type="#_x0000_t202" style="position:absolute;margin-left:58.7pt;margin-top:54.85pt;width:97.45pt;height:8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" stroked="f">
                <v:fill r:id="rId32" o:title="" recolor="t" rotate="t" type="frame"/>
                <v:textbox>
                  <w:txbxContent>
                    <w:p w14:paraId="40AC7AC8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EF1B5B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6F93D95" w14:textId="77777777" w:rsidR="00D43E68" w:rsidRDefault="00D43E68" w:rsidP="00D43E68"/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952182" wp14:editId="67332EC6">
                <wp:simplePos x="0" y="0"/>
                <wp:positionH relativeFrom="column">
                  <wp:posOffset>-734060</wp:posOffset>
                </wp:positionH>
                <wp:positionV relativeFrom="paragraph">
                  <wp:posOffset>696595</wp:posOffset>
                </wp:positionV>
                <wp:extent cx="1237615" cy="1016000"/>
                <wp:effectExtent l="0" t="0" r="635" b="0"/>
                <wp:wrapNone/>
                <wp:docPr id="9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3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24AAF16C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CFC703C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B6A89E3" w14:textId="77777777" w:rsidR="00D43E68" w:rsidRDefault="00D43E68" w:rsidP="00052C06">
                            <w:pPr>
                              <w:pStyle w:val="Placephoto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52182" id="Text Box 87" o:spid="_x0000_s1052" type="#_x0000_t202" style="position:absolute;margin-left:-57.8pt;margin-top:54.85pt;width:97.45pt;height:8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" stroked="f">
                <v:fill r:id="rId34" o:title="" recolor="t" rotate="t" type="frame"/>
                <v:textbox>
                  <w:txbxContent>
                    <w:p w14:paraId="24AAF16C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CFC703C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B6A89E3" w14:textId="77777777" w:rsidR="00D43E68" w:rsidRDefault="00D43E68" w:rsidP="00052C06">
                      <w:pPr>
                        <w:pStyle w:val="Placephotohere"/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644C3" wp14:editId="6CD8B6B7">
                <wp:simplePos x="0" y="0"/>
                <wp:positionH relativeFrom="column">
                  <wp:posOffset>-753110</wp:posOffset>
                </wp:positionH>
                <wp:positionV relativeFrom="paragraph">
                  <wp:posOffset>-530860</wp:posOffset>
                </wp:positionV>
                <wp:extent cx="2857500" cy="685800"/>
                <wp:effectExtent l="0" t="2540" r="635" b="0"/>
                <wp:wrapNone/>
                <wp:docPr id="6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8575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79CB93" w14:textId="77777777" w:rsidR="0083591E" w:rsidRPr="00E075F9" w:rsidRDefault="0083591E" w:rsidP="0083591E">
                            <w:pPr>
                              <w:pStyle w:val="Header01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E075F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ERGONOMíA</w:t>
                            </w:r>
                          </w:p>
                          <w:p w14:paraId="1B839FDF" w14:textId="77777777" w:rsidR="00D43E68" w:rsidRPr="00E73F03" w:rsidRDefault="00D43E68" w:rsidP="00052C06">
                            <w:pPr>
                              <w:pStyle w:val="SubheadHer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644C3" id="Text Box 82" o:spid="_x0000_s1053" type="#_x0000_t202" style="position:absolute;margin-left:-59.3pt;margin-top:-41.8pt;width:225pt;height:54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" filled="f" stroked="f">
                <v:textbox>
                  <w:txbxContent>
                    <w:p w14:paraId="4079CB93" w14:textId="77777777" w:rsidR="0083591E" w:rsidRPr="00E075F9" w:rsidRDefault="0083591E" w:rsidP="0083591E">
                      <w:pPr>
                        <w:pStyle w:val="Header01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E075F9">
                        <w:rPr>
                          <w:rFonts w:ascii="Times New Roman" w:hAnsi="Times New Roman"/>
                          <w:b/>
                          <w:bCs/>
                        </w:rPr>
                        <w:t>ERGONOMíA</w:t>
                      </w:r>
                    </w:p>
                    <w:p w14:paraId="1B839FDF" w14:textId="77777777" w:rsidR="00D43E68" w:rsidRPr="00E73F03" w:rsidRDefault="00D43E68" w:rsidP="00052C06">
                      <w:pPr>
                        <w:pStyle w:val="SubheadHere"/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E68E6E" wp14:editId="37F2E6DB">
                <wp:simplePos x="0" y="0"/>
                <wp:positionH relativeFrom="column">
                  <wp:posOffset>5533390</wp:posOffset>
                </wp:positionH>
                <wp:positionV relativeFrom="paragraph">
                  <wp:posOffset>635635</wp:posOffset>
                </wp:positionV>
                <wp:extent cx="2971800" cy="1775460"/>
                <wp:effectExtent l="0" t="0" r="635" b="0"/>
                <wp:wrapNone/>
                <wp:docPr id="5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2971800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5D121A" w14:textId="77777777" w:rsidR="00BF0946" w:rsidRPr="00E075F9" w:rsidRDefault="00BF0946" w:rsidP="00E075F9">
                            <w:pPr>
                              <w:numPr>
                                <w:ilvl w:val="0"/>
                                <w:numId w:val="5"/>
                              </w:numPr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sz w:val="22"/>
                                <w:szCs w:val="22"/>
                                <w:lang w:val="es-US"/>
                              </w:rPr>
                              <w:t>Evite la ropa suelta y asegúrese de que el pelo largo esté atado hacia atrás.</w:t>
                            </w:r>
                          </w:p>
                          <w:p w14:paraId="1F8C3BCD" w14:textId="77777777" w:rsidR="00BF0946" w:rsidRPr="00E075F9" w:rsidRDefault="00BF0946" w:rsidP="00E075F9">
                            <w:pPr>
                              <w:widowControl w:val="0"/>
                              <w:spacing w:line="240" w:lineRule="exact"/>
                              <w:jc w:val="both"/>
                              <w:rPr>
                                <w:b/>
                                <w:bCs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61DEDE78" w14:textId="77777777" w:rsidR="00BF0946" w:rsidRPr="00E075F9" w:rsidRDefault="00BF0946" w:rsidP="00E075F9">
                            <w:pPr>
                              <w:numPr>
                                <w:ilvl w:val="0"/>
                                <w:numId w:val="5"/>
                              </w:numPr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sz w:val="22"/>
                                <w:szCs w:val="22"/>
                                <w:lang w:val="es-US"/>
                              </w:rPr>
                              <w:t>Utilizar gafas de seguridad cuando exista riesgo de lesiones en los ojos.</w:t>
                            </w:r>
                          </w:p>
                          <w:p w14:paraId="3E0987DF" w14:textId="77777777" w:rsidR="00BF0946" w:rsidRPr="00E075F9" w:rsidRDefault="00BF0946" w:rsidP="00E075F9">
                            <w:pPr>
                              <w:widowControl w:val="0"/>
                              <w:spacing w:line="240" w:lineRule="exact"/>
                              <w:jc w:val="both"/>
                              <w:rPr>
                                <w:b/>
                                <w:bCs/>
                                <w:sz w:val="22"/>
                                <w:szCs w:val="22"/>
                                <w:lang w:val="es-US"/>
                              </w:rPr>
                            </w:pPr>
                          </w:p>
                          <w:p w14:paraId="0EAE4D88" w14:textId="77777777" w:rsidR="00BF0946" w:rsidRPr="00E075F9" w:rsidRDefault="00BF0946" w:rsidP="00E075F9">
                            <w:pPr>
                              <w:numPr>
                                <w:ilvl w:val="0"/>
                                <w:numId w:val="5"/>
                              </w:numPr>
                              <w:ind w:left="360"/>
                              <w:jc w:val="both"/>
                              <w:rPr>
                                <w:sz w:val="22"/>
                                <w:szCs w:val="22"/>
                                <w:lang w:val="es-US"/>
                              </w:rPr>
                            </w:pPr>
                            <w:r w:rsidRPr="00E075F9">
                              <w:rPr>
                                <w:sz w:val="22"/>
                                <w:szCs w:val="22"/>
                                <w:lang w:val="es-US"/>
                              </w:rPr>
                              <w:t>Utilizar guantes cuando exista riesgo de lesiones en las manos.</w:t>
                            </w:r>
                          </w:p>
                          <w:p w14:paraId="4FE113E0" w14:textId="77777777" w:rsidR="00D43E68" w:rsidRPr="00BF0946" w:rsidRDefault="00D43E68" w:rsidP="00BF0946">
                            <w:pPr>
                              <w:widowControl w:val="0"/>
                              <w:spacing w:before="120"/>
                              <w:rPr>
                                <w:rFonts w:ascii="45 Helvetica Light" w:hAnsi="45 Helvetica Light" w:cs="Arial"/>
                                <w:sz w:val="20"/>
                                <w:lang w:val="es-US"/>
                              </w:rPr>
                            </w:pPr>
                          </w:p>
                          <w:p w14:paraId="08C45E6E" w14:textId="77777777" w:rsidR="00D43E68" w:rsidRPr="00BF0946" w:rsidRDefault="00D43E68" w:rsidP="00D43E68">
                            <w:pPr>
                              <w:rPr>
                                <w:rFonts w:ascii="45 Helvetica Light" w:hAnsi="45 Helvetica Light"/>
                                <w:sz w:val="20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68E6E" id="Text Box 79" o:spid="_x0000_s1054" type="#_x0000_t202" style="position:absolute;margin-left:435.7pt;margin-top:50.05pt;width:234pt;height:139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" filled="f" stroked="f">
                <v:textbox>
                  <w:txbxContent>
                    <w:p w14:paraId="3A5D121A" w14:textId="77777777" w:rsidR="00BF0946" w:rsidRPr="00E075F9" w:rsidRDefault="00BF0946" w:rsidP="00E075F9">
                      <w:pPr>
                        <w:numPr>
                          <w:ilvl w:val="0"/>
                          <w:numId w:val="5"/>
                        </w:numPr>
                        <w:ind w:left="360"/>
                        <w:jc w:val="both"/>
                        <w:rPr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sz w:val="22"/>
                          <w:szCs w:val="22"/>
                          <w:lang w:val="es-US"/>
                        </w:rPr>
                        <w:t>Evite la ropa suelta y asegúrese de que el pelo largo esté atado hacia atrás.</w:t>
                      </w:r>
                    </w:p>
                    <w:p w14:paraId="1F8C3BCD" w14:textId="77777777" w:rsidR="00BF0946" w:rsidRPr="00E075F9" w:rsidRDefault="00BF0946" w:rsidP="00E075F9">
                      <w:pPr>
                        <w:widowControl w:val="0"/>
                        <w:spacing w:line="240" w:lineRule="exact"/>
                        <w:jc w:val="both"/>
                        <w:rPr>
                          <w:b/>
                          <w:bCs/>
                          <w:sz w:val="22"/>
                          <w:szCs w:val="22"/>
                          <w:lang w:val="es-US"/>
                        </w:rPr>
                      </w:pPr>
                    </w:p>
                    <w:p w14:paraId="61DEDE78" w14:textId="77777777" w:rsidR="00BF0946" w:rsidRPr="00E075F9" w:rsidRDefault="00BF0946" w:rsidP="00E075F9">
                      <w:pPr>
                        <w:numPr>
                          <w:ilvl w:val="0"/>
                          <w:numId w:val="5"/>
                        </w:numPr>
                        <w:ind w:left="360"/>
                        <w:jc w:val="both"/>
                        <w:rPr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sz w:val="22"/>
                          <w:szCs w:val="22"/>
                          <w:lang w:val="es-US"/>
                        </w:rPr>
                        <w:t>Utilizar gafas de seguridad cuando exista riesgo de lesiones en los ojos.</w:t>
                      </w:r>
                    </w:p>
                    <w:p w14:paraId="3E0987DF" w14:textId="77777777" w:rsidR="00BF0946" w:rsidRPr="00E075F9" w:rsidRDefault="00BF0946" w:rsidP="00E075F9">
                      <w:pPr>
                        <w:widowControl w:val="0"/>
                        <w:spacing w:line="240" w:lineRule="exact"/>
                        <w:jc w:val="both"/>
                        <w:rPr>
                          <w:b/>
                          <w:bCs/>
                          <w:sz w:val="22"/>
                          <w:szCs w:val="22"/>
                          <w:lang w:val="es-US"/>
                        </w:rPr>
                      </w:pPr>
                    </w:p>
                    <w:p w14:paraId="0EAE4D88" w14:textId="77777777" w:rsidR="00BF0946" w:rsidRPr="00E075F9" w:rsidRDefault="00BF0946" w:rsidP="00E075F9">
                      <w:pPr>
                        <w:numPr>
                          <w:ilvl w:val="0"/>
                          <w:numId w:val="5"/>
                        </w:numPr>
                        <w:ind w:left="360"/>
                        <w:jc w:val="both"/>
                        <w:rPr>
                          <w:sz w:val="22"/>
                          <w:szCs w:val="22"/>
                          <w:lang w:val="es-US"/>
                        </w:rPr>
                      </w:pPr>
                      <w:r w:rsidRPr="00E075F9">
                        <w:rPr>
                          <w:sz w:val="22"/>
                          <w:szCs w:val="22"/>
                          <w:lang w:val="es-US"/>
                        </w:rPr>
                        <w:t>Utilizar guantes cuando exista riesgo de lesiones en las manos.</w:t>
                      </w:r>
                    </w:p>
                    <w:p w14:paraId="4FE113E0" w14:textId="77777777" w:rsidR="00D43E68" w:rsidRPr="00BF0946" w:rsidRDefault="00D43E68" w:rsidP="00BF0946">
                      <w:pPr>
                        <w:widowControl w:val="0"/>
                        <w:spacing w:before="120"/>
                        <w:rPr>
                          <w:rFonts w:ascii="45 Helvetica Light" w:hAnsi="45 Helvetica Light" w:cs="Arial"/>
                          <w:sz w:val="20"/>
                          <w:lang w:val="es-US"/>
                        </w:rPr>
                      </w:pPr>
                    </w:p>
                    <w:p w14:paraId="08C45E6E" w14:textId="77777777" w:rsidR="00D43E68" w:rsidRPr="00BF0946" w:rsidRDefault="00D43E68" w:rsidP="00D43E68">
                      <w:pPr>
                        <w:rPr>
                          <w:rFonts w:ascii="45 Helvetica Light" w:hAnsi="45 Helvetica Light"/>
                          <w:sz w:val="20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8F31AD" wp14:editId="1C71BD0D">
                <wp:simplePos x="0" y="0"/>
                <wp:positionH relativeFrom="column">
                  <wp:posOffset>739140</wp:posOffset>
                </wp:positionH>
                <wp:positionV relativeFrom="paragraph">
                  <wp:posOffset>2245995</wp:posOffset>
                </wp:positionV>
                <wp:extent cx="1237615" cy="1016000"/>
                <wp:effectExtent l="0" t="0" r="635" b="0"/>
                <wp:wrapNone/>
                <wp:docPr id="1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7615" cy="1016000"/>
                        </a:xfrm>
                        <a:prstGeom prst="rect">
                          <a:avLst/>
                        </a:prstGeom>
                        <a:blipFill>
                          <a:blip r:embed="rId3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txbx>
                        <w:txbxContent>
                          <w:p w14:paraId="498A213C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5329DFB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0878AFC0" w14:textId="77777777" w:rsidR="00D43E68" w:rsidRDefault="00D43E68" w:rsidP="00D43E6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F31AD" id="Text Box 90" o:spid="_x0000_s1055" type="#_x0000_t202" style="position:absolute;margin-left:58.2pt;margin-top:176.85pt;width:97.45pt;height:8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" stroked="f">
                <v:fill r:id="rId36" o:title="" recolor="t" rotate="t" type="frame"/>
                <v:textbox>
                  <w:txbxContent>
                    <w:p w14:paraId="498A213C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5329DFB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0878AFC0" w14:textId="77777777" w:rsidR="00D43E68" w:rsidRDefault="00D43E68" w:rsidP="00D43E68"/>
                  </w:txbxContent>
                </v:textbox>
              </v:shape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52C06"/>
    <w:rsid w:val="000842F0"/>
    <w:rsid w:val="00160C9E"/>
    <w:rsid w:val="002B7E9F"/>
    <w:rsid w:val="002C21D7"/>
    <w:rsid w:val="003B53D6"/>
    <w:rsid w:val="004A3E34"/>
    <w:rsid w:val="004A6AB4"/>
    <w:rsid w:val="00680402"/>
    <w:rsid w:val="00720048"/>
    <w:rsid w:val="007A7E4F"/>
    <w:rsid w:val="0083591E"/>
    <w:rsid w:val="008C723A"/>
    <w:rsid w:val="0096696F"/>
    <w:rsid w:val="00987B01"/>
    <w:rsid w:val="00993967"/>
    <w:rsid w:val="009A4370"/>
    <w:rsid w:val="009E1CB8"/>
    <w:rsid w:val="00B274D2"/>
    <w:rsid w:val="00BD2DDA"/>
    <w:rsid w:val="00BF0946"/>
    <w:rsid w:val="00C15C62"/>
    <w:rsid w:val="00CE194A"/>
    <w:rsid w:val="00D11D22"/>
    <w:rsid w:val="00D43E68"/>
    <w:rsid w:val="00D541C7"/>
    <w:rsid w:val="00DB2FE0"/>
    <w:rsid w:val="00E075F9"/>
    <w:rsid w:val="00E42B08"/>
    <w:rsid w:val="00E47FDE"/>
    <w:rsid w:val="00EE1E5C"/>
    <w:rsid w:val="00FD6897"/>
    <w:rsid w:val="00FE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8263222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jpeg"/><Relationship Id="rId21" Type="http://schemas.openxmlformats.org/officeDocument/2006/relationships/image" Target="media/image13.jpeg"/><Relationship Id="rId34" Type="http://schemas.openxmlformats.org/officeDocument/2006/relationships/image" Target="media/image2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1.wdp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2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0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Velastegui Llanos Christian Daniel</cp:lastModifiedBy>
  <cp:revision>2</cp:revision>
  <cp:lastPrinted>2021-08-17T23:02:00Z</cp:lastPrinted>
  <dcterms:created xsi:type="dcterms:W3CDTF">2021-08-22T21:51:00Z</dcterms:created>
  <dcterms:modified xsi:type="dcterms:W3CDTF">2021-08-22T21:51:00Z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