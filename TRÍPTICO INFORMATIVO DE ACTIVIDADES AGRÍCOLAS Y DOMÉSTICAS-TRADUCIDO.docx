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427460CD" w:rsidR="00D43E68" w:rsidRDefault="005A6C17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0941BB83">
                <wp:simplePos x="0" y="0"/>
                <wp:positionH relativeFrom="column">
                  <wp:posOffset>-914401</wp:posOffset>
                </wp:positionH>
                <wp:positionV relativeFrom="paragraph">
                  <wp:posOffset>-657225</wp:posOffset>
                </wp:positionV>
                <wp:extent cx="2915285" cy="835269"/>
                <wp:effectExtent l="0" t="0" r="18415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85" cy="8352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3643B" w14:textId="26FF20CE" w:rsidR="005A6C17" w:rsidRDefault="00255B32" w:rsidP="005A6C1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>ALLICHINA LLANKANAPUSHTUTA</w:t>
                            </w:r>
                          </w:p>
                          <w:p w14:paraId="07F9941B" w14:textId="179BE324" w:rsidR="005A6C17" w:rsidRPr="005A6C17" w:rsidRDefault="005A6C17" w:rsidP="005A6C1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</w:p>
                          <w:p w14:paraId="6062AA51" w14:textId="77777777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6" style="position:absolute;margin-left:-1in;margin-top:-51.75pt;width:229.55pt;height:65.7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" fillcolor="#8fdea0" strokecolor="#92d050" strokeweight="1pt">
                <v:fill color2="#dff3e3" rotate="t" angle="315" colors="0 #8fdea0;.5 #bce9c5;1 #dff3e3" focus="100%" type="gradient"/>
                <v:textbox>
                  <w:txbxContent>
                    <w:p w14:paraId="7E03643B" w14:textId="26FF20CE" w:rsidR="005A6C17" w:rsidRDefault="00255B32" w:rsidP="005A6C1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  <w:r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>ALLICHINA LLANKANAPUSHTUTA</w:t>
                      </w:r>
                    </w:p>
                    <w:p w14:paraId="07F9941B" w14:textId="179BE324" w:rsidR="005A6C17" w:rsidRPr="005A6C17" w:rsidRDefault="005A6C17" w:rsidP="005A6C1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</w:p>
                    <w:p w14:paraId="6062AA51" w14:textId="77777777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51B6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185FECF5">
                <wp:simplePos x="0" y="0"/>
                <wp:positionH relativeFrom="margin">
                  <wp:posOffset>3173925</wp:posOffset>
                </wp:positionH>
                <wp:positionV relativeFrom="paragraph">
                  <wp:posOffset>-149225</wp:posOffset>
                </wp:positionV>
                <wp:extent cx="1292469" cy="1213338"/>
                <wp:effectExtent l="0" t="0" r="22225" b="2540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2469" cy="1213338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10DCD" id="Elipse 30" o:spid="_x0000_s1026" style="position:absolute;margin-left:249.9pt;margin-top:-11.75pt;width:101.75pt;height:95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" strokecolor="black [3213]" strokeweight="1.5pt">
                <v:fill r:id="rId6" o:title="" recolor="t" rotate="t" type="frame"/>
                <v:stroke joinstyle="miter"/>
                <v:path arrowok="t"/>
                <w10:wrap anchorx="margin"/>
              </v:oval>
            </w:pict>
          </mc:Fallback>
        </mc:AlternateContent>
      </w:r>
      <w:r w:rsidR="00E02E3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29BDE" wp14:editId="71A6F2CA">
                <wp:simplePos x="0" y="0"/>
                <wp:positionH relativeFrom="column">
                  <wp:posOffset>5985412</wp:posOffset>
                </wp:positionH>
                <wp:positionV relativeFrom="paragraph">
                  <wp:posOffset>-537210</wp:posOffset>
                </wp:positionV>
                <wp:extent cx="2527443" cy="4777483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443" cy="4777483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9A451" w14:textId="77777777" w:rsidR="003F2C10" w:rsidRPr="003F2C10" w:rsidRDefault="003F2C10" w:rsidP="003F2C10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3F2C10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s-ES"/>
                              </w:rPr>
                              <w:t>¿</w:t>
                            </w:r>
                            <w:proofErr w:type="spellStart"/>
                            <w:r w:rsidRPr="003F2C10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s-ES"/>
                              </w:rPr>
                              <w:t>Yachaykankichu</w:t>
                            </w:r>
                            <w:proofErr w:type="spellEnd"/>
                            <w:r w:rsidRPr="003F2C10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s-ES"/>
                              </w:rPr>
                              <w:t>?</w:t>
                            </w:r>
                          </w:p>
                          <w:p w14:paraId="015A9FA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CAB2F7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47EC3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0BBAE65" w14:textId="77777777" w:rsidR="003F2C10" w:rsidRPr="00F63454" w:rsidRDefault="003F2C10" w:rsidP="003F2C10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Tukuy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chukrikuna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tukunataka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kay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llankaykunapi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498ABA3E" w14:textId="77777777" w:rsidR="00F51B69" w:rsidRPr="00F63454" w:rsidRDefault="00F51B69" w:rsidP="00F51B69">
                            <w:p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04F0942" w14:textId="77777777" w:rsidR="00F51B69" w:rsidRPr="00F63454" w:rsidRDefault="00F51B69" w:rsidP="00F51B69">
                            <w:p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5CE070B" w14:textId="77777777" w:rsidR="003F2C10" w:rsidRPr="00F63454" w:rsidRDefault="003F2C10" w:rsidP="003F2C10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Kay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llankaykunapaka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tukuytami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yachana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kan.</w:t>
                            </w:r>
                          </w:p>
                          <w:p w14:paraId="6A17ACB2" w14:textId="77777777" w:rsidR="00F51B69" w:rsidRPr="00F63454" w:rsidRDefault="00F51B69" w:rsidP="00F51B69">
                            <w:p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323151A" w14:textId="77777777" w:rsidR="00F51B69" w:rsidRPr="00F63454" w:rsidRDefault="00F51B69" w:rsidP="00F51B69">
                            <w:p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8A28D2B" w14:textId="77777777" w:rsidR="003F2C10" w:rsidRPr="00F63454" w:rsidRDefault="003F2C10" w:rsidP="003F2C10">
                            <w:pP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Allichina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pushtuta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alli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tukuchun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ama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unkurinkapak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illikanchak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allpapi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llankanakapi</w:t>
                            </w:r>
                            <w:proofErr w:type="spellEnd"/>
                            <w:r w:rsidRPr="00F63454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483E3ACF" w14:textId="77777777" w:rsidR="00E02E36" w:rsidRPr="00F63454" w:rsidRDefault="00E02E36" w:rsidP="00E02E36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662EF35" w14:textId="02860FF9" w:rsidR="00E02E36" w:rsidRDefault="00F63454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F63454">
                              <w:rPr>
                                <w:b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6C1F7D13" wp14:editId="12494F15">
                                  <wp:extent cx="1870842" cy="1538439"/>
                                  <wp:effectExtent l="0" t="0" r="0" b="508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405" cy="1556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7F718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0327D56" w14:textId="3C830E0C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BFF48D9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B9A895E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294C18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FD02A2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ED4400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C56922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032FB46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DEA358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2D248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4E067A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F4519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AEC1B3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DC569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5F270E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0E2923C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F10B761" w14:textId="77777777" w:rsidR="00E02E36" w:rsidRP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3BB778CD" w14:textId="77777777" w:rsidR="00E02E36" w:rsidRPr="003F2C10" w:rsidRDefault="00E02E36" w:rsidP="00E02E36">
                            <w:pPr>
                              <w:jc w:val="center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7" style="position:absolute;margin-left:471.3pt;margin-top:-42.3pt;width:199pt;height:376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" adj="-11796480,,5400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formulas/>
                <v:path arrowok="t" o:connecttype="custom" o:connectlocs="10274,10274;2527443,0;2517169,4777483;1818526,4777483;1674688,4633645;0,4643919;10274,10274" o:connectangles="0,0,0,0,0,0,0" textboxrect="0,0,2527443,4777483"/>
                <v:textbox>
                  <w:txbxContent>
                    <w:p w14:paraId="5789A451" w14:textId="77777777" w:rsidR="003F2C10" w:rsidRPr="003F2C10" w:rsidRDefault="003F2C10" w:rsidP="003F2C10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s-ES"/>
                        </w:rPr>
                      </w:pPr>
                      <w:r w:rsidRPr="003F2C10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s-ES"/>
                        </w:rPr>
                        <w:t>¿</w:t>
                      </w:r>
                      <w:proofErr w:type="spellStart"/>
                      <w:r w:rsidRPr="003F2C10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s-ES"/>
                        </w:rPr>
                        <w:t>Yachaykankichu</w:t>
                      </w:r>
                      <w:proofErr w:type="spellEnd"/>
                      <w:r w:rsidRPr="003F2C10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s-ES"/>
                        </w:rPr>
                        <w:t>?</w:t>
                      </w:r>
                    </w:p>
                    <w:p w14:paraId="015A9FA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CAB2F7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47EC3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0BBAE65" w14:textId="77777777" w:rsidR="003F2C10" w:rsidRPr="00F63454" w:rsidRDefault="003F2C10" w:rsidP="003F2C10">
                      <w:pPr>
                        <w:jc w:val="both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Tukuy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chukrikuna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tukunataka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kay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llankaykunapi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498ABA3E" w14:textId="77777777" w:rsidR="00F51B69" w:rsidRPr="00F63454" w:rsidRDefault="00F51B69" w:rsidP="00F51B69">
                      <w:p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704F0942" w14:textId="77777777" w:rsidR="00F51B69" w:rsidRPr="00F63454" w:rsidRDefault="00F51B69" w:rsidP="00F51B69">
                      <w:p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25CE070B" w14:textId="77777777" w:rsidR="003F2C10" w:rsidRPr="00F63454" w:rsidRDefault="003F2C10" w:rsidP="003F2C10">
                      <w:pPr>
                        <w:jc w:val="both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Kay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llankaykunapaka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tukuytami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yachana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kan.</w:t>
                      </w:r>
                    </w:p>
                    <w:p w14:paraId="6A17ACB2" w14:textId="77777777" w:rsidR="00F51B69" w:rsidRPr="00F63454" w:rsidRDefault="00F51B69" w:rsidP="00F51B69">
                      <w:p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2323151A" w14:textId="77777777" w:rsidR="00F51B69" w:rsidRPr="00F63454" w:rsidRDefault="00F51B69" w:rsidP="00F51B69">
                      <w:p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58A28D2B" w14:textId="77777777" w:rsidR="003F2C10" w:rsidRPr="00F63454" w:rsidRDefault="003F2C10" w:rsidP="003F2C10">
                      <w:pPr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Allichina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llankana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pushtuta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alli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tukuchun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ama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unkurinkapak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illikanchak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allpapi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llankanakapi</w:t>
                      </w:r>
                      <w:proofErr w:type="spellEnd"/>
                      <w:r w:rsidRPr="00F63454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483E3ACF" w14:textId="77777777" w:rsidR="00E02E36" w:rsidRPr="00F63454" w:rsidRDefault="00E02E36" w:rsidP="00E02E36">
                      <w:pPr>
                        <w:jc w:val="center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1662EF35" w14:textId="02860FF9" w:rsidR="00E02E36" w:rsidRDefault="00F63454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  <w:r w:rsidRPr="00F63454">
                        <w:rPr>
                          <w:b/>
                          <w:noProof/>
                          <w:color w:val="000000" w:themeColor="text1"/>
                        </w:rPr>
                        <w:drawing>
                          <wp:inline distT="0" distB="0" distL="0" distR="0" wp14:anchorId="6C1F7D13" wp14:editId="12494F15">
                            <wp:extent cx="1870842" cy="1538439"/>
                            <wp:effectExtent l="0" t="0" r="0" b="508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405" cy="1556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7F718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0327D56" w14:textId="3C830E0C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BFF48D9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B9A895E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294C18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FD02A2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ED4400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C56922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032FB46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DEA358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2D248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4E067A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F4519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AEC1B3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DC569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5F270E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0E2923C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F10B761" w14:textId="77777777" w:rsidR="00E02E36" w:rsidRP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</w:rPr>
                      </w:pPr>
                    </w:p>
                    <w:p w14:paraId="3BB778CD" w14:textId="77777777" w:rsidR="00E02E36" w:rsidRPr="003F2C10" w:rsidRDefault="00E02E36" w:rsidP="00E02E36">
                      <w:pPr>
                        <w:jc w:val="center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B034C4F" wp14:editId="5DB3A430">
                <wp:simplePos x="0" y="0"/>
                <wp:positionH relativeFrom="column">
                  <wp:posOffset>5810396</wp:posOffset>
                </wp:positionH>
                <wp:positionV relativeFrom="paragraph">
                  <wp:posOffset>-697035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EE35E" id="Rectángulo 51" o:spid="_x0000_s1026" style="position:absolute;margin-left:457.5pt;margin-top:-54.9pt;width:224.8pt;height:576.7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" fillcolor="#8fdea0" strokecolor="black [3213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EE95B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5647A96F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B553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" path="m,l838200,r,723900l390525,352425,,xe" fillcolor="#b196d2" stroked="f" strokeweight="1pt">
                <v:fill color2="#e7e1f0" rotate="t" focusposition=".5,.5" focussize="" colors="0 #b196d2;.5 #cfc0e2;1 #e7e1f0" focus="100%" type="gradientRadial"/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63BE596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74517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" path="m,l581025,r,514350l304800,276225,,xe" fillcolor="#ff8080" stroked="f" strokeweight="1pt">
                <v:fill color2="#ffdada" rotate="t" focusposition=".5,.5" focussize="" colors="0 #ff8080;.5 #ffb3b3;1 #ffdada" focus="100%" type="gradientRadial"/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66D60C6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A2F1F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27E3B5CF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373FD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" fillcolor="#538135 [2409]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088A3C2F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4BF132E" w14:textId="77777777" w:rsidR="003F2C10" w:rsidRPr="003F2C10" w:rsidRDefault="003F2C10" w:rsidP="003F2C10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  <w:lang w:val="es-US"/>
                              </w:rPr>
                            </w:pPr>
                            <w:r w:rsidRPr="003F2C1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  <w:lang w:val="es-US"/>
                              </w:rPr>
                              <w:t>AMBATO LLAKTAPI HATUN YACHANA WASIMI KAN</w:t>
                            </w:r>
                          </w:p>
                          <w:p w14:paraId="62690AB2" w14:textId="77777777" w:rsidR="00D43E68" w:rsidRPr="003F2C10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  <w:lang w:val="es-US"/>
                              </w:rPr>
                            </w:pPr>
                          </w:p>
                          <w:p w14:paraId="72CC2CD9" w14:textId="77777777" w:rsidR="00D43E68" w:rsidRPr="003F2C10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  <w:lang w:val="es-US"/>
                              </w:rPr>
                            </w:pPr>
                          </w:p>
                          <w:p w14:paraId="1DE16709" w14:textId="77777777" w:rsidR="00D43E68" w:rsidRPr="003F2C10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  <w:lang w:val="es-US"/>
                              </w:rPr>
                            </w:pPr>
                          </w:p>
                          <w:p w14:paraId="6B3A94D1" w14:textId="77777777" w:rsidR="00D43E68" w:rsidRPr="003F2C10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  <w:lang w:val="es-US"/>
                              </w:rPr>
                            </w:pPr>
                          </w:p>
                          <w:p w14:paraId="416BF9E1" w14:textId="77777777" w:rsidR="00D43E68" w:rsidRPr="003F2C10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  <w:lang w:val="es-US"/>
                              </w:rPr>
                            </w:pPr>
                          </w:p>
                          <w:p w14:paraId="665E1290" w14:textId="77777777" w:rsidR="00D43E68" w:rsidRPr="003F2C10" w:rsidRDefault="00D43E68" w:rsidP="00D43E68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" fillcolor="#8fdea0" strokecolor="black [3213]">
                <v:fill color2="#dff3e3" rotate="t" colors="0 #8fdea0;.5 #bce9c5;1 #dff3e3" focus="100%" type="gradient"/>
                <v:textbox>
                  <w:txbxContent>
                    <w:p w14:paraId="2655C3A3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4BF132E" w14:textId="77777777" w:rsidR="003F2C10" w:rsidRPr="003F2C10" w:rsidRDefault="003F2C10" w:rsidP="003F2C10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33C0B" w:themeColor="accent2" w:themeShade="80"/>
                          <w:sz w:val="26"/>
                          <w:szCs w:val="26"/>
                          <w:lang w:val="es-US"/>
                        </w:rPr>
                      </w:pPr>
                      <w:r w:rsidRPr="003F2C10">
                        <w:rPr>
                          <w:rFonts w:ascii="Times New Roman" w:hAnsi="Times New Roman" w:cs="Times New Roman"/>
                          <w:b/>
                          <w:bCs/>
                          <w:color w:val="833C0B" w:themeColor="accent2" w:themeShade="80"/>
                          <w:sz w:val="26"/>
                          <w:szCs w:val="26"/>
                          <w:lang w:val="es-US"/>
                        </w:rPr>
                        <w:t>AMBATO LLAKTAPI HATUN YACHANA WASIMI KAN</w:t>
                      </w:r>
                    </w:p>
                    <w:p w14:paraId="62690AB2" w14:textId="77777777" w:rsidR="00D43E68" w:rsidRPr="003F2C10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  <w:lang w:val="es-US"/>
                        </w:rPr>
                      </w:pPr>
                    </w:p>
                    <w:p w14:paraId="72CC2CD9" w14:textId="77777777" w:rsidR="00D43E68" w:rsidRPr="003F2C10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  <w:lang w:val="es-US"/>
                        </w:rPr>
                      </w:pPr>
                    </w:p>
                    <w:p w14:paraId="1DE16709" w14:textId="77777777" w:rsidR="00D43E68" w:rsidRPr="003F2C10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  <w:lang w:val="es-US"/>
                        </w:rPr>
                      </w:pPr>
                    </w:p>
                    <w:p w14:paraId="6B3A94D1" w14:textId="77777777" w:rsidR="00D43E68" w:rsidRPr="003F2C10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  <w:lang w:val="es-US"/>
                        </w:rPr>
                      </w:pPr>
                    </w:p>
                    <w:p w14:paraId="416BF9E1" w14:textId="77777777" w:rsidR="00D43E68" w:rsidRPr="003F2C10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  <w:lang w:val="es-US"/>
                        </w:rPr>
                      </w:pPr>
                    </w:p>
                    <w:p w14:paraId="665E1290" w14:textId="77777777" w:rsidR="00D43E68" w:rsidRPr="003F2C10" w:rsidRDefault="00D43E68" w:rsidP="00D43E68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EAE513C" wp14:editId="42CD5E8E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A4500" id="Rectángulo 41" o:spid="_x0000_s1026" style="position:absolute;margin-left:-72.2pt;margin-top:-54.2pt;width:228.8pt;height:8in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" fillcolor="#00b050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5B262BB">
                <wp:simplePos x="0" y="0"/>
                <wp:positionH relativeFrom="column">
                  <wp:posOffset>-904875</wp:posOffset>
                </wp:positionH>
                <wp:positionV relativeFrom="paragraph">
                  <wp:posOffset>247650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EB328" id="Rectángulo 37" o:spid="_x0000_s1026" style="position:absolute;margin-left:-71.25pt;margin-top:19.5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" fillcolor="#823b0b [1605]" stroked="f" strokeweight="1pt">
                <v:fill color2="#823b0b [1605]" rotate="t" focusposition=".5,.5" focussize="" colors="0 #c29f96;.5 #d8c5c0;1 #ece3e1" focus="100%" type="gradientRadial"/>
              </v:rect>
            </w:pict>
          </mc:Fallback>
        </mc:AlternateContent>
      </w:r>
    </w:p>
    <w:p w14:paraId="24C084F5" w14:textId="558E9F3B" w:rsidR="00D43E68" w:rsidRDefault="00045317" w:rsidP="00D43E68">
      <w:pPr>
        <w:spacing w:before="240"/>
      </w:pPr>
      <w:r w:rsidRPr="00045317">
        <w:rPr>
          <w:noProof/>
        </w:rPr>
        <w:drawing>
          <wp:anchor distT="0" distB="0" distL="114300" distR="114300" simplePos="0" relativeHeight="251757568" behindDoc="0" locked="0" layoutInCell="1" allowOverlap="1" wp14:anchorId="693300E0" wp14:editId="78D47356">
            <wp:simplePos x="0" y="0"/>
            <wp:positionH relativeFrom="margin">
              <wp:posOffset>-800100</wp:posOffset>
            </wp:positionH>
            <wp:positionV relativeFrom="paragraph">
              <wp:posOffset>228600</wp:posOffset>
            </wp:positionV>
            <wp:extent cx="2654935" cy="3411855"/>
            <wp:effectExtent l="19050" t="19050" r="12065" b="17145"/>
            <wp:wrapSquare wrapText="bothSides"/>
            <wp:docPr id="55" name="Imagen 55" descr="Mujeres indígenas en Ecuador buscan mayor participación dentro de su  movimiento | Política | Noticias | El Unive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jeres indígenas en Ecuador buscan mayor participación dentro de su  movimiento | Política | Noticias | El Univers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341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CE24F45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29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kWlKn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152A27FA" w:rsidR="00D43E68" w:rsidRDefault="00F63454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72318DF" wp14:editId="6823D531">
                <wp:simplePos x="0" y="0"/>
                <wp:positionH relativeFrom="column">
                  <wp:posOffset>7194331</wp:posOffset>
                </wp:positionH>
                <wp:positionV relativeFrom="paragraph">
                  <wp:posOffset>5159944</wp:posOffset>
                </wp:positionV>
                <wp:extent cx="1381125" cy="92392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E2F26" w14:textId="77777777" w:rsidR="00F63454" w:rsidRDefault="00F63454" w:rsidP="00F63454"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C95265D" wp14:editId="50ED718F">
                                  <wp:extent cx="361950" cy="361950"/>
                                  <wp:effectExtent l="0" t="0" r="0" b="0"/>
                                  <wp:docPr id="104" name="Gráfico 104" descr="Cultivos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Gráfico 45" descr="Cultivos con relleno sólido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72CE9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Chutana</w:t>
                            </w:r>
                            <w:proofErr w:type="spellEnd"/>
                          </w:p>
                          <w:p w14:paraId="0EF3B80C" w14:textId="77777777" w:rsidR="00F63454" w:rsidRDefault="00F63454" w:rsidP="00F63454"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02A687F" wp14:editId="35F7990B">
                                  <wp:extent cx="409575" cy="409575"/>
                                  <wp:effectExtent l="0" t="0" r="0" b="9525"/>
                                  <wp:docPr id="106" name="Gráfico 106" descr="Mujer granje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Gráfico 43" descr="Mujer granjera con relleno sólido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72CE9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Charina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318DF" id="Cuadro de texto 17" o:spid="_x0000_s1030" type="#_x0000_t202" style="position:absolute;margin-left:566.5pt;margin-top:406.3pt;width:108.75pt;height:72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" filled="f" stroked="f" strokeweight=".5pt">
                <v:textbox>
                  <w:txbxContent>
                    <w:p w14:paraId="66CE2F26" w14:textId="77777777" w:rsidR="00F63454" w:rsidRDefault="00F63454" w:rsidP="00F63454"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0C95265D" wp14:editId="50ED718F">
                            <wp:extent cx="361950" cy="361950"/>
                            <wp:effectExtent l="0" t="0" r="0" b="0"/>
                            <wp:docPr id="104" name="Gráfico 104" descr="Cultivos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Gráfico 45" descr="Cultivos con relleno sólido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72CE9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Chutana</w:t>
                      </w:r>
                      <w:proofErr w:type="spellEnd"/>
                    </w:p>
                    <w:p w14:paraId="0EF3B80C" w14:textId="77777777" w:rsidR="00F63454" w:rsidRDefault="00F63454" w:rsidP="00F63454"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402A687F" wp14:editId="35F7990B">
                            <wp:extent cx="409575" cy="409575"/>
                            <wp:effectExtent l="0" t="0" r="0" b="9525"/>
                            <wp:docPr id="106" name="Gráfico 106" descr="Mujer granje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Gráfico 43" descr="Mujer granjera con relleno sólido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72CE9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Charina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596B2BBA">
                <wp:simplePos x="0" y="0"/>
                <wp:positionH relativeFrom="column">
                  <wp:posOffset>5877910</wp:posOffset>
                </wp:positionH>
                <wp:positionV relativeFrom="paragraph">
                  <wp:posOffset>3776082</wp:posOffset>
                </wp:positionV>
                <wp:extent cx="2781300" cy="2277285"/>
                <wp:effectExtent l="0" t="0" r="0" b="889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27728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9C39A" w14:textId="4F4148CF" w:rsidR="006402FC" w:rsidRPr="00F63454" w:rsidRDefault="00F63454" w:rsidP="00F63454">
                            <w:pPr>
                              <w:rPr>
                                <w:color w:val="00B050"/>
                                <w:szCs w:val="24"/>
                              </w:rPr>
                            </w:pPr>
                            <w:r w:rsidRPr="00F63454">
                              <w:rPr>
                                <w:color w:val="00B050"/>
                                <w:szCs w:val="24"/>
                              </w:rPr>
                              <w:t>YUYARINKI:</w:t>
                            </w:r>
                          </w:p>
                          <w:p w14:paraId="71531FC0" w14:textId="55844B15" w:rsidR="006402FC" w:rsidRPr="00F63454" w:rsidRDefault="00F63454" w:rsidP="00F63454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B72CE9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¿IMATI KAN MAKIKUNAWAN TALIGAKUNATA APARISHPA LLANKANA?</w:t>
                            </w:r>
                          </w:p>
                          <w:p w14:paraId="7CDD6BFA" w14:textId="77777777" w:rsidR="00F63454" w:rsidRDefault="00F63454" w:rsidP="00F63454">
                            <w:pPr>
                              <w:jc w:val="both"/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Makikunawan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taligakunata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aparishpa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llankana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campak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sinchi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ministini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kayta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llankankapak</w:t>
                            </w:r>
                            <w:proofErr w:type="spellEnd"/>
                            <w:r w:rsidRPr="00B72CE9"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  <w:t>:</w:t>
                            </w:r>
                          </w:p>
                          <w:p w14:paraId="1693016C" w14:textId="2F801A8F" w:rsidR="00F63454" w:rsidRDefault="00F63454" w:rsidP="00F63454">
                            <w:pPr>
                              <w:jc w:val="both"/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597B3747" wp14:editId="67048CA3">
                                  <wp:extent cx="466725" cy="466725"/>
                                  <wp:effectExtent l="0" t="0" r="0" b="9525"/>
                                  <wp:docPr id="103" name="Gráfico 103" descr="Mujer granjera contorn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áfico 44" descr="Mujer granjera contorno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7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63454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Tankana</w:t>
                            </w:r>
                            <w:proofErr w:type="spellEnd"/>
                          </w:p>
                          <w:p w14:paraId="60320DDC" w14:textId="295EC199" w:rsidR="00F63454" w:rsidRDefault="00F63454" w:rsidP="00F63454">
                            <w:pPr>
                              <w:jc w:val="both"/>
                              <w:rPr>
                                <w:bCs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r w:rsidRPr="00B72CE9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5A9B05C3" wp14:editId="0838FA63">
                                  <wp:extent cx="409575" cy="409575"/>
                                  <wp:effectExtent l="0" t="0" r="9525" b="9525"/>
                                  <wp:docPr id="105" name="Gráfico 105" descr="Agricultu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áfico 42" descr="Agricultura con relleno sólido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63454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H</w:t>
                            </w:r>
                            <w:r w:rsidRPr="00B72CE9">
                              <w:rPr>
                                <w:color w:val="000000" w:themeColor="text1"/>
                                <w:lang w:val="es-MX"/>
                              </w:rPr>
                              <w:t>atachina</w:t>
                            </w:r>
                            <w:proofErr w:type="spellEnd"/>
                          </w:p>
                          <w:p w14:paraId="3D7525A1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523173CB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4E341893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F9F9379" w14:textId="77777777" w:rsidR="006402FC" w:rsidRP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D919B56" w14:textId="77777777" w:rsidR="006402FC" w:rsidRPr="003F2C10" w:rsidRDefault="006402FC" w:rsidP="006402FC">
                            <w:pPr>
                              <w:jc w:val="center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5CCD" id="Forma libre: forma 50" o:spid="_x0000_s1031" style="position:absolute;margin-left:462.85pt;margin-top:297.35pt;width:219pt;height:179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" adj="-11796480,,5400" path="m,10275l,2363057r2856216,l2835667,,2661007,r10274,92468l1623317,92468,1541124,10275,,10275xe" fillcolor="#823b0b [1605]" stroked="f" strokeweight="1pt">
                <v:fill color2="#823b0b [1605]" rotate="t" angle="180" colors="0 #c29f96;.5 #d8c5c0;1 #ece3e1" focus="100%" type="gradient"/>
                <v:stroke joinstyle="miter"/>
                <v:formulas/>
                <v:path arrowok="t" o:connecttype="custom" o:connectlocs="0,9902;0,2277285;2781300,2277285;2761290,0;2591211,0;2601216,89112;1580739,89112;1500702,9902;0,9902" o:connectangles="0,0,0,0,0,0,0,0,0" textboxrect="0,0,2856216,2363057"/>
                <v:textbox>
                  <w:txbxContent>
                    <w:p w14:paraId="3499C39A" w14:textId="4F4148CF" w:rsidR="006402FC" w:rsidRPr="00F63454" w:rsidRDefault="00F63454" w:rsidP="00F63454">
                      <w:pPr>
                        <w:rPr>
                          <w:color w:val="00B050"/>
                          <w:szCs w:val="24"/>
                        </w:rPr>
                      </w:pPr>
                      <w:r w:rsidRPr="00F63454">
                        <w:rPr>
                          <w:color w:val="00B050"/>
                          <w:szCs w:val="24"/>
                        </w:rPr>
                        <w:t>YUYARINKI:</w:t>
                      </w:r>
                    </w:p>
                    <w:p w14:paraId="71531FC0" w14:textId="55844B15" w:rsidR="006402FC" w:rsidRPr="00F63454" w:rsidRDefault="00F63454" w:rsidP="00F63454">
                      <w:pPr>
                        <w:ind w:left="360"/>
                        <w:jc w:val="center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</w:rPr>
                      </w:pPr>
                      <w:r w:rsidRPr="00B72CE9">
                        <w:rPr>
                          <w:b/>
                          <w:bCs/>
                          <w:color w:val="000000" w:themeColor="text1"/>
                          <w:szCs w:val="24"/>
                          <w:lang w:val="es-ES"/>
                        </w:rPr>
                        <w:t>¿IMATI KAN MAKIKUNAWAN TALIGAKUNATA APARISHPA LLANKANA?</w:t>
                      </w:r>
                    </w:p>
                    <w:p w14:paraId="7CDD6BFA" w14:textId="77777777" w:rsidR="00F63454" w:rsidRDefault="00F63454" w:rsidP="00F63454">
                      <w:pPr>
                        <w:jc w:val="both"/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Makikunawan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taligakunata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aparishpa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llankana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campak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sinchi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ministini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kayta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llankankapak</w:t>
                      </w:r>
                      <w:proofErr w:type="spellEnd"/>
                      <w:r w:rsidRPr="00B72CE9"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  <w:t>:</w:t>
                      </w:r>
                    </w:p>
                    <w:p w14:paraId="1693016C" w14:textId="2F801A8F" w:rsidR="00F63454" w:rsidRDefault="00F63454" w:rsidP="00F63454">
                      <w:pPr>
                        <w:jc w:val="both"/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597B3747" wp14:editId="67048CA3">
                            <wp:extent cx="466725" cy="466725"/>
                            <wp:effectExtent l="0" t="0" r="0" b="9525"/>
                            <wp:docPr id="103" name="Gráfico 103" descr="Mujer granjera contorn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áfico 44" descr="Mujer granjera contorno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72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63454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Tankana</w:t>
                      </w:r>
                      <w:proofErr w:type="spellEnd"/>
                    </w:p>
                    <w:p w14:paraId="60320DDC" w14:textId="295EC199" w:rsidR="00F63454" w:rsidRDefault="00F63454" w:rsidP="00F63454">
                      <w:pPr>
                        <w:jc w:val="both"/>
                        <w:rPr>
                          <w:bCs/>
                          <w:color w:val="000000" w:themeColor="text1"/>
                          <w:szCs w:val="24"/>
                          <w:lang w:val="es-ES"/>
                        </w:rPr>
                      </w:pPr>
                      <w:r w:rsidRPr="00B72CE9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5A9B05C3" wp14:editId="0838FA63">
                            <wp:extent cx="409575" cy="409575"/>
                            <wp:effectExtent l="0" t="0" r="9525" b="9525"/>
                            <wp:docPr id="105" name="Gráfico 105" descr="Agricultu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áfico 42" descr="Agricultura con relleno sólido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63454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H</w:t>
                      </w:r>
                      <w:r w:rsidRPr="00B72CE9">
                        <w:rPr>
                          <w:color w:val="000000" w:themeColor="text1"/>
                          <w:lang w:val="es-MX"/>
                        </w:rPr>
                        <w:t>atachina</w:t>
                      </w:r>
                      <w:proofErr w:type="spellEnd"/>
                    </w:p>
                    <w:p w14:paraId="3D7525A1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523173CB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4E341893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F9F9379" w14:textId="77777777" w:rsidR="006402FC" w:rsidRP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D919B56" w14:textId="77777777" w:rsidR="006402FC" w:rsidRPr="003F2C10" w:rsidRDefault="006402FC" w:rsidP="006402FC">
                      <w:pPr>
                        <w:jc w:val="center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6CFD" w:rsidRPr="001E7EBB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6F91660F">
                <wp:simplePos x="0" y="0"/>
                <wp:positionH relativeFrom="column">
                  <wp:posOffset>2620108</wp:posOffset>
                </wp:positionH>
                <wp:positionV relativeFrom="paragraph">
                  <wp:posOffset>1536895</wp:posOffset>
                </wp:positionV>
                <wp:extent cx="404495" cy="1647825"/>
                <wp:effectExtent l="19050" t="19050" r="14605" b="28575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495" cy="1647825"/>
                          <a:chOff x="6074" y="2956"/>
                          <a:chExt cx="637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604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email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3495"/>
                            <a:ext cx="577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email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4164"/>
                            <a:ext cx="587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duotone>
                              <a:prstClr val="black"/>
                              <a:srgbClr val="C0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57"/>
                            <a:ext cx="582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0E9A8" id="Grupo 69" o:spid="_x0000_s1026" style="position:absolute;margin-left:206.3pt;margin-top:121pt;width:31.85pt;height:129.75pt;z-index:251677696" coordorigin="6074,2956" coordsize="637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604;height: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mX+7BAAAA2wAAAA8AAABkcnMvZG93bnJldi54bWxET8uKwjAU3QvzD+EKsxFNnYWP2igyODDi&#10;Siu4vTTXprS5KU3Uzny9WQguD+edbXrbiDt1vnKsYDpJQBAXTldcKjjnP+MFCB+QNTaOScEfedis&#10;PwYZpto9+Ej3UyhFDGGfogITQptK6QtDFv3EtcSRu7rOYoiwK6Xu8BHDbSO/kmQmLVYcGwy29G2o&#10;qE83q2Cfjy71eTnazcxyOz3I439r9rlSn8N+uwIRqA9v8cv9qxXM4/r4Jf4AuX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WmX+7BAAAA2wAAAA8AAAAAAAAAAAAAAAAAnwIA&#10;AGRycy9kb3ducmV2LnhtbFBLBQYAAAAABAAEAPcAAACNAwAAAAA=&#10;" stroked="t" strokecolor="black [3213]">
                  <v:imagedata r:id="rId24" o:title="t2 email" recolortarget="black"/>
                </v:shape>
                <v:shape id="Picture 12" o:spid="_x0000_s1028" type="#_x0000_t75" alt="loc" style="position:absolute;left:6107;top:3495;width:577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MI0PCAAAA2wAAAA8AAABkcnMvZG93bnJldi54bWxEj0+LwjAUxO8LfofwBG9rqogr1SgqiIp7&#10;8Q94fTTPpti81CZq/fZGWNjjMDO/YSazxpbiQbUvHCvodRMQxJnTBecKTsfV9wiED8gaS8ek4EUe&#10;ZtPW1wRT7Z68p8ch5CJC2KeowIRQpVL6zJBF33UVcfQurrYYoqxzqWt8RrgtZT9JhtJiwXHBYEVL&#10;Q9n1cLcKBu586w23v4tybTa53QW+zFdnpTrtZj4GEagJ/+G/9kYr+OnD50v8AXL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TCNDwgAAANsAAAAPAAAAAAAAAAAAAAAAAJ8C&#10;AABkcnMvZG93bnJldi54bWxQSwUGAAAAAAQABAD3AAAAjgMAAAAA&#10;" stroked="t" strokecolor="black [3213]">
                  <v:imagedata r:id="rId25" o:title="loc" recolortarget="black"/>
                </v:shape>
                <v:shape id="Picture 13" o:spid="_x0000_s1029" type="#_x0000_t75" alt="phone" style="position:absolute;left:6088;top:4164;width:587;height: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c0BjFAAAA2wAAAA8AAABkcnMvZG93bnJldi54bWxEj0FrAjEUhO+F/ofwCl6KJhVbdWuUUlAK&#10;hUKt6PWxeW4Wk5d1E93tv28KhR6HmfmGWax678SV2lgH1vAwUiCIy2BqrjTsvtbDGYiYkA26wKTh&#10;myKslrc3CyxM6PiTrttUiQzhWKAGm1JTSBlLSx7jKDTE2TuG1mPKsq2kabHLcO/kWKkn6bHmvGCx&#10;oVdL5Wl78RrOk0P38Th/P8/U3h42p3tnNsppPbjrX55BJOrTf/iv/WY0TCfw+yX/AL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XNAYxQAAANsAAAAPAAAAAAAAAAAAAAAA&#10;AJ8CAABkcnMvZG93bnJldi54bWxQSwUGAAAAAAQABAD3AAAAkQMAAAAA&#10;" stroked="t" strokecolor="black [3213]">
                  <v:imagedata r:id="rId26" o:title="phone" recolortarget="black"/>
                </v:shape>
                <v:shape id="Picture 14" o:spid="_x0000_s1030" type="#_x0000_t75" alt="address" style="position:absolute;left:6074;top:4757;width:582;height: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r0RzFAAAA2wAAAA8AAABkcnMvZG93bnJldi54bWxEj0FrAjEUhO9C/0N4hV6km1XQltUorUXR&#10;W2uLenxunpvFzcu6ibr996Yg9DjMzDfMeNraSlyo8aVjBb0kBUGcO11yoeDne/78CsIHZI2VY1Lw&#10;Sx6mk4fOGDPtrvxFl3UoRISwz1CBCaHOpPS5IYs+cTVx9A6usRiibAqpG7xGuK1kP02H0mLJccFg&#10;TTND+XF9tgqK03yxaje8788+zPZz8U6r466r1NNj+zYCEagN/+F7e6kVvAzg70v8AXJy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K9EcxQAAANsAAAAPAAAAAAAAAAAAAAAA&#10;AJ8CAABkcnMvZG93bnJldi54bWxQSwUGAAAAAAQABAD3AAAAkQMAAAAA&#10;" stroked="t" strokecolor="black [3213]">
                  <v:imagedata r:id="rId27" o:title="address" recolortarget="black"/>
                </v:shape>
              </v:group>
            </w:pict>
          </mc:Fallback>
        </mc:AlternateContent>
      </w:r>
      <w:r w:rsidR="001E7EBB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6B6DA710">
                <wp:simplePos x="0" y="0"/>
                <wp:positionH relativeFrom="margin">
                  <wp:align>center</wp:align>
                </wp:positionH>
                <wp:positionV relativeFrom="paragraph">
                  <wp:posOffset>755357</wp:posOffset>
                </wp:positionV>
                <wp:extent cx="2882265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72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316927" id="Rectángulo 44" o:spid="_x0000_s1026" style="position:absolute;margin-left:0;margin-top:59.5pt;width:226.95pt;height:372pt;z-index:25163877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" fillcolor="#823b0b [1605]" strokecolor="black [3213]" strokeweight="1pt">
                <v:fill color2="#823b0b [1605]" rotate="t" focusposition=",1" focussize="" colors="0 #c29f96;.5 #d8c5c0;1 #ece3e1" focus="100%" type="gradientRadial"/>
                <w10:wrap anchorx="margin"/>
              </v:rect>
            </w:pict>
          </mc:Fallback>
        </mc:AlternateContent>
      </w:r>
      <w:r w:rsidR="001E7EBB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D371DB0">
                <wp:simplePos x="0" y="0"/>
                <wp:positionH relativeFrom="margin">
                  <wp:posOffset>3160590</wp:posOffset>
                </wp:positionH>
                <wp:positionV relativeFrom="paragraph">
                  <wp:posOffset>949715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4AD537" w14:textId="77777777" w:rsidR="003F2C10" w:rsidRPr="003F2C10" w:rsidRDefault="003F2C10" w:rsidP="003F2C10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00B050"/>
                              </w:rPr>
                            </w:pPr>
                            <w:r w:rsidRPr="003F2C10">
                              <w:rPr>
                                <w:rFonts w:ascii="Times New Roman" w:hAnsi="Times New Roman"/>
                                <w:b/>
                                <w:bCs/>
                                <w:color w:val="00B050"/>
                                <w:lang w:val="es-US"/>
                              </w:rPr>
                              <w:t>TUPAQMASIN:</w:t>
                            </w:r>
                          </w:p>
                          <w:p w14:paraId="7756E200" w14:textId="55DE2553" w:rsidR="00D43E68" w:rsidRPr="00F51B69" w:rsidRDefault="00D43E68" w:rsidP="00D11D22">
                            <w:pPr>
                              <w:pStyle w:val="website"/>
                              <w:jc w:val="left"/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2" type="#_x0000_t202" style="position:absolute;margin-left:248.85pt;margin-top:74.8pt;width:135pt;height:27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" filled="f" stroked="f">
                <v:textbox>
                  <w:txbxContent>
                    <w:p w14:paraId="464AD537" w14:textId="77777777" w:rsidR="003F2C10" w:rsidRPr="003F2C10" w:rsidRDefault="003F2C10" w:rsidP="003F2C10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00B050"/>
                        </w:rPr>
                      </w:pPr>
                      <w:r w:rsidRPr="003F2C10">
                        <w:rPr>
                          <w:rFonts w:ascii="Times New Roman" w:hAnsi="Times New Roman"/>
                          <w:b/>
                          <w:bCs/>
                          <w:color w:val="00B050"/>
                          <w:lang w:val="es-US"/>
                        </w:rPr>
                        <w:t>TUPAQMASIN:</w:t>
                      </w:r>
                    </w:p>
                    <w:p w14:paraId="7756E200" w14:textId="55DE2553" w:rsidR="00D43E68" w:rsidRPr="00F51B69" w:rsidRDefault="00D43E68" w:rsidP="00D11D22">
                      <w:pPr>
                        <w:pStyle w:val="website"/>
                        <w:jc w:val="left"/>
                        <w:rPr>
                          <w:color w:val="00B05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0389C267">
                <wp:simplePos x="0" y="0"/>
                <wp:positionH relativeFrom="margin">
                  <wp:posOffset>3130403</wp:posOffset>
                </wp:positionH>
                <wp:positionV relativeFrom="paragraph">
                  <wp:posOffset>1494204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1E7EBB" w:rsidRDefault="003B53D6" w:rsidP="003B53D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</w:pP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carrera.industrial@uta.edu.ec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Call: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2411537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  <w:t>Fax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t>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03-2851894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3" type="#_x0000_t202" style="position:absolute;margin-left:246.5pt;margin-top:117.65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" filled="f" stroked="f">
                <v:textbox>
                  <w:txbxContent>
                    <w:p w14:paraId="4F66D6AC" w14:textId="77777777" w:rsidR="003B53D6" w:rsidRPr="001E7EBB" w:rsidRDefault="003B53D6" w:rsidP="003B53D6">
                      <w:pPr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</w:pP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carrera.industrial@uta.edu.ec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Cdla. Universitaria (Predios Huachi)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Call: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2411537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  <w:t>Fax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t>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03-2851894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1D020ACE">
                <wp:simplePos x="0" y="0"/>
                <wp:positionH relativeFrom="margin">
                  <wp:align>center</wp:align>
                </wp:positionH>
                <wp:positionV relativeFrom="paragraph">
                  <wp:posOffset>3970117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40A42" w14:textId="77777777" w:rsidR="00E65B55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53399D5D" w14:textId="77777777" w:rsidR="003F2C10" w:rsidRPr="003F2C10" w:rsidRDefault="003F2C10" w:rsidP="003F2C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3F2C10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  <w:p w14:paraId="2B5D3F4E" w14:textId="21B6667C" w:rsidR="00C82F1C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C82F1C">
                              <w:rPr>
                                <w:noProof/>
                              </w:rPr>
                              <w:drawing>
                                <wp:inline distT="0" distB="0" distL="0" distR="0" wp14:anchorId="6D866368" wp14:editId="66807CEF">
                                  <wp:extent cx="1125415" cy="1125415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2548" cy="1142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526203" w14:textId="437CE1F7" w:rsid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A86DC49" w14:textId="08432E34" w:rsidR="00C82F1C" w:rsidRP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1FBA5461" w14:textId="77777777" w:rsidR="00C82F1C" w:rsidRDefault="00C82F1C" w:rsidP="00C82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A27EC" id="Forma libre: forma 43" o:spid="_x0000_s1034" style="position:absolute;margin-left:0;margin-top:312.6pt;width:199pt;height:149.6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PgHgQAACA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" adj="-11796480,,5400" path="m,l,1900720r2527442,l2527442,133564,1047964,123290,934948,,,xe" fillcolor="#f2f2f2 [3052]" strokecolor="black [3213]" strokeweight="2.25pt">
                <v:stroke joinstyle="miter"/>
                <v:formulas/>
                <v:path arrowok="t" o:connecttype="custom" o:connectlocs="0,0;0,1900555;2527300,1900555;2527300,133552;1047905,123279;934895,0;0,0" o:connectangles="0,0,0,0,0,0,0" textboxrect="0,0,2527442,1900720"/>
                <v:textbox>
                  <w:txbxContent>
                    <w:p w14:paraId="4AF40A42" w14:textId="77777777" w:rsidR="00E65B55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53399D5D" w14:textId="77777777" w:rsidR="003F2C10" w:rsidRPr="003F2C10" w:rsidRDefault="003F2C10" w:rsidP="003F2C1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 w:rsidRPr="003F2C10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INGENIERÍA INDUSTRIAL EN PROCESOS DE AUTOMATIZACIÓN</w:t>
                      </w:r>
                    </w:p>
                    <w:p w14:paraId="2B5D3F4E" w14:textId="21B6667C" w:rsidR="00C82F1C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  <w:r w:rsidRPr="00C82F1C">
                        <w:rPr>
                          <w:noProof/>
                        </w:rPr>
                        <w:drawing>
                          <wp:inline distT="0" distB="0" distL="0" distR="0" wp14:anchorId="6D866368" wp14:editId="66807CEF">
                            <wp:extent cx="1125415" cy="1125415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2548" cy="11425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526203" w14:textId="437CE1F7" w:rsid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7A86DC49" w14:textId="08432E34" w:rsidR="00C82F1C" w:rsidRP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1FBA5461" w14:textId="77777777" w:rsidR="00C82F1C" w:rsidRDefault="00C82F1C" w:rsidP="00C82F1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20F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27A0C509">
                <wp:simplePos x="0" y="0"/>
                <wp:positionH relativeFrom="column">
                  <wp:posOffset>2438400</wp:posOffset>
                </wp:positionH>
                <wp:positionV relativeFrom="paragraph">
                  <wp:posOffset>5478780</wp:posOffset>
                </wp:positionV>
                <wp:extent cx="2886075" cy="668655"/>
                <wp:effectExtent l="0" t="0" r="28575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668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5" type="#_x0000_t202" style="position:absolute;margin-left:192pt;margin-top:431.4pt;width:227.25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" fillcolor="#8fdea0">
                <v:fill color2="#dff3e3" rotate="t" angle="315" colors="0 #8fdea0;.5 #bce9c5;1 #dff3e3" focus="100%" type="gradient"/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6F101E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6A60817">
                <wp:simplePos x="0" y="0"/>
                <wp:positionH relativeFrom="column">
                  <wp:posOffset>-907415</wp:posOffset>
                </wp:positionH>
                <wp:positionV relativeFrom="paragraph">
                  <wp:posOffset>3491230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6EB0B3" id="Rectángulo 40" o:spid="_x0000_s1026" style="position:absolute;margin-left:-71.45pt;margin-top:274.9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" fillcolor="#8fdea0" strokecolor="white [3212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13D771B9">
                <wp:simplePos x="0" y="0"/>
                <wp:positionH relativeFrom="column">
                  <wp:posOffset>-822489</wp:posOffset>
                </wp:positionH>
                <wp:positionV relativeFrom="paragraph">
                  <wp:posOffset>3952640</wp:posOffset>
                </wp:positionV>
                <wp:extent cx="2857500" cy="1943100"/>
                <wp:effectExtent l="1905" t="254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53B05" w14:textId="77777777" w:rsidR="003F2C10" w:rsidRPr="00FC5CF2" w:rsidRDefault="003F2C10" w:rsidP="003F2C10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3F2C10">
                              <w:rPr>
                                <w:rFonts w:ascii="Times New Roman" w:hAnsi="Times New Roman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  <w:lang w:val="es-ES"/>
                              </w:rPr>
                              <w:t xml:space="preserve">MakikunaWAN TALIGAKUNATA APARISHPA LLANKANA ASHPAPI SHINAWAN WASIPIMI </w:t>
                            </w:r>
                            <w:r w:rsidRPr="00FC5CF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PURISHPA.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6" type="#_x0000_t202" style="position:absolute;margin-left:-64.75pt;margin-top:311.25pt;width:225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" filled="f" stroked="f">
                <v:textbox>
                  <w:txbxContent>
                    <w:p w14:paraId="0D053B05" w14:textId="77777777" w:rsidR="003F2C10" w:rsidRPr="00FC5CF2" w:rsidRDefault="003F2C10" w:rsidP="003F2C10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3F2C10">
                        <w:rPr>
                          <w:rFonts w:ascii="Times New Roman" w:hAnsi="Times New Roman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  <w:lang w:val="es-ES"/>
                        </w:rPr>
                        <w:t xml:space="preserve">MakikunaWAN TALIGAKUNATA APARISHPA LLANKANA ASHPAPI SHINAWAN WASIPIMI </w:t>
                      </w:r>
                      <w:r w:rsidRPr="00FC5CF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PURISHPA.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01C433B0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4DB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" path="m,l,,,190500r714375,l828675,85725r2066925,l2895600,,,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D43E68">
        <w:br w:type="page"/>
      </w:r>
      <w:r w:rsidR="00255B3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21388DE5">
                <wp:simplePos x="0" y="0"/>
                <wp:positionH relativeFrom="column">
                  <wp:posOffset>-933450</wp:posOffset>
                </wp:positionH>
                <wp:positionV relativeFrom="paragraph">
                  <wp:posOffset>219075</wp:posOffset>
                </wp:positionV>
                <wp:extent cx="3065780" cy="5825490"/>
                <wp:effectExtent l="0" t="0" r="20320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B348DA" id="Rectángulo 82" o:spid="_x0000_s1026" style="position:absolute;margin-left:-73.5pt;margin-top:17.25pt;width:241.4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" filled="f" strokecolor="black [3213]" strokeweight="1pt"/>
            </w:pict>
          </mc:Fallback>
        </mc:AlternateContent>
      </w:r>
      <w:r w:rsidR="00255B3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5E099EBF">
                <wp:simplePos x="0" y="0"/>
                <wp:positionH relativeFrom="column">
                  <wp:posOffset>-914401</wp:posOffset>
                </wp:positionH>
                <wp:positionV relativeFrom="paragraph">
                  <wp:posOffset>-723900</wp:posOffset>
                </wp:positionV>
                <wp:extent cx="9571355" cy="861695"/>
                <wp:effectExtent l="0" t="0" r="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1355" cy="861695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0F81F" w14:textId="77777777" w:rsidR="005A6C17" w:rsidRPr="005A6C17" w:rsidRDefault="005A6C17" w:rsidP="005A6C17">
                            <w:pPr>
                              <w:jc w:val="center"/>
                            </w:pPr>
                            <w:r w:rsidRPr="005A6C17">
                              <w:t>ERGONOMIA MMC</w:t>
                            </w:r>
                          </w:p>
                          <w:p w14:paraId="4E4A5A88" w14:textId="5B7CC499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4BE7" id="Forma libre: forma 52" o:spid="_x0000_s1037" style="position:absolute;margin-left:-1in;margin-top:-57pt;width:753.65pt;height:67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" adj="-11796480,,5400" path="m,l10274,873304r9616612,10274l9626886,760288,3123344,770562,2239766,10274,,xe" fillcolor="#8fdea0" stroked="f" strokeweight="1pt">
                <v:fill color2="#dff3e3" rotate="t" angle="315" colors="0 #8fdea0;.5 #bce9c5;1 #dff3e3" focus="100%" type="gradient"/>
                <v:stroke joinstyle="miter"/>
                <v:formulas/>
                <v:path arrowok="t" o:connecttype="custom" o:connectlocs="0,0;10215,851675;9571355,861695;9571355,741458;3105328,751478;2226846,10020;0,0" o:connectangles="0,0,0,0,0,0,0" textboxrect="0,0,9626886,883578"/>
                <v:textbox>
                  <w:txbxContent>
                    <w:p w14:paraId="6AD0F81F" w14:textId="77777777" w:rsidR="005A6C17" w:rsidRPr="005A6C17" w:rsidRDefault="005A6C17" w:rsidP="005A6C17">
                      <w:pPr>
                        <w:jc w:val="center"/>
                      </w:pPr>
                      <w:r w:rsidRPr="005A6C17">
                        <w:t>ERGONOMIA MMC</w:t>
                      </w:r>
                    </w:p>
                    <w:p w14:paraId="4E4A5A88" w14:textId="5B7CC499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55B32">
        <w:rPr>
          <w:noProof/>
        </w:rPr>
        <mc:AlternateContent>
          <mc:Choice Requires="wps">
            <w:drawing>
              <wp:anchor distT="0" distB="0" distL="114300" distR="114300" simplePos="0" relativeHeight="251636729" behindDoc="1" locked="0" layoutInCell="1" allowOverlap="1" wp14:anchorId="753E24A4" wp14:editId="32C6B98C">
                <wp:simplePos x="0" y="0"/>
                <wp:positionH relativeFrom="column">
                  <wp:posOffset>2162175</wp:posOffset>
                </wp:positionH>
                <wp:positionV relativeFrom="paragraph">
                  <wp:posOffset>0</wp:posOffset>
                </wp:positionV>
                <wp:extent cx="6521450" cy="6092825"/>
                <wp:effectExtent l="0" t="0" r="12700" b="22225"/>
                <wp:wrapSquare wrapText="bothSides"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0" cy="6092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E5061" w14:textId="11D7D4DE" w:rsidR="00A72881" w:rsidRPr="00A72881" w:rsidRDefault="00A72881" w:rsidP="007E470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38" style="position:absolute;margin-left:170.25pt;margin-top:0;width:513.5pt;height:479.75pt;z-index:-251679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" fillcolor="#8fdea0" strokecolor="#1f4d78 [1604]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146E5061" w14:textId="11D7D4DE" w:rsidR="00A72881" w:rsidRPr="00A72881" w:rsidRDefault="00A72881" w:rsidP="007E4704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255B3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65B7E7" wp14:editId="6515B7D1">
                <wp:simplePos x="0" y="0"/>
                <wp:positionH relativeFrom="column">
                  <wp:posOffset>-914400</wp:posOffset>
                </wp:positionH>
                <wp:positionV relativeFrom="paragraph">
                  <wp:posOffset>-704850</wp:posOffset>
                </wp:positionV>
                <wp:extent cx="2419350" cy="782320"/>
                <wp:effectExtent l="0" t="0" r="0" b="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7823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9CBD8" w14:textId="77777777" w:rsidR="00255B32" w:rsidRDefault="00255B32" w:rsidP="00255B32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  <w:t>ALLICHINA LLANKANAPUSHTUTA</w:t>
                            </w:r>
                          </w:p>
                          <w:p w14:paraId="344C8556" w14:textId="77777777" w:rsidR="000B1A27" w:rsidRDefault="000B1A27" w:rsidP="000B1A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5B7E7" id="Rectángulo 31" o:spid="_x0000_s1039" style="position:absolute;margin-left:-1in;margin-top:-55.5pt;width:190.5pt;height:61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" fillcolor="#8fdea0" stroked="f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4649CBD8" w14:textId="77777777" w:rsidR="00255B32" w:rsidRDefault="00255B32" w:rsidP="00255B32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  <w:r>
                        <w:rPr>
                          <w:color w:val="833C0B" w:themeColor="accent2" w:themeShade="80"/>
                          <w:sz w:val="32"/>
                          <w:szCs w:val="32"/>
                        </w:rPr>
                        <w:t>ALLICHINA LLANKANAPUSHTUTA</w:t>
                      </w:r>
                    </w:p>
                    <w:p w14:paraId="344C8556" w14:textId="77777777" w:rsidR="000B1A27" w:rsidRDefault="000B1A27" w:rsidP="000B1A2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93F98A" wp14:editId="4A4EE7E2">
                <wp:simplePos x="0" y="0"/>
                <wp:positionH relativeFrom="margin">
                  <wp:posOffset>2441028</wp:posOffset>
                </wp:positionH>
                <wp:positionV relativeFrom="paragraph">
                  <wp:posOffset>4024979</wp:posOffset>
                </wp:positionV>
                <wp:extent cx="3048000" cy="1847675"/>
                <wp:effectExtent l="0" t="0" r="0" b="6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8476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6F5FD" w14:textId="77777777" w:rsidR="00F63454" w:rsidRDefault="00F63454" w:rsidP="00F63454">
                            <w:pPr>
                              <w:rPr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7F0A4A14" w14:textId="77777777" w:rsidR="003F2C10" w:rsidRPr="00F63454" w:rsidRDefault="003F2C10" w:rsidP="00F6345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Chay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taligakunata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shukti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ladupi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churanki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62647FA" w14:textId="77777777" w:rsidR="002D1E5D" w:rsidRPr="00F63454" w:rsidRDefault="002D1E5D" w:rsidP="00F63454">
                            <w:pPr>
                              <w:rPr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1C200DAE" w14:textId="2DE837A4" w:rsidR="00F63454" w:rsidRPr="00F63454" w:rsidRDefault="00F63454" w:rsidP="00F6345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Kay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llankaykunaka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nanaykunatami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churan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8E1D00A" w14:textId="77777777" w:rsidR="00F63454" w:rsidRPr="00F63454" w:rsidRDefault="00F63454" w:rsidP="00F63454">
                            <w:pPr>
                              <w:pStyle w:val="Prrafodelista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A646776" w14:textId="77777777" w:rsidR="00F63454" w:rsidRPr="00F63454" w:rsidRDefault="00F63454" w:rsidP="00F63454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Mallna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pachakunataki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llankanki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punchapika</w:t>
                            </w:r>
                            <w:proofErr w:type="spellEnd"/>
                            <w:r w:rsidRPr="00F634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7F5D82" w14:textId="77777777" w:rsidR="002D1E5D" w:rsidRPr="00F63454" w:rsidRDefault="002D1E5D" w:rsidP="002D1E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5A40363" w14:textId="77777777" w:rsidR="002D1E5D" w:rsidRPr="00F63454" w:rsidRDefault="002D1E5D" w:rsidP="00290A1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7D8CFB7" w14:textId="77777777" w:rsidR="002D1E5D" w:rsidRPr="00F63454" w:rsidRDefault="002D1E5D" w:rsidP="00290A1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EDF0224" w14:textId="77777777" w:rsidR="00290A11" w:rsidRPr="00F63454" w:rsidRDefault="00290A11" w:rsidP="00290A11"/>
                          <w:p w14:paraId="4C62097A" w14:textId="77777777" w:rsidR="00290A11" w:rsidRPr="00F63454" w:rsidRDefault="00290A11" w:rsidP="00290A11"/>
                          <w:p w14:paraId="68126476" w14:textId="77777777" w:rsidR="00290A11" w:rsidRPr="00F63454" w:rsidRDefault="00290A11" w:rsidP="00290A11"/>
                          <w:p w14:paraId="24A4E639" w14:textId="77777777" w:rsidR="00290A11" w:rsidRPr="00F63454" w:rsidRDefault="00290A11" w:rsidP="00290A11"/>
                          <w:p w14:paraId="6520ED00" w14:textId="77777777" w:rsidR="00290A11" w:rsidRPr="00F63454" w:rsidRDefault="00290A11" w:rsidP="00290A11"/>
                          <w:p w14:paraId="3B31001A" w14:textId="77777777" w:rsidR="00290A11" w:rsidRPr="00F63454" w:rsidRDefault="00290A11" w:rsidP="00290A11"/>
                          <w:p w14:paraId="61DDBCE3" w14:textId="77777777" w:rsidR="00290A11" w:rsidRPr="00F63454" w:rsidRDefault="00290A11" w:rsidP="0029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3F98A" id="Rectángulo 32" o:spid="_x0000_s1040" style="position:absolute;margin-left:192.2pt;margin-top:316.95pt;width:240pt;height:145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" fillcolor="#e2efd9 [665]" stroked="f" strokeweight="1pt">
                <v:textbox>
                  <w:txbxContent>
                    <w:p w14:paraId="19F6F5FD" w14:textId="77777777" w:rsidR="00F63454" w:rsidRDefault="00F63454" w:rsidP="00F63454">
                      <w:pPr>
                        <w:rPr>
                          <w:color w:val="000000" w:themeColor="text1"/>
                          <w:szCs w:val="24"/>
                        </w:rPr>
                      </w:pPr>
                    </w:p>
                    <w:p w14:paraId="7F0A4A14" w14:textId="77777777" w:rsidR="003F2C10" w:rsidRPr="00F63454" w:rsidRDefault="003F2C10" w:rsidP="00F6345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Chay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taligakunata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shukti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ladupi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churanki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62647FA" w14:textId="77777777" w:rsidR="002D1E5D" w:rsidRPr="00F63454" w:rsidRDefault="002D1E5D" w:rsidP="00F63454">
                      <w:pPr>
                        <w:rPr>
                          <w:color w:val="000000" w:themeColor="text1"/>
                          <w:szCs w:val="24"/>
                        </w:rPr>
                      </w:pPr>
                    </w:p>
                    <w:p w14:paraId="1C200DAE" w14:textId="2DE837A4" w:rsidR="00F63454" w:rsidRPr="00F63454" w:rsidRDefault="00F63454" w:rsidP="00F6345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ind w:left="36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Kay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llankaykunaka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nanaykunatami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churan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48E1D00A" w14:textId="77777777" w:rsidR="00F63454" w:rsidRPr="00F63454" w:rsidRDefault="00F63454" w:rsidP="00F63454">
                      <w:pPr>
                        <w:pStyle w:val="Prrafodelista"/>
                        <w:ind w:left="36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0A646776" w14:textId="77777777" w:rsidR="00F63454" w:rsidRPr="00F63454" w:rsidRDefault="00F63454" w:rsidP="00F63454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ind w:left="36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Mallna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pachakunataki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llankanki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punchapika</w:t>
                      </w:r>
                      <w:proofErr w:type="spellEnd"/>
                      <w:r w:rsidRPr="00F634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07F5D82" w14:textId="77777777" w:rsidR="002D1E5D" w:rsidRPr="00F63454" w:rsidRDefault="002D1E5D" w:rsidP="002D1E5D">
                      <w:pPr>
                        <w:rPr>
                          <w:color w:val="000000" w:themeColor="text1"/>
                        </w:rPr>
                      </w:pPr>
                    </w:p>
                    <w:p w14:paraId="05A40363" w14:textId="77777777" w:rsidR="002D1E5D" w:rsidRPr="00F63454" w:rsidRDefault="002D1E5D" w:rsidP="00290A11">
                      <w:pPr>
                        <w:rPr>
                          <w:color w:val="000000" w:themeColor="text1"/>
                        </w:rPr>
                      </w:pPr>
                    </w:p>
                    <w:p w14:paraId="57D8CFB7" w14:textId="77777777" w:rsidR="002D1E5D" w:rsidRPr="00F63454" w:rsidRDefault="002D1E5D" w:rsidP="00290A11">
                      <w:pPr>
                        <w:rPr>
                          <w:color w:val="000000" w:themeColor="text1"/>
                        </w:rPr>
                      </w:pPr>
                    </w:p>
                    <w:p w14:paraId="7EDF0224" w14:textId="77777777" w:rsidR="00290A11" w:rsidRPr="00F63454" w:rsidRDefault="00290A11" w:rsidP="00290A11"/>
                    <w:p w14:paraId="4C62097A" w14:textId="77777777" w:rsidR="00290A11" w:rsidRPr="00F63454" w:rsidRDefault="00290A11" w:rsidP="00290A11"/>
                    <w:p w14:paraId="68126476" w14:textId="77777777" w:rsidR="00290A11" w:rsidRPr="00F63454" w:rsidRDefault="00290A11" w:rsidP="00290A11"/>
                    <w:p w14:paraId="24A4E639" w14:textId="77777777" w:rsidR="00290A11" w:rsidRPr="00F63454" w:rsidRDefault="00290A11" w:rsidP="00290A11"/>
                    <w:p w14:paraId="6520ED00" w14:textId="77777777" w:rsidR="00290A11" w:rsidRPr="00F63454" w:rsidRDefault="00290A11" w:rsidP="00290A11"/>
                    <w:p w14:paraId="3B31001A" w14:textId="77777777" w:rsidR="00290A11" w:rsidRPr="00F63454" w:rsidRDefault="00290A11" w:rsidP="00290A11"/>
                    <w:p w14:paraId="61DDBCE3" w14:textId="77777777" w:rsidR="00290A11" w:rsidRPr="00F63454" w:rsidRDefault="00290A11" w:rsidP="00290A11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0376F4" wp14:editId="229EAEAA">
                <wp:simplePos x="0" y="0"/>
                <wp:positionH relativeFrom="margin">
                  <wp:align>center</wp:align>
                </wp:positionH>
                <wp:positionV relativeFrom="paragraph">
                  <wp:posOffset>3363595</wp:posOffset>
                </wp:positionV>
                <wp:extent cx="2821940" cy="662152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662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B8FDC" w14:textId="77777777" w:rsidR="003F2C10" w:rsidRPr="00E6584A" w:rsidRDefault="003F2C10" w:rsidP="00255B32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</w:pPr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¿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Ima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tukunakani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panta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Makikunawan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taligakunata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aparishpa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llankana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?</w:t>
                            </w:r>
                          </w:p>
                          <w:p w14:paraId="2D25B406" w14:textId="3CBA276D" w:rsidR="00290A11" w:rsidRPr="003F2C10" w:rsidRDefault="00290A11" w:rsidP="00290A11">
                            <w:pPr>
                              <w:jc w:val="both"/>
                              <w:rPr>
                                <w:b/>
                                <w:color w:val="833C0B" w:themeColor="accent2" w:themeShade="80"/>
                                <w:lang w:val="es-PE"/>
                              </w:rPr>
                            </w:pPr>
                          </w:p>
                          <w:p w14:paraId="1C7BBDB1" w14:textId="77777777" w:rsidR="00290A11" w:rsidRPr="003F2C10" w:rsidRDefault="00290A11" w:rsidP="00290A11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376F4" id="Rectángulo 29" o:spid="_x0000_s1041" style="position:absolute;margin-left:0;margin-top:264.85pt;width:222.2pt;height:52.15pt;z-index:2517463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" filled="f" stroked="f" strokeweight="1pt">
                <v:textbox>
                  <w:txbxContent>
                    <w:p w14:paraId="700B8FDC" w14:textId="77777777" w:rsidR="003F2C10" w:rsidRPr="00E6584A" w:rsidRDefault="003F2C10" w:rsidP="00255B32">
                      <w:pPr>
                        <w:jc w:val="center"/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</w:pPr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¿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Ima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tukunakani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panta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Makikunawan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taligakunata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aparishpa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llankana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?</w:t>
                      </w:r>
                    </w:p>
                    <w:p w14:paraId="2D25B406" w14:textId="3CBA276D" w:rsidR="00290A11" w:rsidRPr="003F2C10" w:rsidRDefault="00290A11" w:rsidP="00290A11">
                      <w:pPr>
                        <w:jc w:val="both"/>
                        <w:rPr>
                          <w:b/>
                          <w:color w:val="833C0B" w:themeColor="accent2" w:themeShade="80"/>
                          <w:lang w:val="es-PE"/>
                        </w:rPr>
                      </w:pPr>
                    </w:p>
                    <w:p w14:paraId="1C7BBDB1" w14:textId="77777777" w:rsidR="00290A11" w:rsidRPr="003F2C10" w:rsidRDefault="00290A11" w:rsidP="00290A11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78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3A0F73" wp14:editId="31D6E334">
                <wp:simplePos x="0" y="0"/>
                <wp:positionH relativeFrom="column">
                  <wp:posOffset>6172103</wp:posOffset>
                </wp:positionH>
                <wp:positionV relativeFrom="paragraph">
                  <wp:posOffset>3735803</wp:posOffset>
                </wp:positionV>
                <wp:extent cx="2019300" cy="1971675"/>
                <wp:effectExtent l="19050" t="19050" r="19050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6885">
                          <a:off x="0" y="0"/>
                          <a:ext cx="2019300" cy="1971675"/>
                        </a:xfrm>
                        <a:prstGeom prst="ellipse">
                          <a:avLst/>
                        </a:prstGeom>
                        <a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8AFA38" id="Elipse 54" o:spid="_x0000_s1026" style="position:absolute;margin-left:486pt;margin-top:294.15pt;width:159pt;height:155.25pt;rotation:717494fd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" strokecolor="black [3213]" strokeweight="1pt">
                <v:fill r:id="rId30" o:title="" recolor="t" rotate="t" type="frame"/>
                <v:stroke joinstyle="miter"/>
              </v:oval>
            </w:pict>
          </mc:Fallback>
        </mc:AlternateContent>
      </w:r>
      <w:r w:rsidR="00DB678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A530275">
                <wp:simplePos x="0" y="0"/>
                <wp:positionH relativeFrom="column">
                  <wp:posOffset>-817684</wp:posOffset>
                </wp:positionH>
                <wp:positionV relativeFrom="paragraph">
                  <wp:posOffset>3552092</wp:posOffset>
                </wp:positionV>
                <wp:extent cx="2848708" cy="2549770"/>
                <wp:effectExtent l="0" t="0" r="27940" b="2222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708" cy="25497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59D8A" w14:textId="77777777" w:rsidR="003F2C10" w:rsidRPr="00E6584A" w:rsidRDefault="003F2C10" w:rsidP="00255B32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</w:pPr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¿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Ima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tukunakani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panta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Makikunawan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taligakunata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aparishpa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llankana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?</w:t>
                            </w:r>
                          </w:p>
                          <w:p w14:paraId="4C84D3D0" w14:textId="77777777" w:rsidR="003754CC" w:rsidRPr="003F2C10" w:rsidRDefault="003754CC" w:rsidP="003F2C10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</w:p>
                          <w:p w14:paraId="65D182BD" w14:textId="77777777" w:rsidR="003F2C10" w:rsidRPr="003F2C10" w:rsidRDefault="003F2C10" w:rsidP="003F2C10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Tukuy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aycha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tullukunami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chukririnka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4E0BF5E5" w14:textId="77777777" w:rsidR="003F2C10" w:rsidRPr="003F2C10" w:rsidRDefault="003F2C10" w:rsidP="003F2C10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Kampak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aychapika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nanaykuna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tiarinkami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652F4AAE" w14:textId="77777777" w:rsidR="003F2C10" w:rsidRPr="003F2C10" w:rsidRDefault="003F2C10" w:rsidP="003F2C10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Kampak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aycha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nanankami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1644378F" w14:textId="77777777" w:rsidR="003F2C10" w:rsidRPr="003F2C10" w:rsidRDefault="003F2C10" w:rsidP="003F2C10">
                            <w:pPr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Kampak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angukuna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nanankami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5620F4D" w14:textId="77777777" w:rsidR="003F2C10" w:rsidRPr="003F2C10" w:rsidRDefault="003F2C10" w:rsidP="003F2C10">
                            <w:pPr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Kampak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tullukuna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chukririnkami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322F56B6" w14:textId="77777777" w:rsidR="003F2C10" w:rsidRDefault="003F2C10" w:rsidP="003F2C10">
                            <w:pPr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Manchanay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nanankuna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tiarinkami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3EC189B3" w14:textId="21CC6295" w:rsidR="003F2C10" w:rsidRPr="003F2C10" w:rsidRDefault="003F2C10" w:rsidP="003F2C10">
                            <w:pPr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Mana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kuyuritaka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pakta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pudinkichu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3DD89249" w14:textId="77777777" w:rsidR="003F2C10" w:rsidRPr="003F2C10" w:rsidRDefault="003F2C10" w:rsidP="003F2C10">
                            <w:pPr>
                              <w:rPr>
                                <w:b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56B39D8A" w14:textId="77777777" w:rsidR="003F2C10" w:rsidRDefault="003F2C10" w:rsidP="003F2C10">
                            <w:pPr>
                              <w:numPr>
                                <w:ilvl w:val="0"/>
                                <w:numId w:val="17"/>
                              </w:num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5D1E405C" w14:textId="77777777" w:rsidR="003F2C10" w:rsidRPr="003F2C10" w:rsidRDefault="003F2C10" w:rsidP="003F2C10">
                            <w:pPr>
                              <w:ind w:left="360"/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1D2A3E55" w14:textId="77777777" w:rsidR="003F2C10" w:rsidRPr="003F2C10" w:rsidRDefault="003F2C10" w:rsidP="003F2C10">
                            <w:pPr>
                              <w:rPr>
                                <w:b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3BE52164" w14:textId="77777777" w:rsidR="003F2C10" w:rsidRPr="00A2124F" w:rsidRDefault="003F2C10" w:rsidP="003F2C10">
                            <w:pPr>
                              <w:rPr>
                                <w:b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31916E5E" w14:textId="77777777" w:rsidR="003F2C10" w:rsidRPr="00A2124F" w:rsidRDefault="003F2C10" w:rsidP="003F2C10">
                            <w:pPr>
                              <w:rPr>
                                <w:b/>
                                <w:color w:val="000000" w:themeColor="text1"/>
                                <w:szCs w:val="24"/>
                                <w:lang w:val="es-ES"/>
                              </w:rPr>
                            </w:pPr>
                          </w:p>
                          <w:p w14:paraId="1EBEA06A" w14:textId="77777777" w:rsidR="003754CC" w:rsidRDefault="003754CC" w:rsidP="003F2C10">
                            <w:pPr>
                              <w:jc w:val="both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21CD1C9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6A8C63C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3C9F12B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535E4C0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F956354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1107597" w14:textId="77777777" w:rsidR="003754CC" w:rsidRP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44B5104" w14:textId="77777777" w:rsidR="003754CC" w:rsidRPr="003F2C10" w:rsidRDefault="003754CC" w:rsidP="003754C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2" style="position:absolute;margin-left:-64.4pt;margin-top:279.7pt;width:224.3pt;height:20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" fillcolor="#c5e0b3 [1305]" strokecolor="black [3213]" strokeweight="1.5pt">
                <v:textbox>
                  <w:txbxContent>
                    <w:p w14:paraId="49C59D8A" w14:textId="77777777" w:rsidR="003F2C10" w:rsidRPr="00E6584A" w:rsidRDefault="003F2C10" w:rsidP="00255B32">
                      <w:pPr>
                        <w:jc w:val="center"/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</w:pPr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¿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Ima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tukunakani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panta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Makikunawan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taligakunata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aparishpa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llankana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?</w:t>
                      </w:r>
                    </w:p>
                    <w:p w14:paraId="4C84D3D0" w14:textId="77777777" w:rsidR="003754CC" w:rsidRPr="003F2C10" w:rsidRDefault="003754CC" w:rsidP="003F2C10">
                      <w:pPr>
                        <w:jc w:val="center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</w:p>
                    <w:p w14:paraId="65D182BD" w14:textId="77777777" w:rsidR="003F2C10" w:rsidRPr="003F2C10" w:rsidRDefault="003F2C10" w:rsidP="003F2C10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ind w:left="36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Tukuy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aycha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tullukunami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chukririnka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4E0BF5E5" w14:textId="77777777" w:rsidR="003F2C10" w:rsidRPr="003F2C10" w:rsidRDefault="003F2C10" w:rsidP="003F2C10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ind w:left="36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Kampak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aychapika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nanaykuna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tiarinkami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652F4AAE" w14:textId="77777777" w:rsidR="003F2C10" w:rsidRPr="003F2C10" w:rsidRDefault="003F2C10" w:rsidP="003F2C10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ind w:left="36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Kampak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aycha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nanankami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1644378F" w14:textId="77777777" w:rsidR="003F2C10" w:rsidRPr="003F2C10" w:rsidRDefault="003F2C10" w:rsidP="003F2C10">
                      <w:pPr>
                        <w:numPr>
                          <w:ilvl w:val="0"/>
                          <w:numId w:val="17"/>
                        </w:num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Kampak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angukuna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nanankami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55620F4D" w14:textId="77777777" w:rsidR="003F2C10" w:rsidRPr="003F2C10" w:rsidRDefault="003F2C10" w:rsidP="003F2C10">
                      <w:pPr>
                        <w:numPr>
                          <w:ilvl w:val="0"/>
                          <w:numId w:val="17"/>
                        </w:num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Kampak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tullukuna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chukririnkami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322F56B6" w14:textId="77777777" w:rsidR="003F2C10" w:rsidRDefault="003F2C10" w:rsidP="003F2C10">
                      <w:pPr>
                        <w:numPr>
                          <w:ilvl w:val="0"/>
                          <w:numId w:val="17"/>
                        </w:num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Manchanay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nanankuna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tiarinkami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3EC189B3" w14:textId="21CC6295" w:rsidR="003F2C10" w:rsidRPr="003F2C10" w:rsidRDefault="003F2C10" w:rsidP="003F2C10">
                      <w:pPr>
                        <w:numPr>
                          <w:ilvl w:val="0"/>
                          <w:numId w:val="17"/>
                        </w:num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Mana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kuyuritaka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pakta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pudinkichu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3DD89249" w14:textId="77777777" w:rsidR="003F2C10" w:rsidRPr="003F2C10" w:rsidRDefault="003F2C10" w:rsidP="003F2C10">
                      <w:pPr>
                        <w:rPr>
                          <w:b/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56B39D8A" w14:textId="77777777" w:rsidR="003F2C10" w:rsidRDefault="003F2C10" w:rsidP="003F2C10">
                      <w:pPr>
                        <w:numPr>
                          <w:ilvl w:val="0"/>
                          <w:numId w:val="17"/>
                        </w:num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5D1E405C" w14:textId="77777777" w:rsidR="003F2C10" w:rsidRPr="003F2C10" w:rsidRDefault="003F2C10" w:rsidP="003F2C10">
                      <w:pPr>
                        <w:ind w:left="360"/>
                        <w:rPr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1D2A3E55" w14:textId="77777777" w:rsidR="003F2C10" w:rsidRPr="003F2C10" w:rsidRDefault="003F2C10" w:rsidP="003F2C10">
                      <w:pPr>
                        <w:rPr>
                          <w:b/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3BE52164" w14:textId="77777777" w:rsidR="003F2C10" w:rsidRPr="00A2124F" w:rsidRDefault="003F2C10" w:rsidP="003F2C10">
                      <w:pPr>
                        <w:rPr>
                          <w:b/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31916E5E" w14:textId="77777777" w:rsidR="003F2C10" w:rsidRPr="00A2124F" w:rsidRDefault="003F2C10" w:rsidP="003F2C10">
                      <w:pPr>
                        <w:rPr>
                          <w:b/>
                          <w:color w:val="000000" w:themeColor="text1"/>
                          <w:szCs w:val="24"/>
                          <w:lang w:val="es-ES"/>
                        </w:rPr>
                      </w:pPr>
                    </w:p>
                    <w:p w14:paraId="1EBEA06A" w14:textId="77777777" w:rsidR="003754CC" w:rsidRDefault="003754CC" w:rsidP="003F2C10">
                      <w:pPr>
                        <w:jc w:val="both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21CD1C9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6A8C63C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3C9F12B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535E4C0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F956354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1107597" w14:textId="77777777" w:rsidR="003754CC" w:rsidRP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44B5104" w14:textId="77777777" w:rsidR="003754CC" w:rsidRPr="003F2C10" w:rsidRDefault="003754CC" w:rsidP="003754CC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3441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55DA29C" wp14:editId="19756CCF">
                <wp:simplePos x="0" y="0"/>
                <wp:positionH relativeFrom="column">
                  <wp:posOffset>-808892</wp:posOffset>
                </wp:positionH>
                <wp:positionV relativeFrom="paragraph">
                  <wp:posOffset>1872763</wp:posOffset>
                </wp:positionV>
                <wp:extent cx="2804648" cy="8792"/>
                <wp:effectExtent l="0" t="0" r="15240" b="2984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648" cy="87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FBFD8" id="Conector recto 53" o:spid="_x0000_s1026" style="position:absolute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7pt,147.45pt" to="157.1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085CD" wp14:editId="57D6D3FF">
                <wp:simplePos x="0" y="0"/>
                <wp:positionH relativeFrom="column">
                  <wp:posOffset>597632</wp:posOffset>
                </wp:positionH>
                <wp:positionV relativeFrom="paragraph">
                  <wp:posOffset>386520</wp:posOffset>
                </wp:positionV>
                <wp:extent cx="17585" cy="3042138"/>
                <wp:effectExtent l="0" t="0" r="20955" b="2540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5" cy="304213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26E1D" id="Conector recto 49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30.45pt" to="48.45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</w:rPr>
        <w:drawing>
          <wp:anchor distT="0" distB="0" distL="114300" distR="114300" simplePos="0" relativeHeight="251751424" behindDoc="0" locked="0" layoutInCell="1" allowOverlap="1" wp14:anchorId="653DE461" wp14:editId="378F4055">
            <wp:simplePos x="0" y="0"/>
            <wp:positionH relativeFrom="column">
              <wp:posOffset>-817880</wp:posOffset>
            </wp:positionH>
            <wp:positionV relativeFrom="paragraph">
              <wp:posOffset>386715</wp:posOffset>
            </wp:positionV>
            <wp:extent cx="2829560" cy="3011170"/>
            <wp:effectExtent l="19050" t="19050" r="27940" b="1778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30111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6A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FE7556" wp14:editId="10D711F3">
                <wp:simplePos x="0" y="0"/>
                <wp:positionH relativeFrom="margin">
                  <wp:posOffset>5802875</wp:posOffset>
                </wp:positionH>
                <wp:positionV relativeFrom="paragraph">
                  <wp:posOffset>1010969</wp:posOffset>
                </wp:positionV>
                <wp:extent cx="2803525" cy="2637155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25" cy="26371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84F99C" w14:textId="77777777" w:rsidR="00F63454" w:rsidRDefault="00F63454" w:rsidP="00F63454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Mana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chumbitaka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churarinakanki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allpapi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llankankapaka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chukririnkima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.</w:t>
                            </w:r>
                          </w:p>
                          <w:p w14:paraId="24D366E8" w14:textId="77777777" w:rsidR="00F63454" w:rsidRPr="00A2124F" w:rsidRDefault="00F63454" w:rsidP="00F63454">
                            <w:pPr>
                              <w:ind w:left="360"/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</w:p>
                          <w:p w14:paraId="1C4532C1" w14:textId="21ADE35C" w:rsidR="00F63454" w:rsidRDefault="00F63454" w:rsidP="00F63454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Uchilla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warmikuna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mana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ashka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aparinakunata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aparinachu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kan,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chunka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ishkay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pishca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kg.</w:t>
                            </w:r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kunata</w:t>
                            </w:r>
                            <w:proofErr w:type="spellEnd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aparinakan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.</w:t>
                            </w:r>
                          </w:p>
                          <w:p w14:paraId="5D1FA29A" w14:textId="77777777" w:rsidR="00F63454" w:rsidRPr="00A2124F" w:rsidRDefault="00F63454" w:rsidP="00F63454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</w:p>
                          <w:p w14:paraId="3CC43B68" w14:textId="77777777" w:rsidR="00F63454" w:rsidRDefault="00F63454" w:rsidP="00F63454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washatullutaka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rictumi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churanakanki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.</w:t>
                            </w:r>
                          </w:p>
                          <w:p w14:paraId="14F50675" w14:textId="77777777" w:rsidR="00F63454" w:rsidRPr="00A2124F" w:rsidRDefault="00F63454" w:rsidP="00F63454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</w:p>
                          <w:p w14:paraId="48CABD77" w14:textId="77777777" w:rsidR="00F63454" w:rsidRPr="00F927BD" w:rsidRDefault="00F63454" w:rsidP="00F6345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</w:pPr>
                            <w:proofErr w:type="spellStart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Allkay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llankaykunata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llakanki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sumak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aycha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charinkapak</w:t>
                            </w:r>
                            <w:proofErr w:type="spellEnd"/>
                            <w:r w:rsidRPr="00F927B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PE"/>
                              </w:rPr>
                              <w:t>.</w:t>
                            </w:r>
                          </w:p>
                          <w:p w14:paraId="68AADAAC" w14:textId="77777777" w:rsidR="00AF41E6" w:rsidRPr="00F63454" w:rsidRDefault="00AF41E6" w:rsidP="00AF41E6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7D93E128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2D31B238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668EDD64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11D0375F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7BE8FC84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342C5F52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  <w:p w14:paraId="2551A0EF" w14:textId="77777777" w:rsidR="00AF41E6" w:rsidRPr="003F2C10" w:rsidRDefault="00AF41E6" w:rsidP="00AF41E6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7556" id="Rectángulo 26" o:spid="_x0000_s1043" style="position:absolute;margin-left:456.9pt;margin-top:79.6pt;width:220.75pt;height:207.6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" fillcolor="#e2efd9 [665]" stroked="f" strokeweight="1pt">
                <v:textbox>
                  <w:txbxContent>
                    <w:p w14:paraId="0584F99C" w14:textId="77777777" w:rsidR="00F63454" w:rsidRDefault="00F63454" w:rsidP="00F63454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Mana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chumbitaka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churarinakanki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allpapi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llankankapaka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chukririnkima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.</w:t>
                      </w:r>
                    </w:p>
                    <w:p w14:paraId="24D366E8" w14:textId="77777777" w:rsidR="00F63454" w:rsidRPr="00A2124F" w:rsidRDefault="00F63454" w:rsidP="00F63454">
                      <w:pPr>
                        <w:ind w:left="360"/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</w:p>
                    <w:p w14:paraId="1C4532C1" w14:textId="21ADE35C" w:rsidR="00F63454" w:rsidRDefault="00F63454" w:rsidP="00F63454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Uchilla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warmikuna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mana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ashka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aparinakunata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aparinachu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kan,</w:t>
                      </w:r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chunka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ishkay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pishca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kg.</w:t>
                      </w:r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kunata</w:t>
                      </w:r>
                      <w:proofErr w:type="spellEnd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color w:val="000000" w:themeColor="text1"/>
                          <w:szCs w:val="24"/>
                          <w:lang w:val="es-PE"/>
                        </w:rPr>
                        <w:t>aparinakan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.</w:t>
                      </w:r>
                    </w:p>
                    <w:p w14:paraId="5D1FA29A" w14:textId="77777777" w:rsidR="00F63454" w:rsidRPr="00A2124F" w:rsidRDefault="00F63454" w:rsidP="00F63454">
                      <w:pPr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</w:p>
                    <w:p w14:paraId="3CC43B68" w14:textId="77777777" w:rsidR="00F63454" w:rsidRDefault="00F63454" w:rsidP="00F63454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washatullutaka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rictumi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churanakanki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.</w:t>
                      </w:r>
                    </w:p>
                    <w:p w14:paraId="14F50675" w14:textId="77777777" w:rsidR="00F63454" w:rsidRPr="00A2124F" w:rsidRDefault="00F63454" w:rsidP="00F63454">
                      <w:pPr>
                        <w:jc w:val="both"/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</w:p>
                    <w:p w14:paraId="48CABD77" w14:textId="77777777" w:rsidR="00F63454" w:rsidRPr="00F927BD" w:rsidRDefault="00F63454" w:rsidP="00F6345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</w:pPr>
                      <w:proofErr w:type="spellStart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Allkay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llankaykunata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llakanki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sumak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aycha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charinkapak</w:t>
                      </w:r>
                      <w:proofErr w:type="spellEnd"/>
                      <w:r w:rsidRPr="00F927B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PE"/>
                        </w:rPr>
                        <w:t>.</w:t>
                      </w:r>
                    </w:p>
                    <w:p w14:paraId="68AADAAC" w14:textId="77777777" w:rsidR="00AF41E6" w:rsidRPr="00F63454" w:rsidRDefault="00AF41E6" w:rsidP="00AF41E6">
                      <w:pPr>
                        <w:rPr>
                          <w:lang w:val="es-PE"/>
                        </w:rPr>
                      </w:pPr>
                    </w:p>
                    <w:p w14:paraId="7D93E128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2D31B238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668EDD64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11D0375F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7BE8FC84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342C5F52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  <w:p w14:paraId="2551A0EF" w14:textId="77777777" w:rsidR="00AF41E6" w:rsidRPr="003F2C10" w:rsidRDefault="00AF41E6" w:rsidP="00AF41E6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90A1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AD242B" wp14:editId="11B67D50">
                <wp:simplePos x="0" y="0"/>
                <wp:positionH relativeFrom="margin">
                  <wp:posOffset>2475230</wp:posOffset>
                </wp:positionH>
                <wp:positionV relativeFrom="paragraph">
                  <wp:posOffset>1133475</wp:posOffset>
                </wp:positionV>
                <wp:extent cx="2821940" cy="2171700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2171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607B4" w14:textId="77777777" w:rsidR="003F2C10" w:rsidRPr="00A2124F" w:rsidRDefault="003F2C10" w:rsidP="003F2C10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punchakunaka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allimi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shamunka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.</w:t>
                            </w:r>
                          </w:p>
                          <w:p w14:paraId="19FE6892" w14:textId="261E2BC1" w:rsidR="003F2C10" w:rsidRDefault="003F2C10" w:rsidP="003F2C10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Campak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tukuy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tullu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aychakuna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chu</w:t>
                            </w:r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kririnka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ashka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sinchi </w:t>
                            </w:r>
                            <w:proofErr w:type="spellStart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rurakpi</w:t>
                            </w:r>
                            <w:proofErr w:type="spellEnd"/>
                            <w:r w:rsidRPr="003F2C1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F9279FE" w14:textId="77777777" w:rsidR="003F2C10" w:rsidRPr="00A2124F" w:rsidRDefault="003F2C10" w:rsidP="003F2C10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llankaykunata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sumakmi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>llamunka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PE"/>
                              </w:rPr>
                              <w:t xml:space="preserve"> </w:t>
                            </w:r>
                          </w:p>
                          <w:p w14:paraId="5CDF0D05" w14:textId="77777777" w:rsidR="003F2C10" w:rsidRPr="003F2C10" w:rsidRDefault="003F2C10" w:rsidP="003F2C10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  <w:szCs w:val="24"/>
                              </w:rPr>
                            </w:pP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>Campak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>nananykunaka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 xml:space="preserve"> mana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>ashka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>shamunkachu</w:t>
                            </w:r>
                            <w:proofErr w:type="spellEnd"/>
                            <w:r w:rsidRPr="003F2C10">
                              <w:rPr>
                                <w:color w:val="000000" w:themeColor="text1"/>
                                <w:szCs w:val="24"/>
                              </w:rPr>
                              <w:t>.</w:t>
                            </w:r>
                          </w:p>
                          <w:p w14:paraId="4FFE5B9D" w14:textId="77777777" w:rsidR="003F2C10" w:rsidRPr="003F2C10" w:rsidRDefault="003F2C10" w:rsidP="003F2C10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5D304D" w14:textId="77777777" w:rsidR="009D1B8D" w:rsidRPr="003F2C10" w:rsidRDefault="009D1B8D" w:rsidP="009D1B8D"/>
                          <w:p w14:paraId="4573B0EC" w14:textId="77777777" w:rsidR="00AF41E6" w:rsidRPr="003F2C10" w:rsidRDefault="00AF41E6" w:rsidP="009D1B8D"/>
                          <w:p w14:paraId="02572062" w14:textId="77777777" w:rsidR="00AF41E6" w:rsidRPr="003F2C10" w:rsidRDefault="00AF41E6" w:rsidP="009D1B8D"/>
                          <w:p w14:paraId="6382107D" w14:textId="77777777" w:rsidR="00AF41E6" w:rsidRPr="003F2C10" w:rsidRDefault="00AF41E6" w:rsidP="009D1B8D"/>
                          <w:p w14:paraId="0FBF70CB" w14:textId="77777777" w:rsidR="00AF41E6" w:rsidRPr="003F2C10" w:rsidRDefault="00AF41E6" w:rsidP="009D1B8D"/>
                          <w:p w14:paraId="3E56DD02" w14:textId="77777777" w:rsidR="00AF41E6" w:rsidRPr="003F2C10" w:rsidRDefault="00AF41E6" w:rsidP="009D1B8D"/>
                          <w:p w14:paraId="25697796" w14:textId="77777777" w:rsidR="00AF41E6" w:rsidRPr="003F2C10" w:rsidRDefault="00AF41E6" w:rsidP="009D1B8D"/>
                          <w:p w14:paraId="5A1D7182" w14:textId="77777777" w:rsidR="00AF41E6" w:rsidRPr="003F2C10" w:rsidRDefault="00AF41E6" w:rsidP="009D1B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D242B" id="Rectángulo 19" o:spid="_x0000_s1044" style="position:absolute;margin-left:194.9pt;margin-top:89.25pt;width:222.2pt;height:171pt;z-index:251740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" fillcolor="#e2efd9 [665]" stroked="f" strokeweight="1pt">
                <v:textbox>
                  <w:txbxContent>
                    <w:p w14:paraId="54E607B4" w14:textId="77777777" w:rsidR="003F2C10" w:rsidRPr="00A2124F" w:rsidRDefault="003F2C10" w:rsidP="003F2C10">
                      <w:pPr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punchakunaka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allimi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shamunka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.</w:t>
                      </w:r>
                    </w:p>
                    <w:p w14:paraId="19FE6892" w14:textId="261E2BC1" w:rsidR="003F2C10" w:rsidRDefault="003F2C10" w:rsidP="003F2C10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Campak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tukuy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tullu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aychakuna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chu</w:t>
                      </w:r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kririnka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ashka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sinchi </w:t>
                      </w:r>
                      <w:proofErr w:type="spellStart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rurakpi</w:t>
                      </w:r>
                      <w:proofErr w:type="spellEnd"/>
                      <w:r w:rsidRPr="003F2C1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F9279FE" w14:textId="77777777" w:rsidR="003F2C10" w:rsidRPr="00A2124F" w:rsidRDefault="003F2C10" w:rsidP="003F2C10">
                      <w:pPr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  <w:szCs w:val="24"/>
                          <w:lang w:val="es-PE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llankaykunata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may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sumakmi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>llamunka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PE"/>
                        </w:rPr>
                        <w:t xml:space="preserve"> </w:t>
                      </w:r>
                    </w:p>
                    <w:p w14:paraId="5CDF0D05" w14:textId="77777777" w:rsidR="003F2C10" w:rsidRPr="003F2C10" w:rsidRDefault="003F2C10" w:rsidP="003F2C10">
                      <w:pPr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  <w:szCs w:val="24"/>
                        </w:rPr>
                      </w:pP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</w:rPr>
                        <w:t>Campak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</w:rPr>
                        <w:t>nananykunaka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</w:rPr>
                        <w:t xml:space="preserve"> mana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</w:rPr>
                        <w:t>ashka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3F2C10">
                        <w:rPr>
                          <w:color w:val="000000" w:themeColor="text1"/>
                          <w:szCs w:val="24"/>
                        </w:rPr>
                        <w:t>shamunkachu</w:t>
                      </w:r>
                      <w:proofErr w:type="spellEnd"/>
                      <w:r w:rsidRPr="003F2C10">
                        <w:rPr>
                          <w:color w:val="000000" w:themeColor="text1"/>
                          <w:szCs w:val="24"/>
                        </w:rPr>
                        <w:t>.</w:t>
                      </w:r>
                    </w:p>
                    <w:p w14:paraId="4FFE5B9D" w14:textId="77777777" w:rsidR="003F2C10" w:rsidRPr="003F2C10" w:rsidRDefault="003F2C10" w:rsidP="003F2C10">
                      <w:pPr>
                        <w:pStyle w:val="Prrafodelista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765D304D" w14:textId="77777777" w:rsidR="009D1B8D" w:rsidRPr="003F2C10" w:rsidRDefault="009D1B8D" w:rsidP="009D1B8D"/>
                    <w:p w14:paraId="4573B0EC" w14:textId="77777777" w:rsidR="00AF41E6" w:rsidRPr="003F2C10" w:rsidRDefault="00AF41E6" w:rsidP="009D1B8D"/>
                    <w:p w14:paraId="02572062" w14:textId="77777777" w:rsidR="00AF41E6" w:rsidRPr="003F2C10" w:rsidRDefault="00AF41E6" w:rsidP="009D1B8D"/>
                    <w:p w14:paraId="6382107D" w14:textId="77777777" w:rsidR="00AF41E6" w:rsidRPr="003F2C10" w:rsidRDefault="00AF41E6" w:rsidP="009D1B8D"/>
                    <w:p w14:paraId="0FBF70CB" w14:textId="77777777" w:rsidR="00AF41E6" w:rsidRPr="003F2C10" w:rsidRDefault="00AF41E6" w:rsidP="009D1B8D"/>
                    <w:p w14:paraId="3E56DD02" w14:textId="77777777" w:rsidR="00AF41E6" w:rsidRPr="003F2C10" w:rsidRDefault="00AF41E6" w:rsidP="009D1B8D"/>
                    <w:p w14:paraId="25697796" w14:textId="77777777" w:rsidR="00AF41E6" w:rsidRPr="003F2C10" w:rsidRDefault="00AF41E6" w:rsidP="009D1B8D"/>
                    <w:p w14:paraId="5A1D7182" w14:textId="77777777" w:rsidR="00AF41E6" w:rsidRPr="003F2C10" w:rsidRDefault="00AF41E6" w:rsidP="009D1B8D"/>
                  </w:txbxContent>
                </v:textbox>
                <w10:wrap anchorx="margin"/>
              </v:rect>
            </w:pict>
          </mc:Fallback>
        </mc:AlternateContent>
      </w:r>
      <w:r w:rsidR="00290A1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9EBD2F" wp14:editId="2640E73A">
                <wp:simplePos x="0" y="0"/>
                <wp:positionH relativeFrom="margin">
                  <wp:posOffset>5886108</wp:posOffset>
                </wp:positionH>
                <wp:positionV relativeFrom="paragraph">
                  <wp:posOffset>-557530</wp:posOffset>
                </wp:positionV>
                <wp:extent cx="1714500" cy="428625"/>
                <wp:effectExtent l="0" t="0" r="0" b="9525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3B3A9" w14:textId="77777777" w:rsidR="00F63454" w:rsidRPr="00B72CE9" w:rsidRDefault="00F63454" w:rsidP="00F63454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color w:val="auto"/>
                                <w:lang w:val="es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 xml:space="preserve">       </w:t>
                            </w:r>
                            <w:r w:rsidRPr="00B72CE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 xml:space="preserve">Yapa </w:t>
                            </w:r>
                            <w:proofErr w:type="spellStart"/>
                            <w:r w:rsidRPr="00B72CE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>willay</w:t>
                            </w:r>
                            <w:proofErr w:type="spellEnd"/>
                            <w:r w:rsidRPr="00B72CE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B72CE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>nikpi</w:t>
                            </w:r>
                            <w:proofErr w:type="spellEnd"/>
                            <w:r w:rsidRPr="00B72CE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MX"/>
                              </w:rPr>
                              <w:t>:</w:t>
                            </w:r>
                          </w:p>
                          <w:p w14:paraId="27D063D5" w14:textId="77777777" w:rsidR="003754CC" w:rsidRPr="00D11D22" w:rsidRDefault="003754CC" w:rsidP="003754CC">
                            <w:pPr>
                              <w:pStyle w:val="website"/>
                              <w:jc w:val="left"/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EBD2F" id="_x0000_s1045" type="#_x0000_t202" style="position:absolute;margin-left:463.45pt;margin-top:-43.9pt;width:135pt;height:33.7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" filled="f" stroked="f">
                <v:textbox>
                  <w:txbxContent>
                    <w:p w14:paraId="1093B3A9" w14:textId="77777777" w:rsidR="00F63454" w:rsidRPr="00B72CE9" w:rsidRDefault="00F63454" w:rsidP="00F63454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color w:val="auto"/>
                          <w:lang w:val="es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 xml:space="preserve">       </w:t>
                      </w:r>
                      <w:r w:rsidRPr="00B72CE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 xml:space="preserve">Yapa </w:t>
                      </w:r>
                      <w:proofErr w:type="spellStart"/>
                      <w:r w:rsidRPr="00B72CE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>willay</w:t>
                      </w:r>
                      <w:proofErr w:type="spellEnd"/>
                      <w:r w:rsidRPr="00B72CE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 xml:space="preserve"> </w:t>
                      </w:r>
                      <w:proofErr w:type="spellStart"/>
                      <w:r w:rsidRPr="00B72CE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>nikpi</w:t>
                      </w:r>
                      <w:proofErr w:type="spellEnd"/>
                      <w:r w:rsidRPr="00B72CE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MX"/>
                        </w:rPr>
                        <w:t>:</w:t>
                      </w:r>
                    </w:p>
                    <w:p w14:paraId="27D063D5" w14:textId="77777777" w:rsidR="003754CC" w:rsidRPr="00D11D22" w:rsidRDefault="003754CC" w:rsidP="003754CC">
                      <w:pPr>
                        <w:pStyle w:val="website"/>
                        <w:jc w:val="left"/>
                        <w:rPr>
                          <w:color w:val="FFFFFF" w:themeColor="background1"/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0A1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CA530E" wp14:editId="702B4627">
                <wp:simplePos x="0" y="0"/>
                <wp:positionH relativeFrom="rightMargin">
                  <wp:align>left</wp:align>
                </wp:positionH>
                <wp:positionV relativeFrom="paragraph">
                  <wp:posOffset>-656493</wp:posOffset>
                </wp:positionV>
                <wp:extent cx="800100" cy="647700"/>
                <wp:effectExtent l="0" t="0" r="19050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47700"/>
                        </a:xfrm>
                        <a:prstGeom prst="rect">
                          <a:avLst/>
                        </a:prstGeom>
                        <a:blipFill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0FFEB" w14:textId="77777777" w:rsidR="003754CC" w:rsidRDefault="003754CC" w:rsidP="003754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530E" id="Cuadro de texto 85" o:spid="_x0000_s1046" type="#_x0000_t202" style="position:absolute;margin-left:0;margin-top:-51.7pt;width:63pt;height:51pt;z-index:2517340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" strokecolor="black [3213]" strokeweight="1.5pt">
                <v:fill r:id="rId33" o:title="" recolor="t" rotate="t" type="frame"/>
                <v:textbox>
                  <w:txbxContent>
                    <w:p w14:paraId="70F0FFEB" w14:textId="77777777" w:rsidR="003754CC" w:rsidRDefault="003754CC" w:rsidP="003754CC"/>
                  </w:txbxContent>
                </v:textbox>
                <w10:wrap anchorx="margin"/>
              </v:shape>
            </w:pict>
          </mc:Fallback>
        </mc:AlternateContent>
      </w:r>
      <w:r w:rsidR="00AF41E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96A250" wp14:editId="50563A2E">
                <wp:simplePos x="0" y="0"/>
                <wp:positionH relativeFrom="margin">
                  <wp:posOffset>5855677</wp:posOffset>
                </wp:positionH>
                <wp:positionV relativeFrom="paragraph">
                  <wp:posOffset>334108</wp:posOffset>
                </wp:positionV>
                <wp:extent cx="2819253" cy="597535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253" cy="597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94491" w14:textId="77777777" w:rsidR="00F63454" w:rsidRPr="00A2124F" w:rsidRDefault="00F63454" w:rsidP="00255B32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Kayta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rurana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 xml:space="preserve"> kanki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allpapi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llankanakapapk</w:t>
                            </w:r>
                            <w:proofErr w:type="spellEnd"/>
                          </w:p>
                          <w:p w14:paraId="79025DBA" w14:textId="77777777" w:rsidR="00AF41E6" w:rsidRDefault="00AF41E6" w:rsidP="00AF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6A250" id="Rectángulo 25" o:spid="_x0000_s1047" style="position:absolute;margin-left:461.1pt;margin-top:26.3pt;width:222pt;height:47.0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" filled="f" stroked="f" strokeweight="1pt">
                <v:textbox>
                  <w:txbxContent>
                    <w:p w14:paraId="5C394491" w14:textId="77777777" w:rsidR="00F63454" w:rsidRPr="00A2124F" w:rsidRDefault="00F63454" w:rsidP="00255B32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Kayta</w:t>
                      </w:r>
                      <w:proofErr w:type="spellEnd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rurana</w:t>
                      </w:r>
                      <w:proofErr w:type="spellEnd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 xml:space="preserve"> kanki </w:t>
                      </w: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allpapi</w:t>
                      </w:r>
                      <w:proofErr w:type="spellEnd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llankanakapapk</w:t>
                      </w:r>
                      <w:proofErr w:type="spellEnd"/>
                    </w:p>
                    <w:p w14:paraId="79025DBA" w14:textId="77777777" w:rsidR="00AF41E6" w:rsidRDefault="00AF41E6" w:rsidP="00AF41E6"/>
                  </w:txbxContent>
                </v:textbox>
                <w10:wrap anchorx="margin"/>
              </v:rect>
            </w:pict>
          </mc:Fallback>
        </mc:AlternateContent>
      </w:r>
      <w:r w:rsidR="00AF41E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D93595" wp14:editId="6302F85F">
                <wp:simplePos x="0" y="0"/>
                <wp:positionH relativeFrom="margin">
                  <wp:align>center</wp:align>
                </wp:positionH>
                <wp:positionV relativeFrom="paragraph">
                  <wp:posOffset>351252</wp:posOffset>
                </wp:positionV>
                <wp:extent cx="2821940" cy="650630"/>
                <wp:effectExtent l="0" t="0" r="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6506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FD06E" w14:textId="77777777" w:rsidR="003F2C10" w:rsidRPr="00A2124F" w:rsidRDefault="003F2C10" w:rsidP="00255B32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Alli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>rurakpi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Makikunawan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taligakunata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aparishpa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llankana</w:t>
                            </w:r>
                            <w:proofErr w:type="spellEnd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E6584A"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kayta</w:t>
                            </w:r>
                            <w:proofErr w:type="spellEnd"/>
                            <w:r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>charina</w:t>
                            </w:r>
                            <w:proofErr w:type="spellEnd"/>
                            <w:r>
                              <w:rPr>
                                <w:b/>
                                <w:color w:val="833C0B" w:themeColor="accent2" w:themeShade="80"/>
                                <w:szCs w:val="24"/>
                                <w:lang w:val="es-PE"/>
                              </w:rPr>
                              <w:t xml:space="preserve"> kanki:</w:t>
                            </w:r>
                          </w:p>
                          <w:p w14:paraId="62946232" w14:textId="77777777" w:rsidR="007E4704" w:rsidRPr="003F2C10" w:rsidRDefault="007E4704" w:rsidP="007E4704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93595" id="Rectángulo 34" o:spid="_x0000_s1048" style="position:absolute;margin-left:0;margin-top:27.65pt;width:222.2pt;height:51.2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" fillcolor="#8fdea0" stroked="f" strokeweight="1pt">
                <v:fill color2="#dff3e3" rotate="t" angle="315" colors="0 #8fdea0;.5 #bce9c5;1 #dff3e3" focus="100%" type="gradient"/>
                <v:textbox>
                  <w:txbxContent>
                    <w:p w14:paraId="1A2FD06E" w14:textId="77777777" w:rsidR="003F2C10" w:rsidRPr="00A2124F" w:rsidRDefault="003F2C10" w:rsidP="00255B32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Alli</w:t>
                      </w:r>
                      <w:proofErr w:type="spellEnd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>rurakpi</w:t>
                      </w:r>
                      <w:proofErr w:type="spellEnd"/>
                      <w:r>
                        <w:rPr>
                          <w:b/>
                          <w:bCs/>
                          <w:color w:val="833C0B" w:themeColor="accent2" w:themeShade="80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Makikunawan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taligakunata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aparishpa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llankana</w:t>
                      </w:r>
                      <w:proofErr w:type="spellEnd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 w:rsidRPr="00E6584A"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campak</w:t>
                      </w:r>
                      <w:proofErr w:type="spellEnd"/>
                      <w:r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kayta</w:t>
                      </w:r>
                      <w:proofErr w:type="spellEnd"/>
                      <w:r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>charina</w:t>
                      </w:r>
                      <w:proofErr w:type="spellEnd"/>
                      <w:r>
                        <w:rPr>
                          <w:b/>
                          <w:color w:val="833C0B" w:themeColor="accent2" w:themeShade="80"/>
                          <w:szCs w:val="24"/>
                          <w:lang w:val="es-PE"/>
                        </w:rPr>
                        <w:t xml:space="preserve"> kanki:</w:t>
                      </w:r>
                    </w:p>
                    <w:p w14:paraId="62946232" w14:textId="77777777" w:rsidR="007E4704" w:rsidRPr="003F2C10" w:rsidRDefault="007E4704" w:rsidP="007E4704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6C1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445A36F9">
                <wp:simplePos x="0" y="0"/>
                <wp:positionH relativeFrom="column">
                  <wp:posOffset>1732426</wp:posOffset>
                </wp:positionH>
                <wp:positionV relativeFrom="paragraph">
                  <wp:posOffset>-735965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3F71F" id="Forma libre: forma 62" o:spid="_x0000_s1026" style="position:absolute;margin-left:136.4pt;margin-top:-57.95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" path="m,l877402,750548r6057239,-5286l6934641,,,xe" fillcolor="#823b0b [1605]" stroked="f" strokeweight="1pt">
                <v:fill color2="#823b0b [1605]" rotate="t" focusposition=".5,.5" focussize="" colors="0 #c29f96;.5 #d8c5c0;1 #ece3e1" focus="100%" type="gradientRadial"/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3754C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35B3F35A">
                <wp:simplePos x="0" y="0"/>
                <wp:positionH relativeFrom="margin">
                  <wp:align>center</wp:align>
                </wp:positionH>
                <wp:positionV relativeFrom="paragraph">
                  <wp:posOffset>109220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2A02" id="Rectángulo 65" o:spid="_x0000_s1026" style="position:absolute;margin-left:0;margin-top:8.6pt;width:758.8pt;height:9.35pt;z-index:251714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" fillcolor="#ea8c8c" stroked="f" strokeweight="1pt">
                <v:fill color2="#f7dede" rotate="t" angle="90" colors="0 #ea8c8c;.5 #f0baba;1 #f7dede" focus="100%" type="gradient"/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4D15851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19460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65DF68DB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3BEC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" path="m,l270316,3337r884365,754213l877691,757550,,xe" fillcolor="#b196d2" stroked="f" strokeweight="1pt">
                <v:fill color2="#e7e1f0" rotate="t" angle="270" colors="0 #b196d2;.5 #cfc0e2;1 #e7e1f0" focus="100%" type="gradient"/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 w:rsidRPr="001E7EB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4F7C3320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30FA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" path="m,3337l180210,r891039,754213l871016,754213,,3337xe" fillcolor="#ea8c8c" stroked="f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06D0492B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09D1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" fillcolor="#823b0b [1605]" strokecolor="black [3213]" strokeweight="1pt">
                <v:fill color2="#823b0b [1605]" rotate="t" focusposition=".5,.5" focussize="" colors="0 #c29f96;.5 #d8c5c0;1 #ece3e1" focus="100%" type="gradientRadial"/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639072D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D9640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" path="m9607138,178130l9607138,,8467106,,8336478,118753,,106878r,71252l9607138,178130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3A72F967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0226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" fillcolor="#8fdea0" stroked="f" strokeweight="1pt">
                <v:fill color2="#dff3e3" rotate="t" angle="315" colors="0 #8fdea0;.5 #bce9c5;1 #dff3e3" focus="100%" type="gradient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6E4E"/>
    <w:multiLevelType w:val="hybridMultilevel"/>
    <w:tmpl w:val="13B8E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50753"/>
    <w:multiLevelType w:val="hybridMultilevel"/>
    <w:tmpl w:val="1E668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46FCA"/>
    <w:multiLevelType w:val="hybridMultilevel"/>
    <w:tmpl w:val="EF485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13D78"/>
    <w:multiLevelType w:val="hybridMultilevel"/>
    <w:tmpl w:val="C9BE08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F149A7"/>
    <w:multiLevelType w:val="hybridMultilevel"/>
    <w:tmpl w:val="81B0D6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70146"/>
    <w:multiLevelType w:val="hybridMultilevel"/>
    <w:tmpl w:val="FFD0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32D3E"/>
    <w:multiLevelType w:val="multilevel"/>
    <w:tmpl w:val="DD6CF4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10E52A8"/>
    <w:multiLevelType w:val="hybridMultilevel"/>
    <w:tmpl w:val="6A4A2C6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7692F3B"/>
    <w:multiLevelType w:val="hybridMultilevel"/>
    <w:tmpl w:val="31BA3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9373DD"/>
    <w:multiLevelType w:val="hybridMultilevel"/>
    <w:tmpl w:val="283CE6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052EC"/>
    <w:multiLevelType w:val="hybridMultilevel"/>
    <w:tmpl w:val="70E0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12"/>
  </w:num>
  <w:num w:numId="9">
    <w:abstractNumId w:val="3"/>
  </w:num>
  <w:num w:numId="10">
    <w:abstractNumId w:val="13"/>
  </w:num>
  <w:num w:numId="11">
    <w:abstractNumId w:val="11"/>
  </w:num>
  <w:num w:numId="12">
    <w:abstractNumId w:val="3"/>
  </w:num>
  <w:num w:numId="13">
    <w:abstractNumId w:val="16"/>
  </w:num>
  <w:num w:numId="14">
    <w:abstractNumId w:val="4"/>
  </w:num>
  <w:num w:numId="15">
    <w:abstractNumId w:val="1"/>
  </w:num>
  <w:num w:numId="16">
    <w:abstractNumId w:val="0"/>
  </w:num>
  <w:num w:numId="17">
    <w:abstractNumId w:val="18"/>
  </w:num>
  <w:num w:numId="18">
    <w:abstractNumId w:val="2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3441C"/>
    <w:rsid w:val="00045317"/>
    <w:rsid w:val="00052C06"/>
    <w:rsid w:val="000842F0"/>
    <w:rsid w:val="000B1A27"/>
    <w:rsid w:val="00125867"/>
    <w:rsid w:val="00160C9E"/>
    <w:rsid w:val="00167BBA"/>
    <w:rsid w:val="001B5A12"/>
    <w:rsid w:val="001E7EBB"/>
    <w:rsid w:val="00255B32"/>
    <w:rsid w:val="00290A11"/>
    <w:rsid w:val="00296DC9"/>
    <w:rsid w:val="002D1E5D"/>
    <w:rsid w:val="002D1FDE"/>
    <w:rsid w:val="00323445"/>
    <w:rsid w:val="003754CC"/>
    <w:rsid w:val="003B53D6"/>
    <w:rsid w:val="003F2C10"/>
    <w:rsid w:val="004A3E34"/>
    <w:rsid w:val="00504391"/>
    <w:rsid w:val="005473D4"/>
    <w:rsid w:val="005A6C17"/>
    <w:rsid w:val="00602BC0"/>
    <w:rsid w:val="006402FC"/>
    <w:rsid w:val="00680402"/>
    <w:rsid w:val="006E0664"/>
    <w:rsid w:val="006F101E"/>
    <w:rsid w:val="00720048"/>
    <w:rsid w:val="007E4704"/>
    <w:rsid w:val="0083591E"/>
    <w:rsid w:val="008904AE"/>
    <w:rsid w:val="008C723A"/>
    <w:rsid w:val="00944996"/>
    <w:rsid w:val="0098393A"/>
    <w:rsid w:val="00987B01"/>
    <w:rsid w:val="00993967"/>
    <w:rsid w:val="009B56A7"/>
    <w:rsid w:val="009D1B8D"/>
    <w:rsid w:val="009E1CB8"/>
    <w:rsid w:val="00A05D1F"/>
    <w:rsid w:val="00A72881"/>
    <w:rsid w:val="00AF01DA"/>
    <w:rsid w:val="00AF41E6"/>
    <w:rsid w:val="00B274D2"/>
    <w:rsid w:val="00B51C2E"/>
    <w:rsid w:val="00BD2DDA"/>
    <w:rsid w:val="00BE6AA5"/>
    <w:rsid w:val="00BF0946"/>
    <w:rsid w:val="00BF2B70"/>
    <w:rsid w:val="00C15C62"/>
    <w:rsid w:val="00C31E43"/>
    <w:rsid w:val="00C82F1C"/>
    <w:rsid w:val="00CE194A"/>
    <w:rsid w:val="00D11D22"/>
    <w:rsid w:val="00D335DA"/>
    <w:rsid w:val="00D43E68"/>
    <w:rsid w:val="00D541C7"/>
    <w:rsid w:val="00DA62C5"/>
    <w:rsid w:val="00DB6782"/>
    <w:rsid w:val="00DC09B7"/>
    <w:rsid w:val="00E02E36"/>
    <w:rsid w:val="00E041F2"/>
    <w:rsid w:val="00E42B08"/>
    <w:rsid w:val="00E47FDE"/>
    <w:rsid w:val="00E65B55"/>
    <w:rsid w:val="00E92446"/>
    <w:rsid w:val="00E96CFD"/>
    <w:rsid w:val="00EA20F5"/>
    <w:rsid w:val="00EE1E5C"/>
    <w:rsid w:val="00F51B69"/>
    <w:rsid w:val="00F63454"/>
    <w:rsid w:val="00F7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10.png"/><Relationship Id="rId3" Type="http://schemas.openxmlformats.org/officeDocument/2006/relationships/settings" Target="settings.xml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100.pn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svg"/><Relationship Id="rId20" Type="http://schemas.openxmlformats.org/officeDocument/2006/relationships/image" Target="media/image15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90.png"/><Relationship Id="rId32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8" Type="http://schemas.openxmlformats.org/officeDocument/2006/relationships/image" Target="media/image16.wmf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7" Type="http://schemas.openxmlformats.org/officeDocument/2006/relationships/image" Target="media/image120.png"/><Relationship Id="rId30" Type="http://schemas.openxmlformats.org/officeDocument/2006/relationships/image" Target="media/image140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Velastegui Llanos Christian Daniel</cp:lastModifiedBy>
  <cp:revision>2</cp:revision>
  <cp:lastPrinted>2021-08-17T23:02:00Z</cp:lastPrinted>
  <dcterms:created xsi:type="dcterms:W3CDTF">2021-08-22T23:52:00Z</dcterms:created>
  <dcterms:modified xsi:type="dcterms:W3CDTF">2021-08-22T23:52:00Z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