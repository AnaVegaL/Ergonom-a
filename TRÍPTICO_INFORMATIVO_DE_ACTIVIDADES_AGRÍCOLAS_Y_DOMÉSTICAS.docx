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3170" w14:textId="25BEA3A3" w:rsidR="00D43E68" w:rsidRDefault="009068DB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78E49C0B">
                <wp:simplePos x="0" y="0"/>
                <wp:positionH relativeFrom="page">
                  <wp:posOffset>238760</wp:posOffset>
                </wp:positionH>
                <wp:positionV relativeFrom="paragraph">
                  <wp:posOffset>246218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A8879A" id="Rectángulo 37" o:spid="_x0000_s1026" style="position:absolute;margin-left:18.8pt;margin-top:19.4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" fillcolor="#f2f2f2 [3052]" stroked="f" strokeweight="1pt">
                <w10:wrap anchorx="page"/>
              </v:rect>
            </w:pict>
          </mc:Fallback>
        </mc:AlternateContent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FD68438" wp14:editId="24C3CDD5">
                <wp:simplePos x="0" y="0"/>
                <wp:positionH relativeFrom="column">
                  <wp:posOffset>2482850</wp:posOffset>
                </wp:positionH>
                <wp:positionV relativeFrom="paragraph">
                  <wp:posOffset>76200</wp:posOffset>
                </wp:positionV>
                <wp:extent cx="1492250" cy="826267"/>
                <wp:effectExtent l="19050" t="19050" r="31750" b="12636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826267"/>
                        </a:xfrm>
                        <a:prstGeom prst="wedgeEllipseCallou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9D592" w14:textId="4A6512C7" w:rsidR="00D61739" w:rsidRPr="00B23420" w:rsidRDefault="00D61739" w:rsidP="00D61739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6843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Cuadro de texto 31" o:spid="_x0000_s1026" type="#_x0000_t63" style="position:absolute;margin-left:195.5pt;margin-top:6pt;width:117.5pt;height:65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" adj="6300,24300" filled="f" strokeweight=".5pt">
                <v:textbox>
                  <w:txbxContent>
                    <w:p w14:paraId="2C09D592" w14:textId="4A6512C7" w:rsidR="00D61739" w:rsidRPr="00B23420" w:rsidRDefault="00D61739" w:rsidP="00D61739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209326FE">
                <wp:simplePos x="0" y="0"/>
                <wp:positionH relativeFrom="column">
                  <wp:posOffset>2440172</wp:posOffset>
                </wp:positionH>
                <wp:positionV relativeFrom="paragraph">
                  <wp:posOffset>-691116</wp:posOffset>
                </wp:positionV>
                <wp:extent cx="2882900" cy="2679404"/>
                <wp:effectExtent l="0" t="0" r="12700" b="26035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267940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373099F0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111189F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003E074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2EB0C590" w:rsidR="00D43E68" w:rsidRDefault="00D43E68" w:rsidP="00D6173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7" type="#_x0000_t202" style="position:absolute;margin-left:192.15pt;margin-top:-54.4pt;width:227pt;height:21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" fillcolor="#e2efd9 [665]" strokecolor="black [3213]">
                <v:textbox>
                  <w:txbxContent>
                    <w:p w14:paraId="2655C3A3" w14:textId="373099F0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111189F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003E074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2EB0C590" w:rsidR="00D43E68" w:rsidRDefault="00D43E68" w:rsidP="00D61739"/>
                  </w:txbxContent>
                </v:textbox>
              </v:shape>
            </w:pict>
          </mc:Fallback>
        </mc:AlternateContent>
      </w:r>
      <w:r w:rsidR="00D61739">
        <w:rPr>
          <w:noProof/>
        </w:rPr>
        <w:drawing>
          <wp:anchor distT="0" distB="0" distL="114300" distR="114300" simplePos="0" relativeHeight="251804672" behindDoc="0" locked="0" layoutInCell="1" allowOverlap="1" wp14:anchorId="5BF22D48" wp14:editId="071B330E">
            <wp:simplePos x="0" y="0"/>
            <wp:positionH relativeFrom="margin">
              <wp:posOffset>4799774</wp:posOffset>
            </wp:positionH>
            <wp:positionV relativeFrom="paragraph">
              <wp:posOffset>-563526</wp:posOffset>
            </wp:positionV>
            <wp:extent cx="489098" cy="489098"/>
            <wp:effectExtent l="0" t="0" r="6350" b="6350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8" cy="48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9">
        <w:rPr>
          <w:noProof/>
        </w:rPr>
        <w:drawing>
          <wp:anchor distT="0" distB="0" distL="114300" distR="114300" simplePos="0" relativeHeight="251802624" behindDoc="0" locked="0" layoutInCell="1" allowOverlap="1" wp14:anchorId="0688EEEB" wp14:editId="63DED86A">
            <wp:simplePos x="0" y="0"/>
            <wp:positionH relativeFrom="column">
              <wp:posOffset>2535703</wp:posOffset>
            </wp:positionH>
            <wp:positionV relativeFrom="paragraph">
              <wp:posOffset>-584821</wp:posOffset>
            </wp:positionV>
            <wp:extent cx="372140" cy="482003"/>
            <wp:effectExtent l="0" t="0" r="8890" b="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5" t="21063" r="25558" b="19542"/>
                    <a:stretch/>
                  </pic:blipFill>
                  <pic:spPr bwMode="auto">
                    <a:xfrm>
                      <a:off x="0" y="0"/>
                      <a:ext cx="372140" cy="48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0DF2A17" wp14:editId="376EB8EC">
                <wp:simplePos x="0" y="0"/>
                <wp:positionH relativeFrom="margin">
                  <wp:align>center</wp:align>
                </wp:positionH>
                <wp:positionV relativeFrom="paragraph">
                  <wp:posOffset>-588763</wp:posOffset>
                </wp:positionV>
                <wp:extent cx="2413591" cy="765545"/>
                <wp:effectExtent l="0" t="0" r="0" b="0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591" cy="765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70791" w14:textId="77777777" w:rsidR="00D61739" w:rsidRPr="00D61739" w:rsidRDefault="00D61739" w:rsidP="00D6173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  <w:t>UNIVERSIDAD TÉCNICA DE AMBATO</w:t>
                            </w:r>
                          </w:p>
                          <w:p w14:paraId="5822C91A" w14:textId="77777777" w:rsidR="00D61739" w:rsidRPr="00D61739" w:rsidRDefault="00D61739" w:rsidP="00D61739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sz w:val="20"/>
                                <w:lang w:val="es-MX"/>
                              </w:rPr>
                              <w:t xml:space="preserve">Carrera de Ingeniería Industrial </w:t>
                            </w:r>
                          </w:p>
                          <w:p w14:paraId="03608C6D" w14:textId="398255CF" w:rsidR="00D61739" w:rsidRPr="00D61739" w:rsidRDefault="00D61739" w:rsidP="00D61739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sz w:val="20"/>
                                <w:lang w:val="es-MX"/>
                              </w:rPr>
                              <w:t>en Automatización</w:t>
                            </w:r>
                          </w:p>
                          <w:p w14:paraId="40DB60AB" w14:textId="77777777" w:rsidR="00D61739" w:rsidRDefault="00D617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2A17" id="Cuadro de texto 137" o:spid="_x0000_s1028" type="#_x0000_t202" style="position:absolute;margin-left:0;margin-top:-46.35pt;width:190.05pt;height:60.3pt;z-index:251800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" filled="f" stroked="f" strokeweight=".5pt">
                <v:textbox>
                  <w:txbxContent>
                    <w:p w14:paraId="2F370791" w14:textId="77777777" w:rsidR="00D61739" w:rsidRPr="00D61739" w:rsidRDefault="00D61739" w:rsidP="00D61739">
                      <w:pPr>
                        <w:jc w:val="center"/>
                        <w:rPr>
                          <w:b/>
                          <w:bCs/>
                          <w:sz w:val="20"/>
                          <w:lang w:val="es-MX"/>
                        </w:rPr>
                      </w:pPr>
                      <w:r w:rsidRPr="00D61739">
                        <w:rPr>
                          <w:b/>
                          <w:bCs/>
                          <w:sz w:val="20"/>
                          <w:lang w:val="es-MX"/>
                        </w:rPr>
                        <w:t>UNIVERSIDAD TÉCNICA DE AMBATO</w:t>
                      </w:r>
                    </w:p>
                    <w:p w14:paraId="5822C91A" w14:textId="77777777" w:rsidR="00D61739" w:rsidRPr="00D61739" w:rsidRDefault="00D61739" w:rsidP="00D61739">
                      <w:pPr>
                        <w:jc w:val="center"/>
                        <w:rPr>
                          <w:sz w:val="20"/>
                          <w:lang w:val="es-MX"/>
                        </w:rPr>
                      </w:pPr>
                      <w:r w:rsidRPr="00D61739">
                        <w:rPr>
                          <w:sz w:val="20"/>
                          <w:lang w:val="es-MX"/>
                        </w:rPr>
                        <w:t xml:space="preserve">Carrera de Ingeniería Industrial </w:t>
                      </w:r>
                    </w:p>
                    <w:p w14:paraId="03608C6D" w14:textId="398255CF" w:rsidR="00D61739" w:rsidRPr="00D61739" w:rsidRDefault="00D61739" w:rsidP="00D61739">
                      <w:pPr>
                        <w:jc w:val="center"/>
                        <w:rPr>
                          <w:sz w:val="20"/>
                          <w:lang w:val="es-MX"/>
                        </w:rPr>
                      </w:pPr>
                      <w:r w:rsidRPr="00D61739">
                        <w:rPr>
                          <w:sz w:val="20"/>
                          <w:lang w:val="es-MX"/>
                        </w:rPr>
                        <w:t>en Automatización</w:t>
                      </w:r>
                    </w:p>
                    <w:p w14:paraId="40DB60AB" w14:textId="77777777" w:rsidR="00D61739" w:rsidRDefault="00D61739"/>
                  </w:txbxContent>
                </v:textbox>
                <w10:wrap anchorx="margin"/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0FF39952">
                <wp:simplePos x="0" y="0"/>
                <wp:positionH relativeFrom="column">
                  <wp:posOffset>5819775</wp:posOffset>
                </wp:positionH>
                <wp:positionV relativeFrom="paragraph">
                  <wp:posOffset>-695325</wp:posOffset>
                </wp:positionV>
                <wp:extent cx="2865755" cy="7345680"/>
                <wp:effectExtent l="0" t="0" r="10795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73456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2A118" id="Rectángulo 46" o:spid="_x0000_s1026" style="position:absolute;margin-left:458.25pt;margin-top:-54.75pt;width:225.65pt;height:578.4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" fillcolor="#538135 [2409]" strokecolor="white [3212]" strokeweight="1pt"/>
            </w:pict>
          </mc:Fallback>
        </mc:AlternateContent>
      </w:r>
      <w:r w:rsidR="0085629B">
        <w:rPr>
          <w:noProof/>
        </w:rPr>
        <mc:AlternateContent>
          <mc:Choice Requires="wps">
            <w:drawing>
              <wp:anchor distT="0" distB="0" distL="114300" distR="114300" simplePos="0" relativeHeight="251636729" behindDoc="0" locked="0" layoutInCell="1" allowOverlap="1" wp14:anchorId="67E29BDE" wp14:editId="5A471D71">
                <wp:simplePos x="0" y="0"/>
                <wp:positionH relativeFrom="column">
                  <wp:posOffset>5972175</wp:posOffset>
                </wp:positionH>
                <wp:positionV relativeFrom="paragraph">
                  <wp:posOffset>-419101</wp:posOffset>
                </wp:positionV>
                <wp:extent cx="2527300" cy="4067175"/>
                <wp:effectExtent l="19050" t="19050" r="44450" b="2857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4067175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CC1D8" id="Forma libre: forma 47" o:spid="_x0000_s1026" style="position:absolute;margin-left:470.25pt;margin-top:-33pt;width:199pt;height:320.25pt;z-index:25163672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27443,4777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" path="m10274,10274l2527443,v-3425,1592494,-6849,3184989,-10274,4777483l1818526,4777483,1674688,4633645,,4643919c3425,3099371,6849,1554822,10274,10274xe" fillcolor="#e2efd9 [665]" strokecolor="black [3213]" strokeweight="1pt">
                <v:stroke joinstyle="miter"/>
                <v:path arrowok="t" o:connecttype="custom" o:connectlocs="10273,8746;2527300,0;2517027,4067175;1818423,4067175;1674593,3944723;0,3953469;10273,8746" o:connectangles="0,0,0,0,0,0,0"/>
              </v:shape>
            </w:pict>
          </mc:Fallback>
        </mc:AlternateContent>
      </w:r>
      <w:r w:rsidR="00CE1E9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9F50212" wp14:editId="574ADD34">
                <wp:simplePos x="0" y="0"/>
                <wp:positionH relativeFrom="column">
                  <wp:posOffset>6045573</wp:posOffset>
                </wp:positionH>
                <wp:positionV relativeFrom="paragraph">
                  <wp:posOffset>23429</wp:posOffset>
                </wp:positionV>
                <wp:extent cx="2270234" cy="83820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234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4C8E2" w14:textId="31BA5390" w:rsidR="00CE1E94" w:rsidRP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r w:rsidRPr="00CE1E9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La ergonomía significa norma de trabajo y busca adaptar el trabajo al trabajador.</w:t>
                            </w:r>
                          </w:p>
                          <w:p w14:paraId="551D6270" w14:textId="77777777" w:rsidR="00CE1E94" w:rsidRDefault="00CE1E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F50212" id="Cuadro de texto 94" o:spid="_x0000_s1029" type="#_x0000_t202" style="position:absolute;margin-left:476.05pt;margin-top:1.85pt;width:178.75pt;height:66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" filled="f" stroked="f" strokeweight=".5pt">
                <v:textbox>
                  <w:txbxContent>
                    <w:p w14:paraId="51A4C8E2" w14:textId="31BA5390" w:rsidR="00CE1E94" w:rsidRPr="00CE1E94" w:rsidRDefault="00CE1E94" w:rsidP="00CE1E9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La ergonomía </w:t>
                      </w: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significa norma de trabajo y busca </w:t>
                      </w: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adapta</w:t>
                      </w: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r</w:t>
                      </w: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el trabajo al trabajador</w:t>
                      </w: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.</w:t>
                      </w:r>
                    </w:p>
                    <w:p w14:paraId="551D6270" w14:textId="77777777" w:rsidR="00CE1E94" w:rsidRDefault="00CE1E94"/>
                  </w:txbxContent>
                </v:textbox>
              </v:shape>
            </w:pict>
          </mc:Fallback>
        </mc:AlternateContent>
      </w:r>
      <w:r w:rsidR="00CE1E9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442D15" wp14:editId="26151CC0">
                <wp:simplePos x="0" y="0"/>
                <wp:positionH relativeFrom="column">
                  <wp:posOffset>6167470</wp:posOffset>
                </wp:positionH>
                <wp:positionV relativeFrom="paragraph">
                  <wp:posOffset>-289560</wp:posOffset>
                </wp:positionV>
                <wp:extent cx="2240280" cy="318135"/>
                <wp:effectExtent l="0" t="0" r="0" b="5715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2A601" w14:textId="2A3AA5E5" w:rsidR="00CE1E94" w:rsidRPr="00CE1E94" w:rsidRDefault="00CE1E94">
                            <w:pPr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¿QUÉ ES LA ERGONOMÍA?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2D15" id="Cuadro de texto 93" o:spid="_x0000_s1030" type="#_x0000_t202" style="position:absolute;margin-left:485.65pt;margin-top:-22.8pt;width:176.4pt;height:25.0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" filled="f" stroked="f" strokeweight=".5pt">
                <v:textbox>
                  <w:txbxContent>
                    <w:p w14:paraId="1B22A601" w14:textId="2A3AA5E5" w:rsidR="00CE1E94" w:rsidRPr="00CE1E94" w:rsidRDefault="00CE1E94">
                      <w:pPr>
                        <w:rPr>
                          <w:b/>
                          <w:bCs/>
                          <w:lang w:val="es-MX"/>
                        </w:rPr>
                      </w:pPr>
                      <w:r w:rsidRPr="00CE1E94">
                        <w:rPr>
                          <w:b/>
                          <w:bCs/>
                          <w:lang w:val="es-MX"/>
                        </w:rPr>
                        <w:t>¿QUÉ ES LA ERGONOMÍA?</w:t>
                      </w:r>
                    </w:p>
                  </w:txbxContent>
                </v:textbox>
              </v:shape>
            </w:pict>
          </mc:Fallback>
        </mc:AlternateContent>
      </w:r>
      <w:r w:rsidR="000259CD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E7538E" wp14:editId="2E7F1874">
                <wp:simplePos x="0" y="0"/>
                <wp:positionH relativeFrom="column">
                  <wp:posOffset>-624840</wp:posOffset>
                </wp:positionH>
                <wp:positionV relativeFrom="paragraph">
                  <wp:posOffset>-396240</wp:posOffset>
                </wp:positionV>
                <wp:extent cx="2301240" cy="487680"/>
                <wp:effectExtent l="0" t="0" r="0" b="762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3FE4A" w14:textId="1D9C9CF2" w:rsidR="000259CD" w:rsidRPr="000259CD" w:rsidRDefault="000259CD" w:rsidP="000259C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</w:pPr>
                            <w:r w:rsidRPr="000259CD"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538E" id="Cuadro de texto 92" o:spid="_x0000_s1031" type="#_x0000_t202" style="position:absolute;margin-left:-49.2pt;margin-top:-31.2pt;width:181.2pt;height:38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" filled="f" stroked="f" strokeweight=".5pt">
                <v:textbox>
                  <w:txbxContent>
                    <w:p w14:paraId="2073FE4A" w14:textId="1D9C9CF2" w:rsidR="000259CD" w:rsidRPr="000259CD" w:rsidRDefault="000259CD" w:rsidP="000259CD">
                      <w:pPr>
                        <w:jc w:val="center"/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</w:pPr>
                      <w:r w:rsidRPr="000259CD"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  <w:t>ERGONOMÍA</w:t>
                      </w:r>
                    </w:p>
                  </w:txbxContent>
                </v:textbox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34C4F" wp14:editId="741011A9">
                <wp:simplePos x="0" y="0"/>
                <wp:positionH relativeFrom="column">
                  <wp:posOffset>5823391</wp:posOffset>
                </wp:positionH>
                <wp:positionV relativeFrom="paragraph">
                  <wp:posOffset>-688340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44955" id="Rectángulo 51" o:spid="_x0000_s1026" style="position:absolute;margin-left:458.55pt;margin-top:-54.2pt;width:224.8pt;height:57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" filled="f" strokecolor="black [3213]" strokeweight="1pt"/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3C2BF3F1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F07963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" path="m,l409575,r,342900l219075,180975,,xe" fillcolor="#d8d8d8 [2732]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37EFE830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99CB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" path="m,l838200,r,723900l390525,352425,,xe" fillcolor="#538135 [2409]" stroked="f" strokeweight="1pt"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15BA389F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44CA1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" path="m,l581025,r,514350l304800,276225,,xe" fillcolor="#c5e0b3 [1305]" stroked="f" strokeweight="1pt"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1BD232C7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7AA96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" fillcolor="black [3213]" strokecolor="#00b050" strokeweight="1pt"/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AE513C" wp14:editId="75FE0D0A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BE26F" id="Rectángulo 41" o:spid="_x0000_s1026" style="position:absolute;margin-left:-72.2pt;margin-top:-54.2pt;width:228.8pt;height:8in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" filled="f" strokecolor="black [3213]" strokeweight="1pt"/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569E3649">
                <wp:simplePos x="0" y="0"/>
                <wp:positionH relativeFrom="column">
                  <wp:posOffset>-914400</wp:posOffset>
                </wp:positionH>
                <wp:positionV relativeFrom="paragraph">
                  <wp:posOffset>-676275</wp:posOffset>
                </wp:positionV>
                <wp:extent cx="2895600" cy="8572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857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4FE6A8" id="Rectángulo 2" o:spid="_x0000_s1026" style="position:absolute;margin-left:-1in;margin-top:-53.25pt;width:228pt;height:67.5pt;z-index:2516418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" fillcolor="#92d050" strokecolor="#92d050" strokeweight="1pt"/>
            </w:pict>
          </mc:Fallback>
        </mc:AlternateContent>
      </w:r>
    </w:p>
    <w:p w14:paraId="24C084F5" w14:textId="7AD55EFB" w:rsidR="00D43E68" w:rsidRDefault="004B0969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3F8004" wp14:editId="5248A5C7">
                <wp:simplePos x="0" y="0"/>
                <wp:positionH relativeFrom="leftMargin">
                  <wp:posOffset>-182194</wp:posOffset>
                </wp:positionH>
                <wp:positionV relativeFrom="paragraph">
                  <wp:posOffset>480304</wp:posOffset>
                </wp:positionV>
                <wp:extent cx="3729340" cy="2891155"/>
                <wp:effectExtent l="0" t="19368" r="42863" b="23812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29340" cy="2891155"/>
                        </a:xfrm>
                        <a:custGeom>
                          <a:avLst/>
                          <a:gdLst>
                            <a:gd name="connsiteX0" fmla="*/ 0 w 3698240"/>
                            <a:gd name="connsiteY0" fmla="*/ 0 h 2869565"/>
                            <a:gd name="connsiteX1" fmla="*/ 3698240 w 3698240"/>
                            <a:gd name="connsiteY1" fmla="*/ 0 h 2869565"/>
                            <a:gd name="connsiteX2" fmla="*/ 3698240 w 3698240"/>
                            <a:gd name="connsiteY2" fmla="*/ 2869565 h 2869565"/>
                            <a:gd name="connsiteX3" fmla="*/ 0 w 3698240"/>
                            <a:gd name="connsiteY3" fmla="*/ 2869565 h 2869565"/>
                            <a:gd name="connsiteX4" fmla="*/ 0 w 3698240"/>
                            <a:gd name="connsiteY4" fmla="*/ 0 h 2869565"/>
                            <a:gd name="connsiteX0" fmla="*/ 0 w 3698243"/>
                            <a:gd name="connsiteY0" fmla="*/ 19051 h 2888616"/>
                            <a:gd name="connsiteX1" fmla="*/ 3698243 w 3698243"/>
                            <a:gd name="connsiteY1" fmla="*/ 0 h 2888616"/>
                            <a:gd name="connsiteX2" fmla="*/ 3698240 w 3698243"/>
                            <a:gd name="connsiteY2" fmla="*/ 2888616 h 2888616"/>
                            <a:gd name="connsiteX3" fmla="*/ 0 w 3698243"/>
                            <a:gd name="connsiteY3" fmla="*/ 2888616 h 2888616"/>
                            <a:gd name="connsiteX4" fmla="*/ 0 w 3698243"/>
                            <a:gd name="connsiteY4" fmla="*/ 19051 h 2888616"/>
                            <a:gd name="connsiteX0" fmla="*/ 0 w 3698243"/>
                            <a:gd name="connsiteY0" fmla="*/ 19051 h 2888616"/>
                            <a:gd name="connsiteX1" fmla="*/ 3698243 w 3698243"/>
                            <a:gd name="connsiteY1" fmla="*/ 0 h 2888616"/>
                            <a:gd name="connsiteX2" fmla="*/ 3698240 w 3698243"/>
                            <a:gd name="connsiteY2" fmla="*/ 2888616 h 2888616"/>
                            <a:gd name="connsiteX3" fmla="*/ 0 w 3698243"/>
                            <a:gd name="connsiteY3" fmla="*/ 2888616 h 2888616"/>
                            <a:gd name="connsiteX4" fmla="*/ 0 w 3698243"/>
                            <a:gd name="connsiteY4" fmla="*/ 19051 h 2888616"/>
                            <a:gd name="connsiteX0" fmla="*/ 0 w 3698240"/>
                            <a:gd name="connsiteY0" fmla="*/ 38102 h 2907667"/>
                            <a:gd name="connsiteX1" fmla="*/ 3688720 w 3698240"/>
                            <a:gd name="connsiteY1" fmla="*/ 0 h 2907667"/>
                            <a:gd name="connsiteX2" fmla="*/ 3698240 w 3698240"/>
                            <a:gd name="connsiteY2" fmla="*/ 2907667 h 2907667"/>
                            <a:gd name="connsiteX3" fmla="*/ 0 w 3698240"/>
                            <a:gd name="connsiteY3" fmla="*/ 2907667 h 2907667"/>
                            <a:gd name="connsiteX4" fmla="*/ 0 w 3698240"/>
                            <a:gd name="connsiteY4" fmla="*/ 38102 h 2907667"/>
                            <a:gd name="connsiteX0" fmla="*/ 0 w 3698240"/>
                            <a:gd name="connsiteY0" fmla="*/ 0 h 2869565"/>
                            <a:gd name="connsiteX1" fmla="*/ 2831473 w 3698240"/>
                            <a:gd name="connsiteY1" fmla="*/ 209548 h 2869565"/>
                            <a:gd name="connsiteX2" fmla="*/ 3698240 w 3698240"/>
                            <a:gd name="connsiteY2" fmla="*/ 2869565 h 2869565"/>
                            <a:gd name="connsiteX3" fmla="*/ 0 w 3698240"/>
                            <a:gd name="connsiteY3" fmla="*/ 2869565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19053 h 2888618"/>
                            <a:gd name="connsiteX1" fmla="*/ 2898151 w 3698240"/>
                            <a:gd name="connsiteY1" fmla="*/ 0 h 2888618"/>
                            <a:gd name="connsiteX2" fmla="*/ 3698240 w 3698240"/>
                            <a:gd name="connsiteY2" fmla="*/ 2888618 h 2888618"/>
                            <a:gd name="connsiteX3" fmla="*/ 0 w 3698240"/>
                            <a:gd name="connsiteY3" fmla="*/ 2888618 h 2888618"/>
                            <a:gd name="connsiteX4" fmla="*/ 0 w 3698240"/>
                            <a:gd name="connsiteY4" fmla="*/ 19053 h 2888618"/>
                            <a:gd name="connsiteX0" fmla="*/ 0 w 3698240"/>
                            <a:gd name="connsiteY0" fmla="*/ 47629 h 2917194"/>
                            <a:gd name="connsiteX1" fmla="*/ 292672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95250 w 3698240"/>
                            <a:gd name="connsiteY3" fmla="*/ 2907669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0 h 2869565"/>
                            <a:gd name="connsiteX1" fmla="*/ 3060079 w 3698240"/>
                            <a:gd name="connsiteY1" fmla="*/ 19046 h 2869565"/>
                            <a:gd name="connsiteX2" fmla="*/ 3698240 w 3698240"/>
                            <a:gd name="connsiteY2" fmla="*/ 2869565 h 2869565"/>
                            <a:gd name="connsiteX3" fmla="*/ 95250 w 3698240"/>
                            <a:gd name="connsiteY3" fmla="*/ 2860040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0 h 2869565"/>
                            <a:gd name="connsiteX1" fmla="*/ 3060079 w 3698240"/>
                            <a:gd name="connsiteY1" fmla="*/ 19046 h 2869565"/>
                            <a:gd name="connsiteX2" fmla="*/ 3698240 w 3698240"/>
                            <a:gd name="connsiteY2" fmla="*/ 2869565 h 2869565"/>
                            <a:gd name="connsiteX3" fmla="*/ 95250 w 3698240"/>
                            <a:gd name="connsiteY3" fmla="*/ 2860040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0 h 2869566"/>
                            <a:gd name="connsiteX1" fmla="*/ 3060079 w 3698240"/>
                            <a:gd name="connsiteY1" fmla="*/ 19046 h 2869566"/>
                            <a:gd name="connsiteX2" fmla="*/ 3698240 w 3698240"/>
                            <a:gd name="connsiteY2" fmla="*/ 2869565 h 2869566"/>
                            <a:gd name="connsiteX3" fmla="*/ 9528 w 3698240"/>
                            <a:gd name="connsiteY3" fmla="*/ 2869566 h 2869566"/>
                            <a:gd name="connsiteX4" fmla="*/ 0 w 3698240"/>
                            <a:gd name="connsiteY4" fmla="*/ 0 h 2869566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8712" h="2860041">
                              <a:moveTo>
                                <a:pt x="0" y="0"/>
                              </a:moveTo>
                              <a:lnTo>
                                <a:pt x="3050551" y="9521"/>
                              </a:lnTo>
                              <a:cubicBezTo>
                                <a:pt x="3050549" y="1453829"/>
                                <a:pt x="3688713" y="1897168"/>
                                <a:pt x="3688712" y="2860040"/>
                              </a:cubicBezTo>
                              <a:lnTo>
                                <a:pt x="0" y="2860041"/>
                              </a:lnTo>
                              <a:cubicBezTo>
                                <a:pt x="381003" y="2132119"/>
                                <a:pt x="402078" y="84525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08348" id="Rectángulo 19" o:spid="_x0000_s1026" style="position:absolute;margin-left:-14.35pt;margin-top:37.8pt;width:293.65pt;height:227.65pt;rotation:90;z-index:251731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3688712,28600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" path="m,l3050551,9521v-2,1444308,638162,1887647,638161,2850519l,2860041c381003,2132119,402078,845256,,xe" strokecolor="#1f4d78 [1604]" strokeweight="1pt">
                <v:fill r:id="rId10" o:title="" recolor="t" rotate="t" type="frame"/>
                <v:stroke joinstyle="miter"/>
                <v:path arrowok="t" o:connecttype="custom" o:connectlocs="0,0;3084150,9625;3729340,2891154;0,2891155;0,0" o:connectangles="0,0,0,0,0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64C9C752" wp14:editId="7559447C">
            <wp:simplePos x="0" y="0"/>
            <wp:positionH relativeFrom="margin">
              <wp:posOffset>7788349</wp:posOffset>
            </wp:positionH>
            <wp:positionV relativeFrom="paragraph">
              <wp:posOffset>335103</wp:posOffset>
            </wp:positionV>
            <wp:extent cx="578148" cy="678268"/>
            <wp:effectExtent l="0" t="0" r="0" b="7620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5" cy="68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A7504D" wp14:editId="2BB84271">
                <wp:simplePos x="0" y="0"/>
                <wp:positionH relativeFrom="column">
                  <wp:posOffset>2482850</wp:posOffset>
                </wp:positionH>
                <wp:positionV relativeFrom="paragraph">
                  <wp:posOffset>17780</wp:posOffset>
                </wp:positionV>
                <wp:extent cx="1520455" cy="691116"/>
                <wp:effectExtent l="0" t="0" r="0" b="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5" cy="6911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D4FE78" w14:textId="292B74C1" w:rsidR="00D61739" w:rsidRPr="00D61739" w:rsidRDefault="00D61739" w:rsidP="00D6173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 w:rsidRPr="00D61739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¿Qué beneficios puedo conseguir con la correcta manipulación de cargas?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504D" id="Cuadro de texto 138" o:spid="_x0000_s1032" type="#_x0000_t202" style="position:absolute;margin-left:195.5pt;margin-top:1.4pt;width:119.7pt;height:54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" filled="f" stroked="f" strokeweight=".5pt">
                <v:textbox>
                  <w:txbxContent>
                    <w:p w14:paraId="42D4FE78" w14:textId="292B74C1" w:rsidR="00D61739" w:rsidRPr="00D61739" w:rsidRDefault="00D61739" w:rsidP="00D61739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 w:rsidRPr="00D61739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¿Qué beneficios puedo conseguir con la correcta manipulación</w:t>
                      </w:r>
                      <w:r w:rsidRPr="00D61739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 xml:space="preserve"> de cargas?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244BD5DB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33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Fsgo6z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27E6C093" w:rsidR="00D43E68" w:rsidRDefault="004B0969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EB0E2A" wp14:editId="3F27AB83">
                <wp:simplePos x="0" y="0"/>
                <wp:positionH relativeFrom="column">
                  <wp:posOffset>6099205</wp:posOffset>
                </wp:positionH>
                <wp:positionV relativeFrom="paragraph">
                  <wp:posOffset>522634</wp:posOffset>
                </wp:positionV>
                <wp:extent cx="2240280" cy="504190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2E4B0" w14:textId="6A3988B8" w:rsidR="00CE1E94" w:rsidRPr="00CE1E94" w:rsidRDefault="00CE1E94" w:rsidP="00CE1E94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¿</w:t>
                            </w: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Y MANIPULACIÓN MANUAL DE CARGAS</w:t>
                            </w: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B0E2A" id="Cuadro de texto 95" o:spid="_x0000_s1034" type="#_x0000_t202" style="position:absolute;margin-left:480.25pt;margin-top:41.15pt;width:176.4pt;height:39.7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" filled="f" stroked="f" strokeweight=".5pt">
                <v:textbox>
                  <w:txbxContent>
                    <w:p w14:paraId="4472E4B0" w14:textId="6A3988B8" w:rsidR="00CE1E94" w:rsidRPr="00CE1E94" w:rsidRDefault="00CE1E94" w:rsidP="00CE1E94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E1E94">
                        <w:rPr>
                          <w:b/>
                          <w:bCs/>
                          <w:lang w:val="es-MX"/>
                        </w:rPr>
                        <w:t>¿</w:t>
                      </w:r>
                      <w:r>
                        <w:rPr>
                          <w:b/>
                          <w:bCs/>
                          <w:lang w:val="es-MX"/>
                        </w:rPr>
                        <w:t>Y MANIPULACIÓN MANUAL DE CARGAS</w:t>
                      </w:r>
                      <w:r w:rsidRPr="00CE1E94">
                        <w:rPr>
                          <w:b/>
                          <w:bCs/>
                          <w:lang w:val="es-MX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3C3E387" wp14:editId="5600F842">
            <wp:simplePos x="0" y="0"/>
            <wp:positionH relativeFrom="column">
              <wp:posOffset>7213600</wp:posOffset>
            </wp:positionH>
            <wp:positionV relativeFrom="paragraph">
              <wp:posOffset>1283173</wp:posOffset>
            </wp:positionV>
            <wp:extent cx="1606550" cy="2144395"/>
            <wp:effectExtent l="0" t="0" r="0" b="0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7AE44A" wp14:editId="65188446">
                <wp:simplePos x="0" y="0"/>
                <wp:positionH relativeFrom="column">
                  <wp:posOffset>6013450</wp:posOffset>
                </wp:positionH>
                <wp:positionV relativeFrom="paragraph">
                  <wp:posOffset>1026633</wp:posOffset>
                </wp:positionV>
                <wp:extent cx="2270125" cy="1765300"/>
                <wp:effectExtent l="0" t="0" r="0" b="635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125" cy="176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C8EA0" w14:textId="3F7E0561" w:rsidR="00CE1E94" w:rsidRP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>R</w:t>
                            </w:r>
                            <w:r w:rsidRPr="00CE1E94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>equiere de fuerza humana para realizar trabajos como:</w:t>
                            </w:r>
                          </w:p>
                          <w:p w14:paraId="16D877E7" w14:textId="77777777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Levantar</w:t>
                            </w:r>
                          </w:p>
                          <w:p w14:paraId="097CA25A" w14:textId="77777777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Cargar</w:t>
                            </w:r>
                          </w:p>
                          <w:p w14:paraId="0D6D0A79" w14:textId="0E3919D1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Transportar </w:t>
                            </w:r>
                          </w:p>
                          <w:p w14:paraId="3FA01A8D" w14:textId="55FC4304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Colocar</w:t>
                            </w:r>
                          </w:p>
                          <w:p w14:paraId="49A3E1AB" w14:textId="1D9E2EB8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Empujar</w:t>
                            </w:r>
                          </w:p>
                          <w:p w14:paraId="5872F80C" w14:textId="43E6C821" w:rsidR="00CE1E94" w:rsidRPr="006A1AE6" w:rsidRDefault="00CE1E94" w:rsidP="003D09E1">
                            <w:pPr>
                              <w:pStyle w:val="Prrafodelista"/>
                              <w:ind w:left="7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79440DA" w14:textId="77777777" w:rsidR="00CE1E94" w:rsidRDefault="00CE1E94" w:rsidP="00CE1E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AE44A" id="Cuadro de texto 96" o:spid="_x0000_s1035" type="#_x0000_t202" style="position:absolute;margin-left:473.5pt;margin-top:80.85pt;width:178.75pt;height:13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" filled="f" stroked="f" strokeweight=".5pt">
                <v:textbox>
                  <w:txbxContent>
                    <w:p w14:paraId="415C8EA0" w14:textId="3F7E0561" w:rsidR="00CE1E94" w:rsidRPr="00CE1E94" w:rsidRDefault="00CE1E94" w:rsidP="00CE1E94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>R</w:t>
                      </w:r>
                      <w:r w:rsidRPr="00CE1E94"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>equiere de fuerza humana para realizar trabajos como:</w:t>
                      </w:r>
                    </w:p>
                    <w:p w14:paraId="16D877E7" w14:textId="77777777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Levantar</w:t>
                      </w:r>
                    </w:p>
                    <w:p w14:paraId="097CA25A" w14:textId="77777777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Cargar</w:t>
                      </w:r>
                    </w:p>
                    <w:p w14:paraId="0D6D0A79" w14:textId="0E3919D1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Transportar </w:t>
                      </w:r>
                    </w:p>
                    <w:p w14:paraId="3FA01A8D" w14:textId="55FC4304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Colocar</w:t>
                      </w:r>
                    </w:p>
                    <w:p w14:paraId="49A3E1AB" w14:textId="1D9E2EB8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Empujar</w:t>
                      </w:r>
                    </w:p>
                    <w:p w14:paraId="5872F80C" w14:textId="43E6C821" w:rsidR="00CE1E94" w:rsidRPr="006A1AE6" w:rsidRDefault="00CE1E94" w:rsidP="003D09E1">
                      <w:pPr>
                        <w:pStyle w:val="Prrafodelista"/>
                        <w:ind w:left="785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</w:p>
                    <w:p w14:paraId="179440DA" w14:textId="77777777" w:rsidR="00CE1E94" w:rsidRDefault="00CE1E94" w:rsidP="00CE1E94"/>
                  </w:txbxContent>
                </v:textbox>
              </v:shape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22B602A" wp14:editId="584F3CE5">
                <wp:simplePos x="0" y="0"/>
                <wp:positionH relativeFrom="column">
                  <wp:posOffset>2630805</wp:posOffset>
                </wp:positionH>
                <wp:positionV relativeFrom="paragraph">
                  <wp:posOffset>2014058</wp:posOffset>
                </wp:positionV>
                <wp:extent cx="2573655" cy="1387475"/>
                <wp:effectExtent l="0" t="0" r="0" b="3175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655" cy="1387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5CC5B" w14:textId="77777777" w:rsidR="00E34032" w:rsidRPr="001014F3" w:rsidRDefault="00E34032" w:rsidP="00E34032">
                            <w:pPr>
                              <w:jc w:val="center"/>
                              <w:rPr>
                                <w:rFonts w:ascii="Cooper Black" w:hAnsi="Cooper Black"/>
                                <w:lang w:val="es-MX"/>
                              </w:rPr>
                            </w:pPr>
                            <w:r w:rsidRPr="001014F3">
                              <w:rPr>
                                <w:rFonts w:ascii="Cooper Black" w:hAnsi="Cooper Black"/>
                                <w:lang w:val="es-MX"/>
                              </w:rPr>
                              <w:t>“NO TRABAJE CON ESFUERZOS, TRABAJE CON SEGURIDAD E INTELIGENCIA, SU TRABAJO MÁS IMPORTANTE ES MANTENERSE SALUDABLE”</w:t>
                            </w:r>
                          </w:p>
                          <w:p w14:paraId="368B0F38" w14:textId="77777777" w:rsidR="00E34032" w:rsidRDefault="00E340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2B602A" id="Cuadro de texto 144" o:spid="_x0000_s1036" type="#_x0000_t202" style="position:absolute;margin-left:207.15pt;margin-top:158.6pt;width:202.65pt;height:109.2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" filled="f" stroked="f" strokeweight=".5pt">
                <v:textbox>
                  <w:txbxContent>
                    <w:p w14:paraId="73A5CC5B" w14:textId="77777777" w:rsidR="00E34032" w:rsidRPr="001014F3" w:rsidRDefault="00E34032" w:rsidP="00E34032">
                      <w:pPr>
                        <w:jc w:val="center"/>
                        <w:rPr>
                          <w:rFonts w:ascii="Cooper Black" w:hAnsi="Cooper Black"/>
                          <w:lang w:val="es-MX"/>
                        </w:rPr>
                      </w:pPr>
                      <w:r w:rsidRPr="001014F3">
                        <w:rPr>
                          <w:rFonts w:ascii="Cooper Black" w:hAnsi="Cooper Black"/>
                          <w:lang w:val="es-MX"/>
                        </w:rPr>
                        <w:t>“NO TRABAJE CON ESFUERZOS, TRABAJE CON SEGURIDAD E INTELIGENCIA, SU TRABAJO MÁS IMPORTANTE ES MANTENERSE SALUDABLE”</w:t>
                      </w:r>
                    </w:p>
                    <w:p w14:paraId="368B0F38" w14:textId="77777777" w:rsidR="00E34032" w:rsidRDefault="00E34032"/>
                  </w:txbxContent>
                </v:textbox>
              </v:shape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73662BBC">
                <wp:simplePos x="0" y="0"/>
                <wp:positionH relativeFrom="margin">
                  <wp:posOffset>2440172</wp:posOffset>
                </wp:positionH>
                <wp:positionV relativeFrom="paragraph">
                  <wp:posOffset>1421573</wp:posOffset>
                </wp:positionV>
                <wp:extent cx="2882265" cy="4263656"/>
                <wp:effectExtent l="0" t="0" r="13335" b="228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265" cy="426365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3AEF3" id="Rectángulo 44" o:spid="_x0000_s1026" style="position:absolute;margin-left:192.15pt;margin-top:111.95pt;width:226.95pt;height:335.7pt;z-index:2516387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" fillcolor="#538135 [2409]" strokecolor="black [3213]" strokeweight="1pt">
                <w10:wrap anchorx="margin"/>
              </v:rect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73D52779">
                <wp:simplePos x="0" y="0"/>
                <wp:positionH relativeFrom="column">
                  <wp:posOffset>2440172</wp:posOffset>
                </wp:positionH>
                <wp:positionV relativeFrom="paragraph">
                  <wp:posOffset>5653331</wp:posOffset>
                </wp:positionV>
                <wp:extent cx="2882900" cy="487902"/>
                <wp:effectExtent l="0" t="0" r="12700" b="26670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4879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7" type="#_x0000_t202" style="position:absolute;margin-left:192.15pt;margin-top:445.15pt;width:227pt;height:3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" fillcolor="#d8d8d8 [2732]"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E34032"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1ECA5B01">
                <wp:simplePos x="0" y="0"/>
                <wp:positionH relativeFrom="column">
                  <wp:posOffset>2950845</wp:posOffset>
                </wp:positionH>
                <wp:positionV relativeFrom="paragraph">
                  <wp:posOffset>3840953</wp:posOffset>
                </wp:positionV>
                <wp:extent cx="457200" cy="174307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174307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9AA146" id="Grupo 69" o:spid="_x0000_s1026" style="position:absolute;margin-left:232.35pt;margin-top:302.45pt;width:36pt;height:137.2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"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17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18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19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20" o:title="address"/>
                </v:shape>
              </v:group>
            </w:pict>
          </mc:Fallback>
        </mc:AlternateContent>
      </w:r>
      <w:r w:rsidR="00E3403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3B822AD0">
                <wp:simplePos x="0" y="0"/>
                <wp:positionH relativeFrom="margin">
                  <wp:posOffset>3303108</wp:posOffset>
                </wp:positionH>
                <wp:positionV relativeFrom="paragraph">
                  <wp:posOffset>3846830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E34032" w:rsidRDefault="003B53D6" w:rsidP="003B53D6">
                            <w:pPr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</w:pP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carrera.industrial@uta.edu.ec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Call: </w:t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2411537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Fax: </w:t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03-2851894 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8" type="#_x0000_t202" style="position:absolute;margin-left:260.1pt;margin-top:302.9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" filled="f" stroked="f">
                <v:textbox>
                  <w:txbxContent>
                    <w:p w14:paraId="4F66D6AC" w14:textId="77777777" w:rsidR="003B53D6" w:rsidRPr="00E34032" w:rsidRDefault="003B53D6" w:rsidP="003B53D6">
                      <w:pPr>
                        <w:rPr>
                          <w:color w:val="FFFFFF" w:themeColor="background1"/>
                          <w:szCs w:val="24"/>
                          <w:lang w:val="es-US"/>
                        </w:rPr>
                      </w:pP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carrera.industrial@uta.edu.ec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Cdla. Universitaria (Predios Huachi) 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Call: </w:t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2411537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Fax: </w:t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03-2851894 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4032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57719BCE">
                <wp:simplePos x="0" y="0"/>
                <wp:positionH relativeFrom="margin">
                  <wp:align>center</wp:align>
                </wp:positionH>
                <wp:positionV relativeFrom="paragraph">
                  <wp:posOffset>3574238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77777777" w:rsidR="00D43E68" w:rsidRPr="00E34032" w:rsidRDefault="00D11D22" w:rsidP="00320411">
                            <w:pPr>
                              <w:pStyle w:val="website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sz w:val="28"/>
                                <w:szCs w:val="22"/>
                              </w:rPr>
                            </w:pPr>
                            <w:r w:rsidRPr="00E34032"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sz w:val="28"/>
                                <w:szCs w:val="22"/>
                                <w:lang w:val="es-US"/>
                              </w:rPr>
                              <w:t>CONTACTOS: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9" type="#_x0000_t202" style="position:absolute;margin-left:0;margin-top:281.45pt;width:135pt;height:27p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" filled="f" stroked="f">
                <v:textbox>
                  <w:txbxContent>
                    <w:p w14:paraId="7756E200" w14:textId="77777777" w:rsidR="00D43E68" w:rsidRPr="00E34032" w:rsidRDefault="00D11D22" w:rsidP="00320411">
                      <w:pPr>
                        <w:pStyle w:val="website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sz w:val="28"/>
                          <w:szCs w:val="22"/>
                        </w:rPr>
                      </w:pPr>
                      <w:r w:rsidRPr="00E34032"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sz w:val="28"/>
                          <w:szCs w:val="22"/>
                          <w:lang w:val="es-US"/>
                        </w:rPr>
                        <w:t>CONTACTOS: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C7415F" wp14:editId="08C7822E">
                <wp:simplePos x="0" y="0"/>
                <wp:positionH relativeFrom="column">
                  <wp:posOffset>2631942</wp:posOffset>
                </wp:positionH>
                <wp:positionV relativeFrom="paragraph">
                  <wp:posOffset>1567933</wp:posOffset>
                </wp:positionV>
                <wp:extent cx="1041990" cy="329609"/>
                <wp:effectExtent l="0" t="0" r="0" b="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13CB8" w14:textId="3916D0DA" w:rsidR="00320411" w:rsidRPr="00320411" w:rsidRDefault="00320411">
                            <w:pPr>
                              <w:rPr>
                                <w:b/>
                                <w:bCs/>
                                <w:sz w:val="22"/>
                                <w:szCs w:val="18"/>
                                <w:lang w:val="es-MX"/>
                              </w:rPr>
                            </w:pPr>
                            <w:r w:rsidRPr="00320411">
                              <w:rPr>
                                <w:b/>
                                <w:bCs/>
                                <w:sz w:val="22"/>
                                <w:szCs w:val="18"/>
                                <w:lang w:val="es-MX"/>
                              </w:rPr>
                              <w:t>RECUERDA</w:t>
                            </w:r>
                            <w:r w:rsidRPr="00320411">
                              <w:rPr>
                                <w:b/>
                                <w:bCs/>
                                <w:lang w:val="es-MX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C7415F" id="Cuadro de texto 143" o:spid="_x0000_s1040" type="#_x0000_t202" style="position:absolute;margin-left:207.25pt;margin-top:123.45pt;width:82.05pt;height:25.9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" filled="f" stroked="f" strokeweight=".5pt">
                <v:textbox>
                  <w:txbxContent>
                    <w:p w14:paraId="36413CB8" w14:textId="3916D0DA" w:rsidR="00320411" w:rsidRPr="00320411" w:rsidRDefault="00320411">
                      <w:pPr>
                        <w:rPr>
                          <w:b/>
                          <w:bCs/>
                          <w:sz w:val="22"/>
                          <w:szCs w:val="18"/>
                          <w:lang w:val="es-MX"/>
                        </w:rPr>
                      </w:pPr>
                      <w:r w:rsidRPr="00320411">
                        <w:rPr>
                          <w:b/>
                          <w:bCs/>
                          <w:sz w:val="22"/>
                          <w:szCs w:val="18"/>
                          <w:lang w:val="es-MX"/>
                        </w:rPr>
                        <w:t>RECUERDA</w:t>
                      </w:r>
                      <w:r w:rsidRPr="00320411">
                        <w:rPr>
                          <w:b/>
                          <w:bCs/>
                          <w:lang w:val="es-MX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5ABDAF93">
                <wp:simplePos x="0" y="0"/>
                <wp:positionH relativeFrom="margin">
                  <wp:posOffset>2619375</wp:posOffset>
                </wp:positionH>
                <wp:positionV relativeFrom="paragraph">
                  <wp:posOffset>1573368</wp:posOffset>
                </wp:positionV>
                <wp:extent cx="2527300" cy="1900555"/>
                <wp:effectExtent l="19050" t="19050" r="25400" b="23495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1900555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85CF4" id="Forma libre: forma 43" o:spid="_x0000_s1026" style="position:absolute;margin-left:206.25pt;margin-top:123.9pt;width:199pt;height:149.6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527442,1900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" path="m,l,1900720r2527442,l2527442,133564,1047964,123290,934948,,,xe" fillcolor="#f2f2f2 [3052]" strokecolor="black [3213]" strokeweight="2.25pt">
                <v:stroke joinstyle="miter"/>
                <v:path arrowok="t" o:connecttype="custom" o:connectlocs="0,0;0,1900555;2527300,1900555;2527300,133552;1047905,123279;934895,0;0,0" o:connectangles="0,0,0,0,0,0,0"/>
                <w10:wrap anchorx="margin"/>
              </v:shape>
            </w:pict>
          </mc:Fallback>
        </mc:AlternateContent>
      </w:r>
      <w:r w:rsidR="00320411">
        <w:rPr>
          <w:noProof/>
        </w:rPr>
        <w:drawing>
          <wp:anchor distT="0" distB="0" distL="114300" distR="114300" simplePos="0" relativeHeight="251806720" behindDoc="0" locked="0" layoutInCell="1" allowOverlap="1" wp14:anchorId="3A0F54F8" wp14:editId="43EF9493">
            <wp:simplePos x="0" y="0"/>
            <wp:positionH relativeFrom="column">
              <wp:posOffset>2636520</wp:posOffset>
            </wp:positionH>
            <wp:positionV relativeFrom="paragraph">
              <wp:posOffset>484505</wp:posOffset>
            </wp:positionV>
            <wp:extent cx="467360" cy="100203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9B86D72" wp14:editId="35E6EDB2">
                <wp:simplePos x="0" y="0"/>
                <wp:positionH relativeFrom="column">
                  <wp:posOffset>3027045</wp:posOffset>
                </wp:positionH>
                <wp:positionV relativeFrom="paragraph">
                  <wp:posOffset>687705</wp:posOffset>
                </wp:positionV>
                <wp:extent cx="628650" cy="371475"/>
                <wp:effectExtent l="19050" t="19050" r="38100" b="47625"/>
                <wp:wrapNone/>
                <wp:docPr id="34" name="Flecha: a la derecha con muesc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71475"/>
                        </a:xfrm>
                        <a:prstGeom prst="notched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521D2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: a la derecha con muesca 34" o:spid="_x0000_s1026" type="#_x0000_t94" style="position:absolute;margin-left:238.35pt;margin-top:54.15pt;width:49.5pt;height:2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" adj="15218" fillcolor="#92d050" strokecolor="#1f4d78 [1604]" strokeweight="1pt"/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02EE941" wp14:editId="1E541ABA">
                <wp:simplePos x="0" y="0"/>
                <wp:positionH relativeFrom="column">
                  <wp:posOffset>3644265</wp:posOffset>
                </wp:positionH>
                <wp:positionV relativeFrom="paragraph">
                  <wp:posOffset>398780</wp:posOffset>
                </wp:positionV>
                <wp:extent cx="1618615" cy="1016000"/>
                <wp:effectExtent l="0" t="0" r="0" b="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10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CC46AD" w14:textId="63F60D25" w:rsidR="00320411" w:rsidRPr="00320411" w:rsidRDefault="00320411" w:rsidP="00320411">
                            <w:pPr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>-</w:t>
                            </w:r>
                            <w:r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  <w:r w:rsidRPr="00320411">
                              <w:rPr>
                                <w:sz w:val="20"/>
                                <w:lang w:val="es-MX"/>
                              </w:rPr>
                              <w:t>Mejorar su calidad de vida</w:t>
                            </w:r>
                          </w:p>
                          <w:p w14:paraId="28C01C43" w14:textId="62A781F7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>- Evitar lesiones o facturas</w:t>
                            </w:r>
                          </w:p>
                          <w:p w14:paraId="776D1587" w14:textId="77777777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>- Evitar fatigas</w:t>
                            </w:r>
                          </w:p>
                          <w:p w14:paraId="0D4902B5" w14:textId="5B5C424A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>- Mejorar su productividad en el trabajo.</w:t>
                            </w:r>
                          </w:p>
                          <w:p w14:paraId="74BD6330" w14:textId="77777777" w:rsidR="00320411" w:rsidRDefault="003204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EE941" id="Cuadro de texto 142" o:spid="_x0000_s1041" type="#_x0000_t202" style="position:absolute;margin-left:286.95pt;margin-top:31.4pt;width:127.45pt;height:80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" filled="f" stroked="f" strokeweight=".5pt">
                <v:textbox>
                  <w:txbxContent>
                    <w:p w14:paraId="25CC46AD" w14:textId="63F60D25" w:rsidR="00320411" w:rsidRPr="00320411" w:rsidRDefault="00320411" w:rsidP="00320411">
                      <w:pPr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>-</w:t>
                      </w:r>
                      <w:r>
                        <w:rPr>
                          <w:sz w:val="20"/>
                          <w:lang w:val="es-MX"/>
                        </w:rPr>
                        <w:t xml:space="preserve"> </w:t>
                      </w:r>
                      <w:r w:rsidRPr="00320411">
                        <w:rPr>
                          <w:sz w:val="20"/>
                          <w:lang w:val="es-MX"/>
                        </w:rPr>
                        <w:t>Mejorar su calidad de vida</w:t>
                      </w:r>
                    </w:p>
                    <w:p w14:paraId="28C01C43" w14:textId="62A781F7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 xml:space="preserve">- </w:t>
                      </w:r>
                      <w:r w:rsidRPr="00320411">
                        <w:rPr>
                          <w:sz w:val="20"/>
                          <w:lang w:val="es-MX"/>
                        </w:rPr>
                        <w:t>Evitar lesiones o facturas</w:t>
                      </w:r>
                    </w:p>
                    <w:p w14:paraId="776D1587" w14:textId="77777777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 xml:space="preserve">- </w:t>
                      </w:r>
                      <w:r w:rsidRPr="00320411">
                        <w:rPr>
                          <w:sz w:val="20"/>
                          <w:lang w:val="es-MX"/>
                        </w:rPr>
                        <w:t>Evitar fatigas</w:t>
                      </w:r>
                    </w:p>
                    <w:p w14:paraId="0D4902B5" w14:textId="5B5C424A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 xml:space="preserve">- </w:t>
                      </w:r>
                      <w:r w:rsidRPr="00320411">
                        <w:rPr>
                          <w:sz w:val="20"/>
                          <w:lang w:val="es-MX"/>
                        </w:rPr>
                        <w:t>Mejorar su productividad en el trabajo.</w:t>
                      </w:r>
                    </w:p>
                    <w:p w14:paraId="74BD6330" w14:textId="77777777" w:rsidR="00320411" w:rsidRDefault="00320411"/>
                  </w:txbxContent>
                </v:textbox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606B437" wp14:editId="468DD884">
                <wp:simplePos x="0" y="0"/>
                <wp:positionH relativeFrom="column">
                  <wp:posOffset>3676650</wp:posOffset>
                </wp:positionH>
                <wp:positionV relativeFrom="paragraph">
                  <wp:posOffset>354330</wp:posOffset>
                </wp:positionV>
                <wp:extent cx="1568450" cy="933450"/>
                <wp:effectExtent l="0" t="0" r="12700" b="190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933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058F68F" w14:textId="77777777" w:rsidR="00D61739" w:rsidRPr="00B23420" w:rsidRDefault="00D61739" w:rsidP="00D61739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6B437" id="Cuadro de texto 33" o:spid="_x0000_s1042" type="#_x0000_t202" style="position:absolute;margin-left:289.5pt;margin-top:27.9pt;width:123.5pt;height:73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" fillcolor="#c5e0b3 [1305]" strokecolor="#00b050" strokeweight="1.5pt">
                <v:textbox>
                  <w:txbxContent>
                    <w:p w14:paraId="1058F68F" w14:textId="77777777" w:rsidR="00D61739" w:rsidRPr="00B23420" w:rsidRDefault="00D61739" w:rsidP="00D61739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34F20">
        <w:rPr>
          <w:noProof/>
        </w:rPr>
        <w:drawing>
          <wp:anchor distT="0" distB="0" distL="114300" distR="114300" simplePos="0" relativeHeight="251741184" behindDoc="0" locked="0" layoutInCell="1" allowOverlap="1" wp14:anchorId="3668CFF0" wp14:editId="46740C6D">
            <wp:simplePos x="0" y="0"/>
            <wp:positionH relativeFrom="rightMargin">
              <wp:posOffset>-1728086</wp:posOffset>
            </wp:positionH>
            <wp:positionV relativeFrom="paragraph">
              <wp:posOffset>2420635</wp:posOffset>
            </wp:positionV>
            <wp:extent cx="558859" cy="558859"/>
            <wp:effectExtent l="0" t="0" r="0" b="0"/>
            <wp:wrapNone/>
            <wp:docPr id="25" name="Imagen 25" descr="Significado del brazo fuerte y cuando NO debes usar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gnificado del brazo fuerte y cuando NO debes usarl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2813" b="95625" l="10000" r="91250">
                                  <a14:foregroundMark x1="65938" y1="6250" x2="65938" y2="6250"/>
                                  <a14:foregroundMark x1="91250" y1="78594" x2="91250" y2="78594"/>
                                  <a14:foregroundMark x1="82031" y1="95625" x2="82031" y2="95625"/>
                                  <a14:foregroundMark x1="67500" y1="2813" x2="67500" y2="2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59" cy="55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w:drawing>
          <wp:anchor distT="0" distB="0" distL="114300" distR="114300" simplePos="0" relativeHeight="251777024" behindDoc="0" locked="0" layoutInCell="1" allowOverlap="1" wp14:anchorId="0355599A" wp14:editId="522BCEDA">
            <wp:simplePos x="0" y="0"/>
            <wp:positionH relativeFrom="margin">
              <wp:align>right</wp:align>
            </wp:positionH>
            <wp:positionV relativeFrom="paragraph">
              <wp:posOffset>5426710</wp:posOffset>
            </wp:positionV>
            <wp:extent cx="401744" cy="685165"/>
            <wp:effectExtent l="0" t="0" r="0" b="63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4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7F00C3" wp14:editId="71AD854F">
                <wp:simplePos x="0" y="0"/>
                <wp:positionH relativeFrom="column">
                  <wp:posOffset>6838950</wp:posOffset>
                </wp:positionH>
                <wp:positionV relativeFrom="paragraph">
                  <wp:posOffset>4516755</wp:posOffset>
                </wp:positionV>
                <wp:extent cx="1743075" cy="885825"/>
                <wp:effectExtent l="76200" t="76200" r="104775" b="104775"/>
                <wp:wrapNone/>
                <wp:docPr id="115" name="Rectángulo: esquinas diagonales redondeada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885825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16528" w14:textId="77777777" w:rsidR="002156F2" w:rsidRPr="00F929F4" w:rsidRDefault="002156F2" w:rsidP="002156F2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 w:rsidRPr="00F929F4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Es cualquier objeto que pesa al menos 3kg y representa un riesgo para su salud física.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F00C3" id="Rectángulo: esquinas diagonales redondeadas 115" o:spid="_x0000_s1043" style="position:absolute;margin-left:538.5pt;margin-top:355.65pt;width:137.25pt;height:69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3075,8858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" adj="-11796480,,5400" path="m147640,l1743075,r,l1743075,738185v,81539,-66101,147640,-147640,147640l,885825r,l,147640c,66101,66101,,147640,xe" filled="f" strokecolor="#00b050" strokeweight="1pt">
                <v:stroke joinstyle="miter"/>
                <v:formulas/>
                <v:path arrowok="t" o:connecttype="custom" o:connectlocs="147640,0;1743075,0;1743075,0;1743075,738185;1595435,885825;0,885825;0,885825;0,147640;147640,0" o:connectangles="0,0,0,0,0,0,0,0,0" textboxrect="0,0,1743075,885825"/>
                <v:textbox>
                  <w:txbxContent>
                    <w:p w14:paraId="4C016528" w14:textId="77777777" w:rsidR="002156F2" w:rsidRPr="00F929F4" w:rsidRDefault="002156F2" w:rsidP="002156F2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 w:rsidRPr="00F929F4">
                        <w:rPr>
                          <w:color w:val="000000" w:themeColor="text1"/>
                          <w:szCs w:val="24"/>
                          <w:lang w:val="es-MX"/>
                        </w:rPr>
                        <w:t>Es cualquier objeto que pesa al menos 3kg y representa un riesgo para su salud física.</w:t>
                      </w:r>
                    </w:p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D036D72" wp14:editId="2CFF804E">
                <wp:simplePos x="0" y="0"/>
                <wp:positionH relativeFrom="column">
                  <wp:posOffset>6200776</wp:posOffset>
                </wp:positionH>
                <wp:positionV relativeFrom="paragraph">
                  <wp:posOffset>3983356</wp:posOffset>
                </wp:positionV>
                <wp:extent cx="1028700" cy="453390"/>
                <wp:effectExtent l="0" t="133350" r="0" b="1562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28010">
                          <a:off x="0" y="0"/>
                          <a:ext cx="1028700" cy="453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1B919" w14:textId="1F4A7A4A" w:rsidR="002156F2" w:rsidRPr="002156F2" w:rsidRDefault="002156F2" w:rsidP="002156F2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s-MX"/>
                              </w:rPr>
                            </w:pPr>
                            <w:r w:rsidRPr="002156F2">
                              <w:rPr>
                                <w:sz w:val="22"/>
                                <w:szCs w:val="18"/>
                                <w:lang w:val="es-MX"/>
                              </w:rPr>
                              <w:t>¿Pero que es una carga?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36D72" id="Cuadro de texto 114" o:spid="_x0000_s1044" type="#_x0000_t202" style="position:absolute;margin-left:488.25pt;margin-top:313.65pt;width:81pt;height:35.7pt;rotation:-1498579fd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" filled="f" stroked="f" strokeweight=".5pt">
                <v:textbox>
                  <w:txbxContent>
                    <w:p w14:paraId="1871B919" w14:textId="1F4A7A4A" w:rsidR="002156F2" w:rsidRPr="002156F2" w:rsidRDefault="002156F2" w:rsidP="002156F2">
                      <w:pPr>
                        <w:jc w:val="center"/>
                        <w:rPr>
                          <w:sz w:val="22"/>
                          <w:szCs w:val="18"/>
                          <w:lang w:val="es-MX"/>
                        </w:rPr>
                      </w:pPr>
                      <w:r w:rsidRPr="002156F2">
                        <w:rPr>
                          <w:sz w:val="22"/>
                          <w:szCs w:val="18"/>
                          <w:lang w:val="es-MX"/>
                        </w:rPr>
                        <w:t>¿Pero que es una carga?</w:t>
                      </w:r>
                    </w:p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536AB4E" wp14:editId="655C26D8">
                <wp:simplePos x="0" y="0"/>
                <wp:positionH relativeFrom="margin">
                  <wp:posOffset>6191250</wp:posOffset>
                </wp:positionH>
                <wp:positionV relativeFrom="paragraph">
                  <wp:posOffset>3859530</wp:posOffset>
                </wp:positionV>
                <wp:extent cx="1066800" cy="694481"/>
                <wp:effectExtent l="19050" t="0" r="38100" b="125095"/>
                <wp:wrapNone/>
                <wp:docPr id="113" name="Bocadillo nube: nub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94481"/>
                        </a:xfrm>
                        <a:prstGeom prst="cloud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F3C01" w14:textId="77777777" w:rsidR="0085629B" w:rsidRPr="00500BC0" w:rsidRDefault="0085629B" w:rsidP="0085629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6AB4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Bocadillo nube: nube 113" o:spid="_x0000_s1045" type="#_x0000_t106" style="position:absolute;margin-left:487.5pt;margin-top:303.9pt;width:84pt;height:54.7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" adj="6300,24300" filled="f" strokecolor="#1f4d78 [1604]" strokeweight="1pt">
                <v:stroke joinstyle="miter"/>
                <v:textbox>
                  <w:txbxContent>
                    <w:p w14:paraId="76FF3C01" w14:textId="77777777" w:rsidR="0085629B" w:rsidRPr="00500BC0" w:rsidRDefault="0085629B" w:rsidP="0085629B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156F2">
        <w:rPr>
          <w:noProof/>
        </w:rPr>
        <w:drawing>
          <wp:anchor distT="0" distB="0" distL="114300" distR="114300" simplePos="0" relativeHeight="251769856" behindDoc="0" locked="0" layoutInCell="1" allowOverlap="1" wp14:anchorId="0C3CA727" wp14:editId="3A709D31">
            <wp:simplePos x="0" y="0"/>
            <wp:positionH relativeFrom="column">
              <wp:posOffset>5705475</wp:posOffset>
            </wp:positionH>
            <wp:positionV relativeFrom="paragraph">
              <wp:posOffset>4538415</wp:posOffset>
            </wp:positionV>
            <wp:extent cx="1266825" cy="1688041"/>
            <wp:effectExtent l="0" t="0" r="0" b="0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451" cy="16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A2FDC6" wp14:editId="40B51AD9">
                <wp:simplePos x="0" y="0"/>
                <wp:positionH relativeFrom="column">
                  <wp:posOffset>5747385</wp:posOffset>
                </wp:positionH>
                <wp:positionV relativeFrom="paragraph">
                  <wp:posOffset>3203575</wp:posOffset>
                </wp:positionV>
                <wp:extent cx="2939970" cy="625033"/>
                <wp:effectExtent l="0" t="0" r="0" b="381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970" cy="6250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F7591" w14:textId="09B7EA7B" w:rsidR="0085629B" w:rsidRPr="0085629B" w:rsidRDefault="0085629B" w:rsidP="0085629B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bookmarkStart w:id="0" w:name="_Hlk80274513"/>
                            <w:r w:rsidRPr="008562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La mayor parte de los riesgos provienen de una mala o incorrecta manipulación de cargas.</w:t>
                            </w:r>
                          </w:p>
                          <w:bookmarkEnd w:id="0"/>
                          <w:p w14:paraId="6D0907B1" w14:textId="77777777" w:rsidR="0085629B" w:rsidRDefault="008562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FDC6" id="Cuadro de texto 111" o:spid="_x0000_s1046" type="#_x0000_t202" style="position:absolute;margin-left:452.55pt;margin-top:252.25pt;width:231.5pt;height:49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" filled="f" stroked="f" strokeweight=".5pt">
                <v:textbox>
                  <w:txbxContent>
                    <w:p w14:paraId="180F7591" w14:textId="09B7EA7B" w:rsidR="0085629B" w:rsidRPr="0085629B" w:rsidRDefault="0085629B" w:rsidP="0085629B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bookmarkStart w:id="1" w:name="_Hlk80274513"/>
                      <w:r w:rsidRPr="008562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La mayor parte de los riesgos provienen de una mala o incorrecta manipulación de cargas</w:t>
                      </w:r>
                      <w:r w:rsidRPr="008562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.</w:t>
                      </w:r>
                    </w:p>
                    <w:bookmarkEnd w:id="1"/>
                    <w:p w14:paraId="6D0907B1" w14:textId="77777777" w:rsidR="0085629B" w:rsidRDefault="0085629B"/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3E5CCD" wp14:editId="5458598A">
                <wp:simplePos x="0" y="0"/>
                <wp:positionH relativeFrom="column">
                  <wp:posOffset>5829300</wp:posOffset>
                </wp:positionH>
                <wp:positionV relativeFrom="paragraph">
                  <wp:posOffset>3049904</wp:posOffset>
                </wp:positionV>
                <wp:extent cx="2853690" cy="3076575"/>
                <wp:effectExtent l="0" t="0" r="3810" b="9525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690" cy="3076575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15B69" id="Forma libre: forma 50" o:spid="_x0000_s1026" style="position:absolute;margin-left:459pt;margin-top:240.15pt;width:224.7pt;height:24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6216,2363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" path="m,10275l,2363057r2856216,l2835667,,2661007,r10274,92468l1623317,92468,1541124,10275,,10275xe" fillcolor="#d8d8d8 [2732]" stroked="f" strokeweight="1pt">
                <v:stroke joinstyle="miter"/>
                <v:path arrowok="t" o:connecttype="custom" o:connectlocs="0,13378;0,3076575;2853690,3076575;2833159,0;2658654,0;2668919,120388;1621881,120388;1539761,13378;0,13378" o:connectangles="0,0,0,0,0,0,0,0,0"/>
              </v:shape>
            </w:pict>
          </mc:Fallback>
        </mc:AlternateContent>
      </w:r>
      <w:r w:rsidR="000259CD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68F6B820">
                <wp:simplePos x="0" y="0"/>
                <wp:positionH relativeFrom="column">
                  <wp:posOffset>-1021080</wp:posOffset>
                </wp:positionH>
                <wp:positionV relativeFrom="paragraph">
                  <wp:posOffset>4084320</wp:posOffset>
                </wp:positionV>
                <wp:extent cx="3078480" cy="1943100"/>
                <wp:effectExtent l="0" t="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07848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17C55" w14:textId="29392056" w:rsidR="00EE1E5C" w:rsidRPr="000259CD" w:rsidRDefault="000259CD" w:rsidP="000259CD">
                            <w:pPr>
                              <w:pStyle w:val="Cita1"/>
                              <w:jc w:val="center"/>
                              <w:rPr>
                                <w:rFonts w:cs="Arial"/>
                                <w:color w:val="0D0D0D" w:themeColor="text1" w:themeTint="F2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0259CD">
                              <w:rPr>
                                <w:rFonts w:ascii="Times New Roman" w:hAnsi="Times New Roman"/>
                                <w:b/>
                                <w:bCs/>
                                <w:color w:val="0D0D0D" w:themeColor="text1" w:themeTint="F2"/>
                                <w:sz w:val="32"/>
                                <w:szCs w:val="24"/>
                                <w:lang w:val="es-MX"/>
                              </w:rPr>
                              <w:t>MANIPULACIÓN MANUAL DE CARGAS EN ACTIVIDADES AGRÍCOLAS Y DOMÉSTICAS</w:t>
                            </w: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47" type="#_x0000_t202" style="position:absolute;margin-left:-80.4pt;margin-top:321.6pt;width:242.4pt;height:153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" filled="f" stroked="f">
                <v:textbox>
                  <w:txbxContent>
                    <w:p w14:paraId="75E17C55" w14:textId="29392056" w:rsidR="00EE1E5C" w:rsidRPr="000259CD" w:rsidRDefault="000259CD" w:rsidP="000259CD">
                      <w:pPr>
                        <w:pStyle w:val="Cita1"/>
                        <w:jc w:val="center"/>
                        <w:rPr>
                          <w:rFonts w:cs="Arial"/>
                          <w:color w:val="0D0D0D" w:themeColor="text1" w:themeTint="F2"/>
                          <w:sz w:val="44"/>
                          <w:szCs w:val="44"/>
                          <w:lang w:val="es-ES"/>
                        </w:rPr>
                      </w:pPr>
                      <w:r w:rsidRPr="000259CD">
                        <w:rPr>
                          <w:rFonts w:ascii="Times New Roman" w:hAnsi="Times New Roman"/>
                          <w:b/>
                          <w:bCs/>
                          <w:color w:val="0D0D0D" w:themeColor="text1" w:themeTint="F2"/>
                          <w:sz w:val="32"/>
                          <w:szCs w:val="24"/>
                          <w:lang w:val="es-MX"/>
                        </w:rPr>
                        <w:t>MANIPULACIÓN MANUAL DE CARGAS EN ACTIVIDADES AGRÍCOLAS Y DOMÉSTICAS</w:t>
                      </w: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388B49F3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37F77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" path="m,l,,,190500r714375,l828675,85725r2066925,l2895600,,,xe" fillcolor="#538135 [2409]" strokecolor="black [3213]" strokeweight="1pt"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29F7495F">
                <wp:simplePos x="0" y="0"/>
                <wp:positionH relativeFrom="column">
                  <wp:posOffset>-916970</wp:posOffset>
                </wp:positionH>
                <wp:positionV relativeFrom="paragraph">
                  <wp:posOffset>3462905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463638" id="Rectángulo 40" o:spid="_x0000_s1026" style="position:absolute;margin-left:-72.2pt;margin-top:272.65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" fillcolor="#a8d08d [1945]" strokecolor="white [3212]" strokeweight="1pt"/>
            </w:pict>
          </mc:Fallback>
        </mc:AlternateContent>
      </w:r>
      <w:r w:rsidR="00D43E68">
        <w:br w:type="page"/>
      </w:r>
      <w:r w:rsidR="00843E5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12C7B5ED">
                <wp:simplePos x="0" y="0"/>
                <wp:positionH relativeFrom="margin">
                  <wp:posOffset>-941047</wp:posOffset>
                </wp:positionH>
                <wp:positionV relativeFrom="paragraph">
                  <wp:posOffset>129025</wp:posOffset>
                </wp:positionV>
                <wp:extent cx="9626811" cy="134635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811" cy="1346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51029" id="Rectángulo 65" o:spid="_x0000_s1026" style="position:absolute;margin-left:-74.1pt;margin-top:10.15pt;width:758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" fillcolor="black [3213]" stroked="f" strokeweight="1pt">
                <w10:wrap anchorx="margin"/>
              </v:rect>
            </w:pict>
          </mc:Fallback>
        </mc:AlternateContent>
      </w:r>
      <w:r w:rsidR="009068DB">
        <w:rPr>
          <w:noProof/>
        </w:rPr>
        <w:drawing>
          <wp:anchor distT="0" distB="0" distL="114300" distR="114300" simplePos="0" relativeHeight="251822080" behindDoc="0" locked="0" layoutInCell="1" allowOverlap="1" wp14:anchorId="31455F2E" wp14:editId="04F97312">
            <wp:simplePos x="0" y="0"/>
            <wp:positionH relativeFrom="column">
              <wp:posOffset>6384246</wp:posOffset>
            </wp:positionH>
            <wp:positionV relativeFrom="paragraph">
              <wp:posOffset>-723103</wp:posOffset>
            </wp:positionV>
            <wp:extent cx="552701" cy="839985"/>
            <wp:effectExtent l="0" t="0" r="0" b="0"/>
            <wp:wrapNone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1" cy="83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24F41C3" wp14:editId="5514DB14">
                <wp:simplePos x="0" y="0"/>
                <wp:positionH relativeFrom="margin">
                  <wp:posOffset>6645128</wp:posOffset>
                </wp:positionH>
                <wp:positionV relativeFrom="paragraph">
                  <wp:posOffset>-483073</wp:posOffset>
                </wp:positionV>
                <wp:extent cx="1371600" cy="443230"/>
                <wp:effectExtent l="0" t="0" r="0" b="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43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F672F5" w14:textId="77777777" w:rsidR="003F77AA" w:rsidRPr="001F7A30" w:rsidRDefault="003F77AA" w:rsidP="003F77AA">
                            <w:pP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</w:pPr>
                            <w:r w:rsidRPr="001F7A30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¡ESCANEAME!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F41C3" id="Cuadro de texto 145" o:spid="_x0000_s1048" type="#_x0000_t202" style="position:absolute;margin-left:523.25pt;margin-top:-38.05pt;width:108pt;height:34.9pt;z-index:251821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" filled="f" stroked="f" strokeweight=".5pt">
                <v:textbox>
                  <w:txbxContent>
                    <w:p w14:paraId="7DF672F5" w14:textId="77777777" w:rsidR="003F77AA" w:rsidRPr="001F7A30" w:rsidRDefault="003F77AA" w:rsidP="003F77AA">
                      <w:pPr>
                        <w:rPr>
                          <w:b/>
                          <w:bCs/>
                          <w:szCs w:val="24"/>
                          <w:lang w:val="es-MX"/>
                        </w:rPr>
                      </w:pPr>
                      <w:r w:rsidRPr="001F7A30">
                        <w:rPr>
                          <w:b/>
                          <w:bCs/>
                          <w:szCs w:val="24"/>
                          <w:lang w:val="es-MX"/>
                        </w:rPr>
                        <w:t>¡ESCANEAME!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77AA">
        <w:rPr>
          <w:noProof/>
        </w:rPr>
        <w:drawing>
          <wp:anchor distT="0" distB="0" distL="114300" distR="114300" simplePos="0" relativeHeight="251819008" behindDoc="0" locked="0" layoutInCell="1" allowOverlap="1" wp14:anchorId="6BA2973F" wp14:editId="0A3AFED5">
            <wp:simplePos x="0" y="0"/>
            <wp:positionH relativeFrom="rightMargin">
              <wp:posOffset>89816</wp:posOffset>
            </wp:positionH>
            <wp:positionV relativeFrom="paragraph">
              <wp:posOffset>-676113</wp:posOffset>
            </wp:positionV>
            <wp:extent cx="699430" cy="705698"/>
            <wp:effectExtent l="0" t="0" r="5715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30" cy="70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F48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B75B73C" wp14:editId="041F7205">
                <wp:simplePos x="0" y="0"/>
                <wp:positionH relativeFrom="column">
                  <wp:posOffset>-703536</wp:posOffset>
                </wp:positionH>
                <wp:positionV relativeFrom="paragraph">
                  <wp:posOffset>-495935</wp:posOffset>
                </wp:positionV>
                <wp:extent cx="2301240" cy="487680"/>
                <wp:effectExtent l="0" t="0" r="0" b="762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5F3E6" w14:textId="77777777" w:rsidR="00E11F48" w:rsidRPr="00E11F48" w:rsidRDefault="00E11F48" w:rsidP="00E11F4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32"/>
                                <w:lang w:val="es-MX"/>
                              </w:rPr>
                            </w:pPr>
                            <w:r w:rsidRPr="00E11F48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32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5B73C" id="Cuadro de texto 134" o:spid="_x0000_s1049" type="#_x0000_t202" style="position:absolute;margin-left:-55.4pt;margin-top:-39.05pt;width:181.2pt;height:38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" filled="f" stroked="f" strokeweight=".5pt">
                <v:textbox>
                  <w:txbxContent>
                    <w:p w14:paraId="35E5F3E6" w14:textId="77777777" w:rsidR="00E11F48" w:rsidRPr="00E11F48" w:rsidRDefault="00E11F48" w:rsidP="00E11F4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0"/>
                          <w:szCs w:val="32"/>
                          <w:lang w:val="es-MX"/>
                        </w:rPr>
                      </w:pPr>
                      <w:r w:rsidRPr="00E11F48">
                        <w:rPr>
                          <w:b/>
                          <w:bCs/>
                          <w:color w:val="FFFFFF" w:themeColor="background1"/>
                          <w:sz w:val="40"/>
                          <w:szCs w:val="32"/>
                          <w:lang w:val="es-MX"/>
                        </w:rPr>
                        <w:t>ERGONOMÍA</w:t>
                      </w:r>
                    </w:p>
                  </w:txbxContent>
                </v:textbox>
              </v:shape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53E24A4" wp14:editId="54092E0D">
                <wp:simplePos x="0" y="0"/>
                <wp:positionH relativeFrom="column">
                  <wp:posOffset>2036134</wp:posOffset>
                </wp:positionH>
                <wp:positionV relativeFrom="paragraph">
                  <wp:posOffset>244549</wp:posOffset>
                </wp:positionV>
                <wp:extent cx="6640431" cy="5889625"/>
                <wp:effectExtent l="0" t="0" r="27305" b="1587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431" cy="5889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961F2" id="Rectángulo 90" o:spid="_x0000_s1026" style="position:absolute;margin-left:160.35pt;margin-top:19.25pt;width:522.85pt;height:463.7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" fillcolor="#f2f2f2 [3052]" strokecolor="#1f4d78 [1604]" strokeweight="1pt"/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E8F5A7" wp14:editId="28E8326E">
                <wp:simplePos x="0" y="0"/>
                <wp:positionH relativeFrom="column">
                  <wp:posOffset>5831958</wp:posOffset>
                </wp:positionH>
                <wp:positionV relativeFrom="paragraph">
                  <wp:posOffset>212651</wp:posOffset>
                </wp:positionV>
                <wp:extent cx="2846513" cy="5866130"/>
                <wp:effectExtent l="0" t="0" r="11430" b="2032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513" cy="5866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47611" id="Rectángulo 84" o:spid="_x0000_s1026" style="position:absolute;margin-left:459.2pt;margin-top:16.75pt;width:224.15pt;height:461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" filled="f" strokecolor="black [3213]" strokeweight="1pt"/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EB92F87" wp14:editId="3865EF06">
                <wp:simplePos x="0" y="0"/>
                <wp:positionH relativeFrom="margin">
                  <wp:posOffset>-943772</wp:posOffset>
                </wp:positionH>
                <wp:positionV relativeFrom="paragraph">
                  <wp:posOffset>6240780</wp:posOffset>
                </wp:positionV>
                <wp:extent cx="8963025" cy="297180"/>
                <wp:effectExtent l="0" t="0" r="0" b="7620"/>
                <wp:wrapNone/>
                <wp:docPr id="127" name="Cuadro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30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88E5A9" w14:textId="3D29480B" w:rsidR="00997A4D" w:rsidRPr="00997A4D" w:rsidRDefault="00997A4D" w:rsidP="00997A4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r w:rsidRPr="00997A4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Para realizar sus trabajos agrícolas no olvides utilizar equipos de protección personal (vestimenta, calzado y equipos adecuados).</w:t>
                            </w:r>
                          </w:p>
                          <w:p w14:paraId="5ACE6D34" w14:textId="77777777" w:rsidR="00997A4D" w:rsidRDefault="00997A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B92F87" id="Cuadro de texto 127" o:spid="_x0000_s1050" type="#_x0000_t202" style="position:absolute;margin-left:-74.3pt;margin-top:491.4pt;width:705.75pt;height:23.4pt;z-index:251794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" filled="f" stroked="f" strokeweight=".5pt">
                <v:textbox>
                  <w:txbxContent>
                    <w:p w14:paraId="5488E5A9" w14:textId="3D29480B" w:rsidR="00997A4D" w:rsidRPr="00997A4D" w:rsidRDefault="00997A4D" w:rsidP="00997A4D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Para realizar </w:t>
                      </w: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sus</w:t>
                      </w: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trabajos</w:t>
                      </w: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agrícolas</w:t>
                      </w: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no olvides utilizar equipos de protección personal (vestimenta, calzado y equipos adecuados)</w:t>
                      </w: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.</w:t>
                      </w:r>
                    </w:p>
                    <w:p w14:paraId="5ACE6D34" w14:textId="77777777" w:rsidR="00997A4D" w:rsidRDefault="00997A4D"/>
                  </w:txbxContent>
                </v:textbox>
                <w10:wrap anchorx="margin"/>
              </v:shape>
            </w:pict>
          </mc:Fallback>
        </mc:AlternateContent>
      </w:r>
      <w:r w:rsidR="00997A4D">
        <w:rPr>
          <w:noProof/>
        </w:rPr>
        <w:drawing>
          <wp:anchor distT="0" distB="0" distL="114300" distR="114300" simplePos="0" relativeHeight="251795456" behindDoc="0" locked="0" layoutInCell="1" allowOverlap="1" wp14:anchorId="5D69093B" wp14:editId="47D623B7">
            <wp:simplePos x="0" y="0"/>
            <wp:positionH relativeFrom="rightMargin">
              <wp:posOffset>289087</wp:posOffset>
            </wp:positionH>
            <wp:positionV relativeFrom="paragraph">
              <wp:posOffset>6118225</wp:posOffset>
            </wp:positionV>
            <wp:extent cx="467660" cy="511659"/>
            <wp:effectExtent l="0" t="0" r="8890" b="3175"/>
            <wp:wrapNone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0" cy="51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9650474" wp14:editId="469492CE">
                <wp:simplePos x="0" y="0"/>
                <wp:positionH relativeFrom="column">
                  <wp:posOffset>-890359</wp:posOffset>
                </wp:positionH>
                <wp:positionV relativeFrom="paragraph">
                  <wp:posOffset>4890430</wp:posOffset>
                </wp:positionV>
                <wp:extent cx="1466717" cy="999151"/>
                <wp:effectExtent l="0" t="0" r="0" b="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717" cy="9991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189CB5" w14:textId="77777777" w:rsidR="001C57F9" w:rsidRPr="00A03CE7" w:rsidRDefault="001C57F9" w:rsidP="001C57F9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Se trata de una actividad repetitiva, puede ocasionar daños en los brazos, y tronco.</w:t>
                            </w:r>
                          </w:p>
                          <w:p w14:paraId="4158EC65" w14:textId="77777777" w:rsidR="001C57F9" w:rsidRDefault="001C57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50474" id="Cuadro de texto 126" o:spid="_x0000_s1051" type="#_x0000_t202" style="position:absolute;margin-left:-70.1pt;margin-top:385.05pt;width:115.5pt;height:78.6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" filled="f" stroked="f" strokeweight=".5pt">
                <v:textbox>
                  <w:txbxContent>
                    <w:p w14:paraId="40189CB5" w14:textId="77777777" w:rsidR="001C57F9" w:rsidRPr="00A03CE7" w:rsidRDefault="001C57F9" w:rsidP="001C57F9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Se trata de una actividad repetitiva, puede ocasionar daños en los brazos, y tronco.</w:t>
                      </w:r>
                    </w:p>
                    <w:p w14:paraId="4158EC65" w14:textId="77777777" w:rsidR="001C57F9" w:rsidRDefault="001C57F9"/>
                  </w:txbxContent>
                </v:textbox>
              </v:shape>
            </w:pict>
          </mc:Fallback>
        </mc:AlternateContent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6E69464" wp14:editId="3F7DE063">
                <wp:simplePos x="0" y="0"/>
                <wp:positionH relativeFrom="column">
                  <wp:posOffset>347300</wp:posOffset>
                </wp:positionH>
                <wp:positionV relativeFrom="paragraph">
                  <wp:posOffset>4704080</wp:posOffset>
                </wp:positionV>
                <wp:extent cx="1566407" cy="262393"/>
                <wp:effectExtent l="0" t="0" r="0" b="4445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407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450F5" w14:textId="17B2AB57" w:rsidR="001C57F9" w:rsidRPr="001C57F9" w:rsidRDefault="001C57F9" w:rsidP="001C57F9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  <w:t xml:space="preserve">Cavar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69464" id="Cuadro de texto 125" o:spid="_x0000_s1052" type="#_x0000_t202" style="position:absolute;margin-left:27.35pt;margin-top:370.4pt;width:123.35pt;height:20.6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" filled="f" stroked="f" strokeweight=".5pt">
                <v:textbox>
                  <w:txbxContent>
                    <w:p w14:paraId="070450F5" w14:textId="17B2AB57" w:rsidR="001C57F9" w:rsidRPr="001C57F9" w:rsidRDefault="001C57F9" w:rsidP="001C57F9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  <w:t xml:space="preserve">Cavar </w:t>
                      </w:r>
                    </w:p>
                  </w:txbxContent>
                </v:textbox>
              </v:shape>
            </w:pict>
          </mc:Fallback>
        </mc:AlternateContent>
      </w:r>
      <w:r w:rsidR="001C57F9">
        <w:rPr>
          <w:noProof/>
        </w:rPr>
        <w:drawing>
          <wp:anchor distT="0" distB="0" distL="114300" distR="114300" simplePos="0" relativeHeight="251790336" behindDoc="0" locked="0" layoutInCell="1" allowOverlap="1" wp14:anchorId="5053B7A6" wp14:editId="79E387BA">
            <wp:simplePos x="0" y="0"/>
            <wp:positionH relativeFrom="column">
              <wp:posOffset>579474</wp:posOffset>
            </wp:positionH>
            <wp:positionV relativeFrom="paragraph">
              <wp:posOffset>4859079</wp:posOffset>
            </wp:positionV>
            <wp:extent cx="1341246" cy="1178909"/>
            <wp:effectExtent l="0" t="0" r="0" b="0"/>
            <wp:wrapNone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752" cy="118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B26A4A9" wp14:editId="69BE519E">
                <wp:simplePos x="0" y="0"/>
                <wp:positionH relativeFrom="column">
                  <wp:posOffset>633287</wp:posOffset>
                </wp:positionH>
                <wp:positionV relativeFrom="paragraph">
                  <wp:posOffset>3466111</wp:posOffset>
                </wp:positionV>
                <wp:extent cx="1329069" cy="1031359"/>
                <wp:effectExtent l="0" t="0" r="0" b="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069" cy="10313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CE942" w14:textId="77777777" w:rsidR="001C57F9" w:rsidRPr="00A03CE7" w:rsidRDefault="001C57F9" w:rsidP="001C57F9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Posición forzada y mantenida, causa daños lumbares y dolores de cuello.</w:t>
                            </w:r>
                          </w:p>
                          <w:p w14:paraId="28B099AA" w14:textId="77777777" w:rsidR="001C57F9" w:rsidRDefault="001C57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26A4A9" id="Cuadro de texto 123" o:spid="_x0000_s1053" type="#_x0000_t202" style="position:absolute;margin-left:49.85pt;margin-top:272.9pt;width:104.65pt;height:81.2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" filled="f" stroked="f" strokeweight=".5pt">
                <v:textbox>
                  <w:txbxContent>
                    <w:p w14:paraId="64ACE942" w14:textId="77777777" w:rsidR="001C57F9" w:rsidRPr="00A03CE7" w:rsidRDefault="001C57F9" w:rsidP="001C57F9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Posición forzada y mantenida, causa daños lumbares y dolores de cuello.</w:t>
                      </w:r>
                    </w:p>
                    <w:p w14:paraId="28B099AA" w14:textId="77777777" w:rsidR="001C57F9" w:rsidRDefault="001C57F9"/>
                  </w:txbxContent>
                </v:textbox>
              </v:shape>
            </w:pict>
          </mc:Fallback>
        </mc:AlternateContent>
      </w:r>
      <w:r w:rsidR="001C57F9">
        <w:rPr>
          <w:noProof/>
        </w:rPr>
        <w:drawing>
          <wp:anchor distT="0" distB="0" distL="114300" distR="114300" simplePos="0" relativeHeight="251786240" behindDoc="0" locked="0" layoutInCell="1" allowOverlap="1" wp14:anchorId="79DBF761" wp14:editId="28369070">
            <wp:simplePos x="0" y="0"/>
            <wp:positionH relativeFrom="column">
              <wp:posOffset>-817895</wp:posOffset>
            </wp:positionH>
            <wp:positionV relativeFrom="paragraph">
              <wp:posOffset>3437476</wp:posOffset>
            </wp:positionV>
            <wp:extent cx="1389705" cy="1156186"/>
            <wp:effectExtent l="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705" cy="11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76560D" wp14:editId="5D3BF435">
                <wp:simplePos x="0" y="0"/>
                <wp:positionH relativeFrom="column">
                  <wp:posOffset>-1119146</wp:posOffset>
                </wp:positionH>
                <wp:positionV relativeFrom="paragraph">
                  <wp:posOffset>3267986</wp:posOffset>
                </wp:positionV>
                <wp:extent cx="1566407" cy="262393"/>
                <wp:effectExtent l="0" t="0" r="0" b="4445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407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03B31C" w14:textId="6ED45DD4" w:rsidR="001C57F9" w:rsidRPr="001C57F9" w:rsidRDefault="001C57F9" w:rsidP="001C57F9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C57F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  <w:t>Deshierbar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560D" id="Cuadro de texto 122" o:spid="_x0000_s1054" type="#_x0000_t202" style="position:absolute;margin-left:-88.1pt;margin-top:257.3pt;width:123.35pt;height:20.6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" filled="f" stroked="f" strokeweight=".5pt">
                <v:textbox>
                  <w:txbxContent>
                    <w:p w14:paraId="5403B31C" w14:textId="6ED45DD4" w:rsidR="001C57F9" w:rsidRPr="001C57F9" w:rsidRDefault="001C57F9" w:rsidP="001C57F9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</w:pPr>
                      <w:r w:rsidRPr="001C57F9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  <w:t>Deshierbar</w:t>
                      </w:r>
                    </w:p>
                  </w:txbxContent>
                </v:textbox>
              </v:shape>
            </w:pict>
          </mc:Fallback>
        </mc:AlternateContent>
      </w:r>
      <w:r w:rsidR="0033374C">
        <w:rPr>
          <w:noProof/>
        </w:rPr>
        <w:drawing>
          <wp:anchor distT="0" distB="0" distL="114300" distR="114300" simplePos="0" relativeHeight="251760640" behindDoc="0" locked="0" layoutInCell="1" allowOverlap="1" wp14:anchorId="201D0870" wp14:editId="0355A3C0">
            <wp:simplePos x="0" y="0"/>
            <wp:positionH relativeFrom="column">
              <wp:posOffset>5778500</wp:posOffset>
            </wp:positionH>
            <wp:positionV relativeFrom="paragraph">
              <wp:posOffset>3915410</wp:posOffset>
            </wp:positionV>
            <wp:extent cx="1214755" cy="2142490"/>
            <wp:effectExtent l="0" t="0" r="0" b="0"/>
            <wp:wrapNone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40A427E" wp14:editId="1E76D5EF">
                <wp:simplePos x="0" y="0"/>
                <wp:positionH relativeFrom="column">
                  <wp:posOffset>6972604</wp:posOffset>
                </wp:positionH>
                <wp:positionV relativeFrom="paragraph">
                  <wp:posOffset>3569335</wp:posOffset>
                </wp:positionV>
                <wp:extent cx="1597025" cy="1678305"/>
                <wp:effectExtent l="0" t="0" r="22225" b="245745"/>
                <wp:wrapNone/>
                <wp:docPr id="108" name="Bocadillo: 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025" cy="1678305"/>
                        </a:xfrm>
                        <a:prstGeom prst="wedgeRectCallou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72EE9" w14:textId="77777777" w:rsidR="00DA2E3D" w:rsidRPr="00202DE7" w:rsidRDefault="00DA2E3D" w:rsidP="00DA2E3D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 w:rsidRPr="00202DE7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Aquí se puede observar como una mujer carga en su espalda un peso grande. De acuerdo a la INSHT una mujer no debe manipular cargas superiores a las 27,5 libras.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A427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108" o:spid="_x0000_s1055" type="#_x0000_t61" style="position:absolute;margin-left:549pt;margin-top:281.05pt;width:125.75pt;height:132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" adj="6300,24300" fillcolor="#ededed [662]" strokecolor="black [3213]" strokeweight="1.5pt">
                <v:textbox>
                  <w:txbxContent>
                    <w:p w14:paraId="2C872EE9" w14:textId="77777777" w:rsidR="00DA2E3D" w:rsidRPr="00202DE7" w:rsidRDefault="00DA2E3D" w:rsidP="00DA2E3D">
                      <w:pPr>
                        <w:jc w:val="both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 w:rsidRPr="00202DE7">
                        <w:rPr>
                          <w:color w:val="000000" w:themeColor="text1"/>
                          <w:szCs w:val="24"/>
                          <w:lang w:val="es-MX"/>
                        </w:rPr>
                        <w:t>Aquí se puede observar como una mujer carga en su espalda un peso grande. De acuerdo a la INSHT una mujer no debe manipular cargas superiores a las 27,5 libras.</w:t>
                      </w:r>
                    </w:p>
                  </w:txbxContent>
                </v:textbox>
              </v:shape>
            </w:pict>
          </mc:Fallback>
        </mc:AlternateContent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E16CD0" wp14:editId="48C08BD5">
                <wp:simplePos x="0" y="0"/>
                <wp:positionH relativeFrom="column">
                  <wp:posOffset>-816942</wp:posOffset>
                </wp:positionH>
                <wp:positionV relativeFrom="paragraph">
                  <wp:posOffset>2798389</wp:posOffset>
                </wp:positionV>
                <wp:extent cx="2735248" cy="365760"/>
                <wp:effectExtent l="0" t="0" r="27305" b="15240"/>
                <wp:wrapNone/>
                <wp:docPr id="119" name="Rectángulo: esquinas redondeada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248" cy="36576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E71CD" w14:textId="34CF3C42" w:rsidR="0033374C" w:rsidRPr="0033374C" w:rsidRDefault="0033374C" w:rsidP="0033374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lang w:val="es-MX"/>
                              </w:rPr>
                            </w:pPr>
                            <w:r w:rsidRPr="0033374C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lang w:val="es-MX"/>
                              </w:rPr>
                              <w:t>Riesgos en sus actividades diarias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E16CD0" id="Rectángulo: esquinas redondeadas 119" o:spid="_x0000_s1056" style="position:absolute;margin-left:-64.35pt;margin-top:220.35pt;width:215.35pt;height:28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" fillcolor="#f2f2f2 [3052]" strokecolor="#00b050" strokeweight="1pt">
                <v:stroke joinstyle="miter"/>
                <v:textbox>
                  <w:txbxContent>
                    <w:p w14:paraId="38DE71CD" w14:textId="34CF3C42" w:rsidR="0033374C" w:rsidRPr="0033374C" w:rsidRDefault="0033374C" w:rsidP="0033374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u w:val="single"/>
                          <w:lang w:val="es-MX"/>
                        </w:rPr>
                      </w:pPr>
                      <w:r w:rsidRPr="0033374C">
                        <w:rPr>
                          <w:b/>
                          <w:bCs/>
                          <w:color w:val="000000" w:themeColor="text1"/>
                          <w:u w:val="single"/>
                          <w:lang w:val="es-MX"/>
                        </w:rPr>
                        <w:t>Riesgos en sus actividades diarias</w:t>
                      </w:r>
                    </w:p>
                  </w:txbxContent>
                </v:textbox>
              </v:roundrect>
            </w:pict>
          </mc:Fallback>
        </mc:AlternateContent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77BF1872">
                <wp:simplePos x="0" y="0"/>
                <wp:positionH relativeFrom="column">
                  <wp:posOffset>-824948</wp:posOffset>
                </wp:positionH>
                <wp:positionV relativeFrom="paragraph">
                  <wp:posOffset>246491</wp:posOffset>
                </wp:positionV>
                <wp:extent cx="2766695" cy="2496710"/>
                <wp:effectExtent l="0" t="0" r="14605" b="1841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24967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7FA11" id="Rectángulo 79" o:spid="_x0000_s1026" style="position:absolute;margin-left:-64.95pt;margin-top:19.4pt;width:217.85pt;height:196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" fillcolor="#c5e0b3 [1305]" strokecolor="black [3213]" strokeweight="1pt"/>
            </w:pict>
          </mc:Fallback>
        </mc:AlternateContent>
      </w:r>
      <w:r w:rsidR="0033374C">
        <w:rPr>
          <w:noProof/>
        </w:rPr>
        <w:drawing>
          <wp:anchor distT="0" distB="0" distL="114300" distR="114300" simplePos="0" relativeHeight="251782144" behindDoc="0" locked="0" layoutInCell="1" allowOverlap="1" wp14:anchorId="72206403" wp14:editId="73A7D4FF">
            <wp:simplePos x="0" y="0"/>
            <wp:positionH relativeFrom="column">
              <wp:posOffset>264381</wp:posOffset>
            </wp:positionH>
            <wp:positionV relativeFrom="paragraph">
              <wp:posOffset>1773141</wp:posOffset>
            </wp:positionV>
            <wp:extent cx="1216549" cy="957469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0" t="8053" r="18287" b="15865"/>
                    <a:stretch/>
                  </pic:blipFill>
                  <pic:spPr bwMode="auto">
                    <a:xfrm>
                      <a:off x="0" y="0"/>
                      <a:ext cx="1221009" cy="9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w:drawing>
          <wp:anchor distT="0" distB="0" distL="114300" distR="114300" simplePos="0" relativeHeight="251784192" behindDoc="0" locked="0" layoutInCell="1" allowOverlap="1" wp14:anchorId="624423E0" wp14:editId="63A7C679">
            <wp:simplePos x="0" y="0"/>
            <wp:positionH relativeFrom="column">
              <wp:posOffset>-657970</wp:posOffset>
            </wp:positionH>
            <wp:positionV relativeFrom="paragraph">
              <wp:posOffset>1804946</wp:posOffset>
            </wp:positionV>
            <wp:extent cx="795130" cy="795130"/>
            <wp:effectExtent l="0" t="0" r="5080" b="5080"/>
            <wp:wrapNone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487" cy="79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D60BEAE" wp14:editId="554FEEA5">
                <wp:simplePos x="0" y="0"/>
                <wp:positionH relativeFrom="page">
                  <wp:posOffset>283100</wp:posOffset>
                </wp:positionH>
                <wp:positionV relativeFrom="paragraph">
                  <wp:posOffset>898994</wp:posOffset>
                </wp:positionV>
                <wp:extent cx="2449286" cy="924922"/>
                <wp:effectExtent l="0" t="0" r="0" b="0"/>
                <wp:wrapNone/>
                <wp:docPr id="117" name="Rectángulo: esquinas redondeada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286" cy="924922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AB76F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Posturas forzadas o inadecuadas</w:t>
                            </w:r>
                          </w:p>
                          <w:p w14:paraId="68ABFCEE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Movimientos repetitivos</w:t>
                            </w:r>
                          </w:p>
                          <w:p w14:paraId="29132DF9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 xml:space="preserve">Posturas prolongadas </w:t>
                            </w:r>
                          </w:p>
                          <w:p w14:paraId="5FD7786E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Cargas pesadas e inestables</w:t>
                            </w:r>
                          </w:p>
                          <w:p w14:paraId="6833FF08" w14:textId="77777777" w:rsidR="0033374C" w:rsidRPr="005C5444" w:rsidRDefault="0033374C" w:rsidP="0033374C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60BEAE" id="Rectángulo: esquinas redondeadas 117" o:spid="_x0000_s1057" style="position:absolute;margin-left:22.3pt;margin-top:70.8pt;width:192.85pt;height:72.8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" filled="f" stroked="f" strokeweight="1pt">
                <v:stroke joinstyle="miter"/>
                <v:textbox>
                  <w:txbxContent>
                    <w:p w14:paraId="548AB76F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Posturas forzadas o inadecuadas</w:t>
                      </w:r>
                    </w:p>
                    <w:p w14:paraId="68ABFCEE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Movimientos repetitivos</w:t>
                      </w:r>
                    </w:p>
                    <w:p w14:paraId="29132DF9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 xml:space="preserve">Posturas prolongadas </w:t>
                      </w:r>
                    </w:p>
                    <w:p w14:paraId="5FD7786E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Cargas pesadas e inestables</w:t>
                      </w:r>
                    </w:p>
                    <w:p w14:paraId="6833FF08" w14:textId="77777777" w:rsidR="0033374C" w:rsidRPr="005C5444" w:rsidRDefault="0033374C" w:rsidP="0033374C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D4B2F7" wp14:editId="5A7699AC">
                <wp:simplePos x="0" y="0"/>
                <wp:positionH relativeFrom="column">
                  <wp:posOffset>-661035</wp:posOffset>
                </wp:positionH>
                <wp:positionV relativeFrom="paragraph">
                  <wp:posOffset>282879</wp:posOffset>
                </wp:positionV>
                <wp:extent cx="2480807" cy="628153"/>
                <wp:effectExtent l="0" t="0" r="0" b="63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807" cy="628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6C8AD" w14:textId="77777777" w:rsidR="0033374C" w:rsidRPr="00E318C7" w:rsidRDefault="0033374C" w:rsidP="0033374C">
                            <w:pPr>
                              <w:jc w:val="center"/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</w:pPr>
                            <w:r w:rsidRPr="00E318C7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Factores que generan</w:t>
                            </w:r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 y aumentan</w:t>
                            </w:r>
                            <w:r w:rsidRPr="00E318C7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el </w:t>
                            </w:r>
                            <w:r w:rsidRPr="00E318C7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riesgo por manipulación manual de cargas</w:t>
                            </w:r>
                          </w:p>
                          <w:p w14:paraId="67897F76" w14:textId="77777777" w:rsidR="0033374C" w:rsidRDefault="003337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4B2F7" id="Cuadro de texto 116" o:spid="_x0000_s1058" type="#_x0000_t202" style="position:absolute;margin-left:-52.05pt;margin-top:22.25pt;width:195.35pt;height:49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" filled="f" stroked="f" strokeweight=".5pt">
                <v:textbox>
                  <w:txbxContent>
                    <w:p w14:paraId="62F6C8AD" w14:textId="77777777" w:rsidR="0033374C" w:rsidRPr="00E318C7" w:rsidRDefault="0033374C" w:rsidP="0033374C">
                      <w:pPr>
                        <w:jc w:val="center"/>
                        <w:rPr>
                          <w:b/>
                          <w:bCs/>
                          <w:szCs w:val="24"/>
                          <w:lang w:val="es-MX"/>
                        </w:rPr>
                      </w:pPr>
                      <w:r w:rsidRPr="00E318C7">
                        <w:rPr>
                          <w:b/>
                          <w:bCs/>
                          <w:szCs w:val="24"/>
                          <w:lang w:val="es-MX"/>
                        </w:rPr>
                        <w:t>Factores que generan</w:t>
                      </w:r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 y aumentan</w:t>
                      </w:r>
                      <w:r w:rsidRPr="00E318C7"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el </w:t>
                      </w:r>
                      <w:r w:rsidRPr="00E318C7">
                        <w:rPr>
                          <w:b/>
                          <w:bCs/>
                          <w:szCs w:val="24"/>
                          <w:lang w:val="es-MX"/>
                        </w:rPr>
                        <w:t>riesgo por manipulación manual de cargas</w:t>
                      </w:r>
                    </w:p>
                    <w:p w14:paraId="67897F76" w14:textId="77777777" w:rsidR="0033374C" w:rsidRDefault="0033374C"/>
                  </w:txbxContent>
                </v:textbox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8D24886" wp14:editId="18A7CEB0">
                <wp:simplePos x="0" y="0"/>
                <wp:positionH relativeFrom="margin">
                  <wp:align>center</wp:align>
                </wp:positionH>
                <wp:positionV relativeFrom="paragraph">
                  <wp:posOffset>796925</wp:posOffset>
                </wp:positionV>
                <wp:extent cx="2662177" cy="5139159"/>
                <wp:effectExtent l="0" t="0" r="0" b="4445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177" cy="51391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72C051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Evitar el uso de cinturones o fajas para realizar actividades agrícolas. No se consideran elementos de protección personal, y un ajuste excesivo produce lesiones dorsolumbar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es</w:t>
                            </w: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6648C8A7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Población femenina menor a 18 y mayor a 45 años no debe manipular cargas con pesos superiores a 27.5 lb.</w:t>
                            </w:r>
                          </w:p>
                          <w:p w14:paraId="114697CC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Tomar descansos de 10 minutos por cada 30 minutos de trabajo. </w:t>
                            </w:r>
                          </w:p>
                          <w:p w14:paraId="5C3A1A84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Hacer uso de coches, carretillas u otra herramienta de transporte para desplazar grandes cantidades de carga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3C1816A4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Para recoger una carga pesada flexionar las rodillas y levantar la carga manteniendo la espalda recta.</w:t>
                            </w:r>
                          </w:p>
                          <w:p w14:paraId="6541AE1B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Al transportar una carga, se debe tomar con ambas manos y mantenerla pegada al cuerpo.</w:t>
                            </w:r>
                          </w:p>
                          <w:p w14:paraId="23C11E46" w14:textId="19DC4321" w:rsidR="003D09E1" w:rsidRPr="004B4B9C" w:rsidRDefault="00997A4D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Para deshierbar utilice una banca pequeña donde pueda sentarse, con ello evita dolores lumbares.</w:t>
                            </w:r>
                          </w:p>
                          <w:p w14:paraId="42B33374" w14:textId="77777777" w:rsidR="003D09E1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Para trabajos con azadón asegúrese de que la longitud del azadón es suficiente como para que alcance el suelo sin que se incline.</w:t>
                            </w:r>
                          </w:p>
                          <w:p w14:paraId="6FC9C2AD" w14:textId="6F46EBCB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Alimentarse balanceadamente, con el suministro de nutrientes y calorías acorde con los tipos de trabajo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o labor.</w:t>
                            </w:r>
                          </w:p>
                          <w:p w14:paraId="3738F3DA" w14:textId="77777777" w:rsidR="003D09E1" w:rsidRDefault="003D09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24886" id="Cuadro de texto 101" o:spid="_x0000_s1059" type="#_x0000_t202" style="position:absolute;margin-left:0;margin-top:62.75pt;width:209.6pt;height:404.65pt;z-index:251744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" filled="f" stroked="f" strokeweight=".5pt">
                <v:textbox>
                  <w:txbxContent>
                    <w:p w14:paraId="6D72C051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Evitar el uso de cinturones o fajas para realizar actividades agrícolas. No se consideran elementos de protección personal, y un ajuste excesivo produce lesiones dorsolumbar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es</w:t>
                      </w: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6648C8A7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Población femenina menor a 18 y mayor a 45 años no debe manipular cargas con pesos superiores a 27.5 lb.</w:t>
                      </w:r>
                    </w:p>
                    <w:p w14:paraId="114697CC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Tomar descansos de 10 minutos por cada 30 minutos de trabajo. </w:t>
                      </w:r>
                    </w:p>
                    <w:p w14:paraId="5C3A1A84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Hacer uso de coches, carretillas u otra herramienta de transporte para desplazar grandes cantidades de carga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3C1816A4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Para recoger una carga pesada flexionar las rodillas y levantar la carga manteniendo la espalda recta.</w:t>
                      </w:r>
                    </w:p>
                    <w:p w14:paraId="6541AE1B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Al transportar una carga, se debe tomar con ambas manos y mantenerla pegada al cuerpo.</w:t>
                      </w:r>
                    </w:p>
                    <w:p w14:paraId="23C11E46" w14:textId="19DC4321" w:rsidR="003D09E1" w:rsidRPr="004B4B9C" w:rsidRDefault="00997A4D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Para deshierbar utilice una banca pequeña donde pueda sentarse, con ello evita dolores lumbares.</w:t>
                      </w:r>
                    </w:p>
                    <w:p w14:paraId="42B33374" w14:textId="77777777" w:rsidR="003D09E1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Para trabajos con azadón asegúrese de que la longitud del azadón es suficiente como para que alcance el suelo sin que se incline.</w:t>
                      </w:r>
                    </w:p>
                    <w:p w14:paraId="6FC9C2AD" w14:textId="6F46EBCB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Alimentarse balanceadamente, con el suministro de nutrientes y calorías acorde con los tipos de trabajo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o labor.</w:t>
                      </w:r>
                    </w:p>
                    <w:p w14:paraId="3738F3DA" w14:textId="77777777" w:rsidR="003D09E1" w:rsidRDefault="003D09E1"/>
                  </w:txbxContent>
                </v:textbox>
                <w10:wrap anchorx="margin"/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B09440" wp14:editId="4913D0A3">
                <wp:simplePos x="0" y="0"/>
                <wp:positionH relativeFrom="margin">
                  <wp:posOffset>2290445</wp:posOffset>
                </wp:positionH>
                <wp:positionV relativeFrom="paragraph">
                  <wp:posOffset>241935</wp:posOffset>
                </wp:positionV>
                <wp:extent cx="2858946" cy="83820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946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9156D8" w14:textId="77777777" w:rsidR="003D09E1" w:rsidRPr="003D09E1" w:rsidRDefault="003D09E1" w:rsidP="003D09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09E1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Recomendaciones para mejorar sus actividades agrícolas y domésticas</w:t>
                            </w:r>
                          </w:p>
                          <w:p w14:paraId="22C05238" w14:textId="77777777" w:rsidR="003D09E1" w:rsidRDefault="003D09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9440" id="Cuadro de texto 100" o:spid="_x0000_s1060" type="#_x0000_t202" style="position:absolute;margin-left:180.35pt;margin-top:19.05pt;width:225.1pt;height:66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" filled="f" stroked="f" strokeweight=".5pt">
                <v:textbox>
                  <w:txbxContent>
                    <w:p w14:paraId="0E9156D8" w14:textId="77777777" w:rsidR="003D09E1" w:rsidRPr="003D09E1" w:rsidRDefault="003D09E1" w:rsidP="003D09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D09E1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Recomendaciones para mejorar sus actividades agrícolas y domésticas</w:t>
                      </w:r>
                    </w:p>
                    <w:p w14:paraId="22C05238" w14:textId="77777777" w:rsidR="003D09E1" w:rsidRDefault="003D09E1"/>
                  </w:txbxContent>
                </v:textbox>
                <w10:wrap anchorx="margin"/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8AD717" wp14:editId="4EC3097C">
                <wp:simplePos x="0" y="0"/>
                <wp:positionH relativeFrom="column">
                  <wp:posOffset>604520</wp:posOffset>
                </wp:positionH>
                <wp:positionV relativeFrom="paragraph">
                  <wp:posOffset>3237230</wp:posOffset>
                </wp:positionV>
                <wp:extent cx="1362075" cy="1339850"/>
                <wp:effectExtent l="19050" t="19050" r="28575" b="12700"/>
                <wp:wrapNone/>
                <wp:docPr id="67" name="Forma libre: form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5963C" id="Forma libre: forma 67" o:spid="_x0000_s1026" style="position:absolute;margin-left:47.6pt;margin-top:254.9pt;width:107.25pt;height:10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" path="m4527,4527l1362547,r,1339913l891767,1339913r-95062,-99588l,1231271,4527,4527xe" fillcolor="#e2efd9 [665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055A91" wp14:editId="07AB1F8C">
                <wp:simplePos x="0" y="0"/>
                <wp:positionH relativeFrom="column">
                  <wp:posOffset>-836295</wp:posOffset>
                </wp:positionH>
                <wp:positionV relativeFrom="paragraph">
                  <wp:posOffset>3239770</wp:posOffset>
                </wp:positionV>
                <wp:extent cx="1362075" cy="1339850"/>
                <wp:effectExtent l="19050" t="19050" r="28575" b="12700"/>
                <wp:wrapNone/>
                <wp:docPr id="66" name="Forma libre: form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0CB11" w14:textId="6339DBFA" w:rsidR="001C57F9" w:rsidRDefault="001C57F9" w:rsidP="001C57F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55A91" id="Forma libre: forma 66" o:spid="_x0000_s1061" style="position:absolute;margin-left:-65.85pt;margin-top:255.1pt;width:107.25pt;height:105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" adj="-11796480,,5400" path="m4527,4527l1362547,r,1339913l891767,1339913r-95062,-99588l,1231271,4527,4527xe" fillcolor="#d8d8d8 [2732]" strokecolor="black [3213]" strokeweight="1.5pt">
                <v:stroke joinstyle="miter"/>
                <v:formulas/>
                <v:path arrowok="t" o:connecttype="custom" o:connectlocs="4525,4527;1362075,0;1362075,1339850;891458,1339850;796429,1240267;0,1231213;4525,4527" o:connectangles="0,0,0,0,0,0,0" textboxrect="0,0,1362547,1339913"/>
                <v:textbox>
                  <w:txbxContent>
                    <w:p w14:paraId="43F0CB11" w14:textId="6339DBFA" w:rsidR="001C57F9" w:rsidRDefault="001C57F9" w:rsidP="001C57F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139DD6" wp14:editId="20BDBF53">
                <wp:simplePos x="0" y="0"/>
                <wp:positionH relativeFrom="column">
                  <wp:posOffset>596265</wp:posOffset>
                </wp:positionH>
                <wp:positionV relativeFrom="paragraph">
                  <wp:posOffset>4598035</wp:posOffset>
                </wp:positionV>
                <wp:extent cx="1362075" cy="1339850"/>
                <wp:effectExtent l="0" t="0" r="47625" b="31750"/>
                <wp:wrapNone/>
                <wp:docPr id="77" name="Forma libre: form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3FD24" id="Forma libre: forma 77" o:spid="_x0000_s1026" style="position:absolute;margin-left:46.95pt;margin-top:362.05pt;width:107.25pt;height:105.5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43F7BB" wp14:editId="51BEC309">
                <wp:simplePos x="0" y="0"/>
                <wp:positionH relativeFrom="column">
                  <wp:posOffset>-840740</wp:posOffset>
                </wp:positionH>
                <wp:positionV relativeFrom="paragraph">
                  <wp:posOffset>4599305</wp:posOffset>
                </wp:positionV>
                <wp:extent cx="1362075" cy="1339850"/>
                <wp:effectExtent l="0" t="0" r="47625" b="31750"/>
                <wp:wrapNone/>
                <wp:docPr id="76" name="Forma libre: form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BD41E" id="Forma libre: forma 76" o:spid="_x0000_s1026" style="position:absolute;margin-left:-66.2pt;margin-top:362.15pt;width:107.25pt;height:105.5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" path="m4527,4527l1362547,r,1339913l891767,1339913r-95062,-99588l,1231271,4527,4527xe" fillcolor="#e2efd9 [665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85629B">
        <w:rPr>
          <w:noProof/>
        </w:rPr>
        <w:drawing>
          <wp:anchor distT="0" distB="0" distL="114300" distR="114300" simplePos="0" relativeHeight="251766784" behindDoc="0" locked="0" layoutInCell="1" allowOverlap="1" wp14:anchorId="4D20C00A" wp14:editId="5D37D968">
            <wp:simplePos x="0" y="0"/>
            <wp:positionH relativeFrom="column">
              <wp:posOffset>4871760</wp:posOffset>
            </wp:positionH>
            <wp:positionV relativeFrom="paragraph">
              <wp:posOffset>404584</wp:posOffset>
            </wp:positionV>
            <wp:extent cx="428263" cy="398384"/>
            <wp:effectExtent l="0" t="0" r="0" b="1905"/>
            <wp:wrapNone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3" cy="39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4C8">
        <w:rPr>
          <w:noProof/>
        </w:rPr>
        <w:drawing>
          <wp:anchor distT="0" distB="0" distL="114300" distR="114300" simplePos="0" relativeHeight="251764736" behindDoc="0" locked="0" layoutInCell="1" allowOverlap="1" wp14:anchorId="098DAD4D" wp14:editId="24D46303">
            <wp:simplePos x="0" y="0"/>
            <wp:positionH relativeFrom="margin">
              <wp:posOffset>6831853</wp:posOffset>
            </wp:positionH>
            <wp:positionV relativeFrom="paragraph">
              <wp:posOffset>5381149</wp:posOffset>
            </wp:positionV>
            <wp:extent cx="601884" cy="614870"/>
            <wp:effectExtent l="0" t="0" r="8255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4" cy="6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E3D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C7CC0B" wp14:editId="0D7A463D">
                <wp:simplePos x="0" y="0"/>
                <wp:positionH relativeFrom="column">
                  <wp:posOffset>5858807</wp:posOffset>
                </wp:positionH>
                <wp:positionV relativeFrom="paragraph">
                  <wp:posOffset>3483498</wp:posOffset>
                </wp:positionV>
                <wp:extent cx="1132114" cy="468086"/>
                <wp:effectExtent l="0" t="0" r="0" b="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14" cy="468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1305A" w14:textId="77777777" w:rsidR="00DA2E3D" w:rsidRPr="00C96473" w:rsidRDefault="00DA2E3D" w:rsidP="00DA2E3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</w:pPr>
                            <w:r w:rsidRPr="00C96473"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  <w:t>EJEMPLO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7CC0B" id="Rectángulo 106" o:spid="_x0000_s1062" style="position:absolute;margin-left:461.3pt;margin-top:274.3pt;width:89.15pt;height:36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" filled="f" stroked="f" strokeweight="1pt">
                <v:textbox>
                  <w:txbxContent>
                    <w:p w14:paraId="3D21305A" w14:textId="77777777" w:rsidR="00DA2E3D" w:rsidRPr="00C96473" w:rsidRDefault="00DA2E3D" w:rsidP="00DA2E3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</w:pPr>
                      <w:r w:rsidRPr="00C96473"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  <w:t>EJEMPLO</w:t>
                      </w:r>
                      <w:r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  <w:t xml:space="preserve">: </w:t>
                      </w:r>
                    </w:p>
                  </w:txbxContent>
                </v:textbox>
              </v:rect>
            </w:pict>
          </mc:Fallback>
        </mc:AlternateContent>
      </w:r>
      <w:r w:rsidR="00DA2E3D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41C547" wp14:editId="27981E26">
                <wp:simplePos x="0" y="0"/>
                <wp:positionH relativeFrom="column">
                  <wp:posOffset>5951220</wp:posOffset>
                </wp:positionH>
                <wp:positionV relativeFrom="paragraph">
                  <wp:posOffset>2567594</wp:posOffset>
                </wp:positionV>
                <wp:extent cx="2627445" cy="846398"/>
                <wp:effectExtent l="57150" t="114300" r="116205" b="4953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445" cy="84639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rgbClr val="00B05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709C8" w14:textId="78776BCE" w:rsidR="00DA2E3D" w:rsidRPr="00C96473" w:rsidRDefault="00DA2E3D" w:rsidP="00DA2E3D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Generalmente 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se producen </w:t>
                            </w: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en los trabajos agrícolas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y domésticos donde</w:t>
                            </w: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se realizan las malas manipulaciones manuales de cargas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.</w:t>
                            </w: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</w:p>
                          <w:p w14:paraId="548F1206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0FB35E41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6F339091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283E0A48" w14:textId="77777777" w:rsidR="00DA2E3D" w:rsidRPr="00C96473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1C547" id="Rectángulo 61" o:spid="_x0000_s1063" style="position:absolute;margin-left:468.6pt;margin-top:202.15pt;width:206.9pt;height:66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" fillcolor="#c5e0b3 [1305]" strokecolor="#00b050" strokeweight="2.25pt">
                <v:shadow on="t" color="black" opacity="26214f" origin="-.5,.5" offset=".74836mm,-.74836mm"/>
                <v:textbox>
                  <w:txbxContent>
                    <w:p w14:paraId="218709C8" w14:textId="78776BCE" w:rsidR="00DA2E3D" w:rsidRPr="00C96473" w:rsidRDefault="00DA2E3D" w:rsidP="00DA2E3D">
                      <w:pPr>
                        <w:jc w:val="both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Generalmente </w:t>
                      </w: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se producen </w:t>
                      </w: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>en los trabajos agrícolas</w:t>
                      </w: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y domésticos donde</w:t>
                      </w: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se realizan las malas manipulaciones manuales de cargas</w:t>
                      </w: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.</w:t>
                      </w: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</w:p>
                    <w:p w14:paraId="548F1206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0FB35E41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6F339091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283E0A48" w14:textId="77777777" w:rsidR="00DA2E3D" w:rsidRPr="00C96473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2E3D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88A491C" wp14:editId="6B37F2AF">
                <wp:simplePos x="0" y="0"/>
                <wp:positionH relativeFrom="column">
                  <wp:posOffset>8463714</wp:posOffset>
                </wp:positionH>
                <wp:positionV relativeFrom="paragraph">
                  <wp:posOffset>2030103</wp:posOffset>
                </wp:positionV>
                <wp:extent cx="162046" cy="138897"/>
                <wp:effectExtent l="0" t="0" r="9525" b="0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46" cy="13889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A7DC3" w14:textId="77777777" w:rsidR="00DA2E3D" w:rsidRPr="00432044" w:rsidRDefault="00DA2E3D" w:rsidP="00DA2E3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A491C" id="Elipse 105" o:spid="_x0000_s1064" style="position:absolute;margin-left:666.45pt;margin-top:159.85pt;width:12.75pt;height:10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" fillcolor="red" stroked="f" strokeweight="1pt">
                <v:stroke joinstyle="miter"/>
                <v:textbox>
                  <w:txbxContent>
                    <w:p w14:paraId="03DA7DC3" w14:textId="77777777" w:rsidR="00DA2E3D" w:rsidRPr="00432044" w:rsidRDefault="00DA2E3D" w:rsidP="00DA2E3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DA2E3D">
        <w:rPr>
          <w:noProof/>
        </w:rPr>
        <w:drawing>
          <wp:anchor distT="0" distB="0" distL="114300" distR="114300" simplePos="0" relativeHeight="251752448" behindDoc="0" locked="0" layoutInCell="1" allowOverlap="1" wp14:anchorId="54375089" wp14:editId="5132872C">
            <wp:simplePos x="0" y="0"/>
            <wp:positionH relativeFrom="margin">
              <wp:posOffset>7537980</wp:posOffset>
            </wp:positionH>
            <wp:positionV relativeFrom="paragraph">
              <wp:posOffset>1064806</wp:posOffset>
            </wp:positionV>
            <wp:extent cx="1296365" cy="1296365"/>
            <wp:effectExtent l="0" t="0" r="0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365" cy="1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C60FE39" wp14:editId="4EDE5347">
                <wp:simplePos x="0" y="0"/>
                <wp:positionH relativeFrom="column">
                  <wp:posOffset>5835393</wp:posOffset>
                </wp:positionH>
                <wp:positionV relativeFrom="paragraph">
                  <wp:posOffset>1087217</wp:posOffset>
                </wp:positionV>
                <wp:extent cx="3014980" cy="1567180"/>
                <wp:effectExtent l="0" t="0" r="0" b="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980" cy="156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9FAB3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Lesiones musco-esqueléticas</w:t>
                            </w:r>
                          </w:p>
                          <w:p w14:paraId="43F36877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Dolores lumbares</w:t>
                            </w:r>
                          </w:p>
                          <w:p w14:paraId="6BFB62FD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Hernias discales</w:t>
                            </w:r>
                          </w:p>
                          <w:p w14:paraId="261161DF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Fracturas</w:t>
                            </w:r>
                          </w:p>
                          <w:p w14:paraId="03E47976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Desviación de la columna</w:t>
                            </w:r>
                          </w:p>
                          <w:p w14:paraId="6F146859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Retroversión pélvica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0FE39" id="Rectángulo 58" o:spid="_x0000_s1065" style="position:absolute;margin-left:459.5pt;margin-top:85.6pt;width:237.4pt;height:123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" filled="f" stroked="f" strokeweight="1pt">
                <v:textbox>
                  <w:txbxContent>
                    <w:p w14:paraId="1159FAB3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Lesiones musco-esqueléticas</w:t>
                      </w:r>
                    </w:p>
                    <w:p w14:paraId="43F36877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Dolores lumbares</w:t>
                      </w:r>
                    </w:p>
                    <w:p w14:paraId="6BFB62FD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Hernias discales</w:t>
                      </w:r>
                    </w:p>
                    <w:p w14:paraId="261161DF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Fracturas</w:t>
                      </w:r>
                    </w:p>
                    <w:p w14:paraId="03E47976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Desviación de la columna</w:t>
                      </w:r>
                    </w:p>
                    <w:p w14:paraId="6F146859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Retroversión pélvica</w:t>
                      </w:r>
                    </w:p>
                  </w:txbxContent>
                </v:textbox>
              </v:rect>
            </w:pict>
          </mc:Fallback>
        </mc:AlternateContent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8BF4DF" wp14:editId="6A7B7E5B">
                <wp:simplePos x="0" y="0"/>
                <wp:positionH relativeFrom="margin">
                  <wp:posOffset>5801810</wp:posOffset>
                </wp:positionH>
                <wp:positionV relativeFrom="paragraph">
                  <wp:posOffset>717630</wp:posOffset>
                </wp:positionV>
                <wp:extent cx="2893671" cy="520861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671" cy="5208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F5500F" w14:textId="77777777" w:rsidR="007C48A1" w:rsidRPr="00710A1A" w:rsidRDefault="007C48A1" w:rsidP="007C48A1">
                            <w:pPr>
                              <w:jc w:val="both"/>
                              <w:rPr>
                                <w:szCs w:val="24"/>
                                <w:lang w:val="es-MX"/>
                              </w:rPr>
                            </w:pPr>
                            <w:r w:rsidRPr="00710A1A">
                              <w:rPr>
                                <w:szCs w:val="24"/>
                                <w:lang w:val="es-MX"/>
                              </w:rPr>
                              <w:t xml:space="preserve">Una incorrecta manipulación manual de cargas puede ocasionar: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BF4DF" id="Cuadro de texto 57" o:spid="_x0000_s1066" type="#_x0000_t202" style="position:absolute;margin-left:456.85pt;margin-top:56.5pt;width:227.85pt;height:41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" filled="f" stroked="f" strokeweight=".5pt">
                <v:textbox>
                  <w:txbxContent>
                    <w:p w14:paraId="11F5500F" w14:textId="77777777" w:rsidR="007C48A1" w:rsidRPr="00710A1A" w:rsidRDefault="007C48A1" w:rsidP="007C48A1">
                      <w:pPr>
                        <w:jc w:val="both"/>
                        <w:rPr>
                          <w:szCs w:val="24"/>
                          <w:lang w:val="es-MX"/>
                        </w:rPr>
                      </w:pPr>
                      <w:r w:rsidRPr="00710A1A">
                        <w:rPr>
                          <w:szCs w:val="24"/>
                          <w:lang w:val="es-MX"/>
                        </w:rPr>
                        <w:t xml:space="preserve">Una incorrecta manipulación manual de cargas puede ocasionar: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8FDDDE" wp14:editId="064D00B2">
                <wp:simplePos x="0" y="0"/>
                <wp:positionH relativeFrom="page">
                  <wp:posOffset>6782765</wp:posOffset>
                </wp:positionH>
                <wp:positionV relativeFrom="paragraph">
                  <wp:posOffset>254643</wp:posOffset>
                </wp:positionV>
                <wp:extent cx="3246120" cy="497711"/>
                <wp:effectExtent l="0" t="0" r="0" b="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497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46AD31" w14:textId="08ADAF0A" w:rsidR="007C48A1" w:rsidRDefault="007C48A1" w:rsidP="007C48A1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¿Qué daños puede producir la mala manipulación de cargas?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DDDE" id="Cuadro de texto 102" o:spid="_x0000_s1067" type="#_x0000_t202" style="position:absolute;margin-left:534.1pt;margin-top:20.05pt;width:255.6pt;height:39.2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" filled="f" stroked="f" strokeweight=".5pt">
                <v:textbox>
                  <w:txbxContent>
                    <w:p w14:paraId="6146AD31" w14:textId="08ADAF0A" w:rsidR="007C48A1" w:rsidRDefault="007C48A1" w:rsidP="007C48A1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¿Qué daños puede producir la mala manipulación de cargas?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D09E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0B31E6DF">
                <wp:simplePos x="0" y="0"/>
                <wp:positionH relativeFrom="column">
                  <wp:posOffset>-934655</wp:posOffset>
                </wp:positionH>
                <wp:positionV relativeFrom="paragraph">
                  <wp:posOffset>219919</wp:posOffset>
                </wp:positionV>
                <wp:extent cx="2978432" cy="5825490"/>
                <wp:effectExtent l="0" t="0" r="12700" b="228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432" cy="5825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0E3DC4" id="Rectángulo 82" o:spid="_x0000_s1026" style="position:absolute;margin-left:-73.6pt;margin-top:17.3pt;width:234.5pt;height:458.7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" filled="f" strokecolor="black [3213]" strokeweight="1pt"/>
            </w:pict>
          </mc:Fallback>
        </mc:AlternateContent>
      </w:r>
      <w:r w:rsidR="003D09E1">
        <w:rPr>
          <w:noProof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39624B45">
                <wp:simplePos x="0" y="0"/>
                <wp:positionH relativeFrom="column">
                  <wp:posOffset>-934655</wp:posOffset>
                </wp:positionH>
                <wp:positionV relativeFrom="paragraph">
                  <wp:posOffset>243068</wp:posOffset>
                </wp:positionV>
                <wp:extent cx="2974694" cy="5826125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694" cy="5826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089C7" id="Rectángulo 78" o:spid="_x0000_s1026" style="position:absolute;margin-left:-73.6pt;margin-top:19.15pt;width:234.2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" fillcolor="#538135 [2409]" stroked="f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44D15851">
                <wp:simplePos x="0" y="0"/>
                <wp:positionH relativeFrom="column">
                  <wp:posOffset>-927340</wp:posOffset>
                </wp:positionH>
                <wp:positionV relativeFrom="paragraph">
                  <wp:posOffset>-724619</wp:posOffset>
                </wp:positionV>
                <wp:extent cx="9609443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443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C6447" id="Rectángulo 91" o:spid="_x0000_s1026" style="position:absolute;margin-left:-73pt;margin-top:-57.05pt;width:756.6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" filled="f" strokecolor="black [3213]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4F768E78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BFE57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" path="m,l270316,3337r884365,754213l877691,757550,,xe" fillcolor="#538135 [2409]" stroked="f" strokeweight="1pt"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5FFCA51A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A46FC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" path="m,3337l180210,r891039,754213l871016,754213,,3337xe" fillcolor="#a8d08d [1945]" stroked="f" strokeweight="1pt"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4717715A">
                <wp:simplePos x="0" y="0"/>
                <wp:positionH relativeFrom="column">
                  <wp:posOffset>1755475</wp:posOffset>
                </wp:positionH>
                <wp:positionV relativeFrom="paragraph">
                  <wp:posOffset>-707365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CA5B" id="Forma libre: forma 62" o:spid="_x0000_s1026" style="position:absolute;margin-left:138.25pt;margin-top:-55.7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" path="m,l877402,750548r6057239,-5286l6934641,,,xe" fillcolor="#d8d8d8 [2732]" stroked="f" strokeweight="1pt"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36C69BBE">
                <wp:simplePos x="0" y="0"/>
                <wp:positionH relativeFrom="column">
                  <wp:posOffset>-951614</wp:posOffset>
                </wp:positionH>
                <wp:positionV relativeFrom="paragraph">
                  <wp:posOffset>-723014</wp:posOffset>
                </wp:positionV>
                <wp:extent cx="9638030" cy="862020"/>
                <wp:effectExtent l="0" t="0" r="127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030" cy="862020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BA3B7" id="Forma libre: forma 52" o:spid="_x0000_s1026" style="position:absolute;margin-left:-74.95pt;margin-top:-56.95pt;width:758.9pt;height:6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" path="m,l10274,873304r9616612,10274l9626886,760288,3123344,770562,2239766,10274,,xe" fillcolor="#92d050" stroked="f" strokeweight="1pt">
                <v:stroke joinstyle="miter"/>
                <v:path arrowok="t" o:connecttype="custom" o:connectlocs="0,0;10286,851997;9638030,862020;9638030,741738;3126960,751761;2242359,10023;0,0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0A159652">
                <wp:simplePos x="0" y="0"/>
                <wp:positionH relativeFrom="margin">
                  <wp:posOffset>-929244</wp:posOffset>
                </wp:positionH>
                <wp:positionV relativeFrom="paragraph">
                  <wp:posOffset>6139543</wp:posOffset>
                </wp:positionV>
                <wp:extent cx="9607138" cy="498763"/>
                <wp:effectExtent l="0" t="0" r="13335" b="158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4987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07EB3" id="Rectángulo 89" o:spid="_x0000_s1026" style="position:absolute;margin-left:-73.15pt;margin-top:483.45pt;width:756.45pt;height:39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" fillcolor="#a5a5a5 [2092]" strokecolor="black [3213]" strokeweight="1pt">
                <w10:wrap anchorx="margin"/>
              </v:rect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7ABB2658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7FA52" id="Forma libre: forma 88" o:spid="_x0000_s1026" style="position:absolute;margin-left:-73.15pt;margin-top:468.45pt;width:756.45pt;height:14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" path="m9607138,178130l9607138,,8467106,,8336478,118753,,106878r,71252l9607138,178130xe" fillcolor="black [3213]" strokecolor="black [3213]" strokeweight="1pt"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AFBAA2" wp14:editId="4EBD4AC4">
                <wp:simplePos x="0" y="0"/>
                <wp:positionH relativeFrom="margin">
                  <wp:posOffset>2443348</wp:posOffset>
                </wp:positionH>
                <wp:positionV relativeFrom="paragraph">
                  <wp:posOffset>225631</wp:posOffset>
                </wp:positionV>
                <wp:extent cx="2854960" cy="5838000"/>
                <wp:effectExtent l="0" t="0" r="21590" b="1079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3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6D97F" id="Rectángulo 63" o:spid="_x0000_s1026" style="position:absolute;margin-left:192.4pt;margin-top:17.75pt;width:224.8pt;height:459.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9FF76" w14:textId="77777777" w:rsidR="00D04A6B" w:rsidRDefault="00D04A6B" w:rsidP="00E34032">
      <w:r>
        <w:separator/>
      </w:r>
    </w:p>
  </w:endnote>
  <w:endnote w:type="continuationSeparator" w:id="0">
    <w:p w14:paraId="13649BDE" w14:textId="77777777" w:rsidR="00D04A6B" w:rsidRDefault="00D04A6B" w:rsidP="00E34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F811B" w14:textId="77777777" w:rsidR="00D04A6B" w:rsidRDefault="00D04A6B" w:rsidP="00E34032">
      <w:r>
        <w:separator/>
      </w:r>
    </w:p>
  </w:footnote>
  <w:footnote w:type="continuationSeparator" w:id="0">
    <w:p w14:paraId="76F9120D" w14:textId="77777777" w:rsidR="00D04A6B" w:rsidRDefault="00D04A6B" w:rsidP="00E34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BF22D4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7160"/>
      </v:shape>
    </w:pict>
  </w:numPicBullet>
  <w:abstractNum w:abstractNumId="0" w15:restartNumberingAfterBreak="0">
    <w:nsid w:val="198A6FD0"/>
    <w:multiLevelType w:val="hybridMultilevel"/>
    <w:tmpl w:val="9DF0A340"/>
    <w:lvl w:ilvl="0" w:tplc="30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C2057"/>
    <w:multiLevelType w:val="hybridMultilevel"/>
    <w:tmpl w:val="9ED28CD6"/>
    <w:lvl w:ilvl="0" w:tplc="300A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C46D80"/>
    <w:multiLevelType w:val="hybridMultilevel"/>
    <w:tmpl w:val="410850CA"/>
    <w:lvl w:ilvl="0" w:tplc="30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64C33"/>
    <w:multiLevelType w:val="hybridMultilevel"/>
    <w:tmpl w:val="F2A2E2C0"/>
    <w:lvl w:ilvl="0" w:tplc="82FA234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C0000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372129"/>
    <w:multiLevelType w:val="hybridMultilevel"/>
    <w:tmpl w:val="2C8EB1D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9323A48"/>
    <w:multiLevelType w:val="hybridMultilevel"/>
    <w:tmpl w:val="00D6828E"/>
    <w:lvl w:ilvl="0" w:tplc="0EB482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DB64FF"/>
    <w:multiLevelType w:val="hybridMultilevel"/>
    <w:tmpl w:val="BBAE8F58"/>
    <w:lvl w:ilvl="0" w:tplc="30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E309F5"/>
    <w:multiLevelType w:val="hybridMultilevel"/>
    <w:tmpl w:val="6B2C14E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3169DC"/>
    <w:multiLevelType w:val="hybridMultilevel"/>
    <w:tmpl w:val="F024368E"/>
    <w:lvl w:ilvl="0" w:tplc="300A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7A782E42"/>
    <w:multiLevelType w:val="hybridMultilevel"/>
    <w:tmpl w:val="72102DD0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2"/>
  </w:num>
  <w:num w:numId="4">
    <w:abstractNumId w:val="7"/>
  </w:num>
  <w:num w:numId="5">
    <w:abstractNumId w:val="3"/>
  </w:num>
  <w:num w:numId="6">
    <w:abstractNumId w:val="6"/>
  </w:num>
  <w:num w:numId="7">
    <w:abstractNumId w:val="5"/>
  </w:num>
  <w:num w:numId="8">
    <w:abstractNumId w:val="11"/>
  </w:num>
  <w:num w:numId="9">
    <w:abstractNumId w:val="15"/>
  </w:num>
  <w:num w:numId="10">
    <w:abstractNumId w:val="9"/>
  </w:num>
  <w:num w:numId="11">
    <w:abstractNumId w:val="1"/>
  </w:num>
  <w:num w:numId="12">
    <w:abstractNumId w:val="2"/>
  </w:num>
  <w:num w:numId="13">
    <w:abstractNumId w:val="4"/>
  </w:num>
  <w:num w:numId="14">
    <w:abstractNumId w:val="16"/>
  </w:num>
  <w:num w:numId="15">
    <w:abstractNumId w:val="13"/>
  </w:num>
  <w:num w:numId="16">
    <w:abstractNumId w:val="10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259CD"/>
    <w:rsid w:val="00034F20"/>
    <w:rsid w:val="00043C2C"/>
    <w:rsid w:val="00052C06"/>
    <w:rsid w:val="000842F0"/>
    <w:rsid w:val="00105463"/>
    <w:rsid w:val="00112B7E"/>
    <w:rsid w:val="00125867"/>
    <w:rsid w:val="00160C9E"/>
    <w:rsid w:val="001B5A12"/>
    <w:rsid w:val="001C57F9"/>
    <w:rsid w:val="002156F2"/>
    <w:rsid w:val="00261EA3"/>
    <w:rsid w:val="00296DC9"/>
    <w:rsid w:val="00320411"/>
    <w:rsid w:val="0033374C"/>
    <w:rsid w:val="00336AA9"/>
    <w:rsid w:val="003B53D6"/>
    <w:rsid w:val="003D09E1"/>
    <w:rsid w:val="003F77AA"/>
    <w:rsid w:val="00412D4E"/>
    <w:rsid w:val="004A3E34"/>
    <w:rsid w:val="004B0969"/>
    <w:rsid w:val="00504391"/>
    <w:rsid w:val="005473D4"/>
    <w:rsid w:val="005B14C8"/>
    <w:rsid w:val="00602BC0"/>
    <w:rsid w:val="006569A7"/>
    <w:rsid w:val="00680402"/>
    <w:rsid w:val="00720048"/>
    <w:rsid w:val="007933AF"/>
    <w:rsid w:val="007C48A1"/>
    <w:rsid w:val="0083591E"/>
    <w:rsid w:val="00843E55"/>
    <w:rsid w:val="0085629B"/>
    <w:rsid w:val="008C723A"/>
    <w:rsid w:val="009068DB"/>
    <w:rsid w:val="00922126"/>
    <w:rsid w:val="00944996"/>
    <w:rsid w:val="0098393A"/>
    <w:rsid w:val="00987B01"/>
    <w:rsid w:val="00993967"/>
    <w:rsid w:val="00997A4D"/>
    <w:rsid w:val="009E1CB8"/>
    <w:rsid w:val="00A05D1F"/>
    <w:rsid w:val="00B274D2"/>
    <w:rsid w:val="00BD2DDA"/>
    <w:rsid w:val="00BF0946"/>
    <w:rsid w:val="00BF2B70"/>
    <w:rsid w:val="00C15C62"/>
    <w:rsid w:val="00CE194A"/>
    <w:rsid w:val="00CE1E94"/>
    <w:rsid w:val="00D04A6B"/>
    <w:rsid w:val="00D11D22"/>
    <w:rsid w:val="00D43E68"/>
    <w:rsid w:val="00D541C7"/>
    <w:rsid w:val="00D61739"/>
    <w:rsid w:val="00D80F05"/>
    <w:rsid w:val="00DA2E3D"/>
    <w:rsid w:val="00E11F48"/>
    <w:rsid w:val="00E34032"/>
    <w:rsid w:val="00E42B08"/>
    <w:rsid w:val="00E47FDE"/>
    <w:rsid w:val="00EE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  <w:style w:type="paragraph" w:styleId="Encabezado">
    <w:name w:val="header"/>
    <w:basedOn w:val="Normal"/>
    <w:link w:val="EncabezadoCar"/>
    <w:uiPriority w:val="99"/>
    <w:unhideWhenUsed/>
    <w:rsid w:val="00E3403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4032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3403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403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07/relationships/hdphoto" Target="media/hdphoto1.wdp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1</TotalTime>
  <Pages>2</Pages>
  <Words>15</Words>
  <Characters>85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3</dc:creator>
  <cp:keywords/>
  <dc:description/>
  <cp:lastModifiedBy>Vega Ilaquiche Ana Lucia</cp:lastModifiedBy>
  <cp:revision>2</cp:revision>
  <cp:lastPrinted>2021-08-19T21:34:00Z</cp:lastPrinted>
  <dcterms:created xsi:type="dcterms:W3CDTF">2021-08-20T23:35:00Z</dcterms:created>
  <dcterms:modified xsi:type="dcterms:W3CDTF">2021-08-20T23:35:00Z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