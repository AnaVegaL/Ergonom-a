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D8D8D8" w:themeColor="background1" w:themeShade="D8"/>
  <w:body>
    <w:p w14:paraId="6D7D724B" w14:textId="0CAD4F47" w:rsidR="0069750C" w:rsidRDefault="009C258E" w:rsidP="00D43E68"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44E7E130" wp14:editId="65FD2D55">
                <wp:simplePos x="0" y="0"/>
                <wp:positionH relativeFrom="column">
                  <wp:posOffset>3929380</wp:posOffset>
                </wp:positionH>
                <wp:positionV relativeFrom="paragraph">
                  <wp:posOffset>174708</wp:posOffset>
                </wp:positionV>
                <wp:extent cx="1245705" cy="1222402"/>
                <wp:effectExtent l="0" t="0" r="0" b="0"/>
                <wp:wrapNone/>
                <wp:docPr id="122" name="Elipse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45705" cy="1222402"/>
                        </a:xfrm>
                        <a:prstGeom prst="ellipse">
                          <a:avLst/>
                        </a:prstGeom>
                        <a:blipFill>
                          <a:blip r:embed="rId5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a:blip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C37FBB" id="Elipse 122" o:spid="_x0000_s1026" style="position:absolute;margin-left:309.4pt;margin-top:13.75pt;width:98.1pt;height:96.2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" stroked="f" strokeweight="1pt">
                <v:fill r:id="rId6" o:title="" recolor="t" rotate="t" type="frame"/>
                <v:stroke joinstyle="miter"/>
              </v:oval>
            </w:pict>
          </mc:Fallback>
        </mc:AlternateContent>
      </w:r>
      <w:r w:rsidR="00342F6C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5AB98A6" wp14:editId="774AD045">
                <wp:simplePos x="0" y="0"/>
                <wp:positionH relativeFrom="margin">
                  <wp:posOffset>2550160</wp:posOffset>
                </wp:positionH>
                <wp:positionV relativeFrom="paragraph">
                  <wp:posOffset>146050</wp:posOffset>
                </wp:positionV>
                <wp:extent cx="1244600" cy="1206500"/>
                <wp:effectExtent l="0" t="0" r="0" b="0"/>
                <wp:wrapNone/>
                <wp:docPr id="30" name="Elips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44600" cy="1206500"/>
                        </a:xfrm>
                        <a:prstGeom prst="ellipse">
                          <a:avLst/>
                        </a:prstGeom>
                        <a:blipFill>
                          <a:blip r:embed="rId7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a:blip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3FE208" id="Elipse 30" o:spid="_x0000_s1026" style="position:absolute;margin-left:200.8pt;margin-top:11.5pt;width:98pt;height:9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" stroked="f" strokeweight="1pt">
                <v:fill r:id="rId8" o:title="" recolor="t" rotate="t" type="frame"/>
                <v:stroke joinstyle="miter"/>
                <w10:wrap anchorx="margin"/>
              </v:oval>
            </w:pict>
          </mc:Fallback>
        </mc:AlternateContent>
      </w:r>
    </w:p>
    <w:p w14:paraId="70C73170" w14:textId="16D56801" w:rsidR="00D43E68" w:rsidRDefault="00944996" w:rsidP="00D43E68"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B034C4F" wp14:editId="6D656115">
                <wp:simplePos x="0" y="0"/>
                <wp:positionH relativeFrom="column">
                  <wp:posOffset>5823391</wp:posOffset>
                </wp:positionH>
                <wp:positionV relativeFrom="paragraph">
                  <wp:posOffset>-688340</wp:posOffset>
                </wp:positionV>
                <wp:extent cx="2854960" cy="7324725"/>
                <wp:effectExtent l="0" t="0" r="21590" b="28575"/>
                <wp:wrapNone/>
                <wp:docPr id="51" name="Rectá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4960" cy="73247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7ED463" id="Rectángulo 51" o:spid="_x0000_s1026" style="position:absolute;margin-left:458.55pt;margin-top:-54.2pt;width:224.8pt;height:576.7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" filled="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ECBB987" wp14:editId="748FC5B5">
                <wp:simplePos x="0" y="0"/>
                <wp:positionH relativeFrom="column">
                  <wp:posOffset>1586061</wp:posOffset>
                </wp:positionH>
                <wp:positionV relativeFrom="paragraph">
                  <wp:posOffset>-674016</wp:posOffset>
                </wp:positionV>
                <wp:extent cx="391212" cy="342900"/>
                <wp:effectExtent l="0" t="0" r="8890" b="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212" cy="342900"/>
                        </a:xfrm>
                        <a:custGeom>
                          <a:avLst/>
                          <a:gdLst>
                            <a:gd name="connsiteX0" fmla="*/ 0 w 409575"/>
                            <a:gd name="connsiteY0" fmla="*/ 0 h 342900"/>
                            <a:gd name="connsiteX1" fmla="*/ 409575 w 409575"/>
                            <a:gd name="connsiteY1" fmla="*/ 0 h 342900"/>
                            <a:gd name="connsiteX2" fmla="*/ 409575 w 409575"/>
                            <a:gd name="connsiteY2" fmla="*/ 342900 h 342900"/>
                            <a:gd name="connsiteX3" fmla="*/ 0 w 409575"/>
                            <a:gd name="connsiteY3" fmla="*/ 342900 h 342900"/>
                            <a:gd name="connsiteX4" fmla="*/ 0 w 409575"/>
                            <a:gd name="connsiteY4" fmla="*/ 0 h 342900"/>
                            <a:gd name="connsiteX0" fmla="*/ 0 w 409575"/>
                            <a:gd name="connsiteY0" fmla="*/ 0 h 342900"/>
                            <a:gd name="connsiteX1" fmla="*/ 409575 w 409575"/>
                            <a:gd name="connsiteY1" fmla="*/ 0 h 342900"/>
                            <a:gd name="connsiteX2" fmla="*/ 409575 w 409575"/>
                            <a:gd name="connsiteY2" fmla="*/ 342900 h 342900"/>
                            <a:gd name="connsiteX3" fmla="*/ 219075 w 409575"/>
                            <a:gd name="connsiteY3" fmla="*/ 180975 h 342900"/>
                            <a:gd name="connsiteX4" fmla="*/ 0 w 409575"/>
                            <a:gd name="connsiteY4" fmla="*/ 0 h 3429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09575" h="342900">
                              <a:moveTo>
                                <a:pt x="0" y="0"/>
                              </a:moveTo>
                              <a:lnTo>
                                <a:pt x="409575" y="0"/>
                              </a:lnTo>
                              <a:lnTo>
                                <a:pt x="409575" y="342900"/>
                              </a:lnTo>
                              <a:lnTo>
                                <a:pt x="219075" y="1809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9A7C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38A07CC" id="Rectángulo 23" o:spid="_x0000_s1026" style="position:absolute;margin-left:124.9pt;margin-top:-53.05pt;width:30.8pt;height:27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409575,342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" path="m,l409575,r,342900l219075,180975,,xe" fillcolor="#99a7c7" stroked="f" strokeweight="1pt">
                <v:stroke joinstyle="miter"/>
                <v:path arrowok="t" o:connecttype="custom" o:connectlocs="0,0;391212,0;391212,342900;209253,180975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2879" behindDoc="0" locked="0" layoutInCell="1" allowOverlap="1" wp14:anchorId="05F04FE3" wp14:editId="47740F28">
                <wp:simplePos x="0" y="0"/>
                <wp:positionH relativeFrom="column">
                  <wp:posOffset>1152427</wp:posOffset>
                </wp:positionH>
                <wp:positionV relativeFrom="paragraph">
                  <wp:posOffset>-683444</wp:posOffset>
                </wp:positionV>
                <wp:extent cx="838200" cy="714473"/>
                <wp:effectExtent l="0" t="0" r="0" b="9525"/>
                <wp:wrapNone/>
                <wp:docPr id="35" name="Rectá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714473"/>
                        </a:xfrm>
                        <a:custGeom>
                          <a:avLst/>
                          <a:gdLst>
                            <a:gd name="connsiteX0" fmla="*/ 0 w 838200"/>
                            <a:gd name="connsiteY0" fmla="*/ 0 h 723900"/>
                            <a:gd name="connsiteX1" fmla="*/ 838200 w 838200"/>
                            <a:gd name="connsiteY1" fmla="*/ 0 h 723900"/>
                            <a:gd name="connsiteX2" fmla="*/ 838200 w 838200"/>
                            <a:gd name="connsiteY2" fmla="*/ 723900 h 723900"/>
                            <a:gd name="connsiteX3" fmla="*/ 0 w 838200"/>
                            <a:gd name="connsiteY3" fmla="*/ 723900 h 723900"/>
                            <a:gd name="connsiteX4" fmla="*/ 0 w 838200"/>
                            <a:gd name="connsiteY4" fmla="*/ 0 h 723900"/>
                            <a:gd name="connsiteX0" fmla="*/ 0 w 838200"/>
                            <a:gd name="connsiteY0" fmla="*/ 0 h 723900"/>
                            <a:gd name="connsiteX1" fmla="*/ 838200 w 838200"/>
                            <a:gd name="connsiteY1" fmla="*/ 0 h 723900"/>
                            <a:gd name="connsiteX2" fmla="*/ 838200 w 838200"/>
                            <a:gd name="connsiteY2" fmla="*/ 723900 h 723900"/>
                            <a:gd name="connsiteX3" fmla="*/ 390525 w 838200"/>
                            <a:gd name="connsiteY3" fmla="*/ 352425 h 723900"/>
                            <a:gd name="connsiteX4" fmla="*/ 0 w 838200"/>
                            <a:gd name="connsiteY4" fmla="*/ 0 h 7239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838200" h="723900">
                              <a:moveTo>
                                <a:pt x="0" y="0"/>
                              </a:moveTo>
                              <a:lnTo>
                                <a:pt x="838200" y="0"/>
                              </a:lnTo>
                              <a:lnTo>
                                <a:pt x="838200" y="723900"/>
                              </a:lnTo>
                              <a:lnTo>
                                <a:pt x="390525" y="35242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8419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F9106D" id="Rectángulo 35" o:spid="_x0000_s1026" style="position:absolute;margin-left:90.75pt;margin-top:-53.8pt;width:66pt;height:56.25pt;z-index:25164287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838200,723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" path="m,l838200,r,723900l390525,352425,,xe" fillcolor="#284190" stroked="f" strokeweight="1pt">
                <v:stroke joinstyle="miter"/>
                <v:path arrowok="t" o:connecttype="custom" o:connectlocs="0,0;838200,0;838200,714473;390525,347836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E846AC5" wp14:editId="234C9435">
                <wp:simplePos x="0" y="0"/>
                <wp:positionH relativeFrom="column">
                  <wp:posOffset>1409700</wp:posOffset>
                </wp:positionH>
                <wp:positionV relativeFrom="paragraph">
                  <wp:posOffset>-684530</wp:posOffset>
                </wp:positionV>
                <wp:extent cx="581025" cy="514350"/>
                <wp:effectExtent l="0" t="0" r="9525" b="0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0 h 514350"/>
                            <a:gd name="connsiteX1" fmla="*/ 581025 w 581025"/>
                            <a:gd name="connsiteY1" fmla="*/ 0 h 514350"/>
                            <a:gd name="connsiteX2" fmla="*/ 581025 w 581025"/>
                            <a:gd name="connsiteY2" fmla="*/ 514350 h 514350"/>
                            <a:gd name="connsiteX3" fmla="*/ 0 w 581025"/>
                            <a:gd name="connsiteY3" fmla="*/ 514350 h 514350"/>
                            <a:gd name="connsiteX4" fmla="*/ 0 w 581025"/>
                            <a:gd name="connsiteY4" fmla="*/ 0 h 514350"/>
                            <a:gd name="connsiteX0" fmla="*/ 0 w 581025"/>
                            <a:gd name="connsiteY0" fmla="*/ 0 h 514350"/>
                            <a:gd name="connsiteX1" fmla="*/ 581025 w 581025"/>
                            <a:gd name="connsiteY1" fmla="*/ 0 h 514350"/>
                            <a:gd name="connsiteX2" fmla="*/ 581025 w 581025"/>
                            <a:gd name="connsiteY2" fmla="*/ 514350 h 514350"/>
                            <a:gd name="connsiteX3" fmla="*/ 304800 w 581025"/>
                            <a:gd name="connsiteY3" fmla="*/ 276225 h 514350"/>
                            <a:gd name="connsiteX4" fmla="*/ 0 w 581025"/>
                            <a:gd name="connsiteY4" fmla="*/ 0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>
                              <a:moveTo>
                                <a:pt x="0" y="0"/>
                              </a:moveTo>
                              <a:lnTo>
                                <a:pt x="581025" y="0"/>
                              </a:lnTo>
                              <a:lnTo>
                                <a:pt x="581025" y="514350"/>
                              </a:lnTo>
                              <a:lnTo>
                                <a:pt x="304800" y="27622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637CB8" id="Rectángulo 27" o:spid="_x0000_s1026" style="position:absolute;margin-left:111pt;margin-top:-53.9pt;width:45.75pt;height:40.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81025,514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" path="m,l581025,r,514350l304800,276225,,xe" fillcolor="#bfbfbf [2412]" stroked="f" strokeweight="1pt">
                <v:stroke joinstyle="miter"/>
                <v:path arrowok="t" o:connecttype="custom" o:connectlocs="0,0;581025,0;581025,514350;304800,276225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B166013" wp14:editId="20807612">
                <wp:simplePos x="0" y="0"/>
                <wp:positionH relativeFrom="column">
                  <wp:posOffset>-922655</wp:posOffset>
                </wp:positionH>
                <wp:positionV relativeFrom="paragraph">
                  <wp:posOffset>190500</wp:posOffset>
                </wp:positionV>
                <wp:extent cx="2905125" cy="45085"/>
                <wp:effectExtent l="0" t="0" r="28575" b="1206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5125" cy="45085"/>
                        </a:xfrm>
                        <a:prstGeom prst="rect">
                          <a:avLst/>
                        </a:prstGeom>
                        <a:solidFill>
                          <a:srgbClr val="284190"/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92793B" id="Rectángulo 36" o:spid="_x0000_s1026" style="position:absolute;margin-left:-72.65pt;margin-top:15pt;width:228.75pt;height:3.5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" fillcolor="#284190" strokecolor="#002060" strokeweight="1pt"/>
            </w:pict>
          </mc:Fallback>
        </mc:AlternateContent>
      </w:r>
      <w:r w:rsidR="00BF2B70">
        <w:rPr>
          <w:noProof/>
        </w:rPr>
        <mc:AlternateContent>
          <mc:Choice Requires="wps">
            <w:drawing>
              <wp:anchor distT="0" distB="0" distL="114300" distR="114300" simplePos="0" relativeHeight="251705344" behindDoc="1" locked="0" layoutInCell="1" allowOverlap="1" wp14:anchorId="67E29BDE" wp14:editId="72D679DD">
                <wp:simplePos x="0" y="0"/>
                <wp:positionH relativeFrom="column">
                  <wp:posOffset>5973445</wp:posOffset>
                </wp:positionH>
                <wp:positionV relativeFrom="paragraph">
                  <wp:posOffset>-427355</wp:posOffset>
                </wp:positionV>
                <wp:extent cx="2527300" cy="4777105"/>
                <wp:effectExtent l="19050" t="19050" r="44450" b="23495"/>
                <wp:wrapNone/>
                <wp:docPr id="47" name="Forma libre: form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7300" cy="4777105"/>
                        </a:xfrm>
                        <a:custGeom>
                          <a:avLst/>
                          <a:gdLst>
                            <a:gd name="connsiteX0" fmla="*/ 10274 w 2527443"/>
                            <a:gd name="connsiteY0" fmla="*/ 10274 h 4777483"/>
                            <a:gd name="connsiteX1" fmla="*/ 2527443 w 2527443"/>
                            <a:gd name="connsiteY1" fmla="*/ 0 h 4777483"/>
                            <a:gd name="connsiteX2" fmla="*/ 2517169 w 2527443"/>
                            <a:gd name="connsiteY2" fmla="*/ 4777483 h 4777483"/>
                            <a:gd name="connsiteX3" fmla="*/ 1818526 w 2527443"/>
                            <a:gd name="connsiteY3" fmla="*/ 4777483 h 4777483"/>
                            <a:gd name="connsiteX4" fmla="*/ 1674688 w 2527443"/>
                            <a:gd name="connsiteY4" fmla="*/ 4633645 h 4777483"/>
                            <a:gd name="connsiteX5" fmla="*/ 0 w 2527443"/>
                            <a:gd name="connsiteY5" fmla="*/ 4643919 h 4777483"/>
                            <a:gd name="connsiteX6" fmla="*/ 10274 w 2527443"/>
                            <a:gd name="connsiteY6" fmla="*/ 10274 h 477748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2527443" h="4777483">
                              <a:moveTo>
                                <a:pt x="10274" y="10274"/>
                              </a:moveTo>
                              <a:lnTo>
                                <a:pt x="2527443" y="0"/>
                              </a:lnTo>
                              <a:cubicBezTo>
                                <a:pt x="2524018" y="1592494"/>
                                <a:pt x="2520594" y="3184989"/>
                                <a:pt x="2517169" y="4777483"/>
                              </a:cubicBezTo>
                              <a:lnTo>
                                <a:pt x="1818526" y="4777483"/>
                              </a:lnTo>
                              <a:lnTo>
                                <a:pt x="1674688" y="4633645"/>
                              </a:lnTo>
                              <a:lnTo>
                                <a:pt x="0" y="4643919"/>
                              </a:lnTo>
                              <a:cubicBezTo>
                                <a:pt x="3425" y="3099371"/>
                                <a:pt x="6849" y="1554822"/>
                                <a:pt x="10274" y="1027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2290A1" w14:textId="217DFDBB" w:rsidR="00B970B7" w:rsidRPr="00B970B7" w:rsidRDefault="0069750C" w:rsidP="00B970B7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es-MX"/>
                              </w:rPr>
                            </w:pPr>
                            <w:bookmarkStart w:id="0" w:name="_Hlk80339047"/>
                            <w:bookmarkEnd w:id="0"/>
                            <w:r w:rsidRPr="0069750C">
                              <w:rPr>
                                <w:b/>
                                <w:bCs/>
                                <w:noProof/>
                                <w:color w:val="000000" w:themeColor="text1"/>
                                <w:sz w:val="32"/>
                                <w:szCs w:val="32"/>
                                <w:lang w:val="es-MX"/>
                              </w:rPr>
                              <w:drawing>
                                <wp:inline distT="0" distB="0" distL="0" distR="0" wp14:anchorId="3134331C" wp14:editId="60B873D4">
                                  <wp:extent cx="2155190" cy="729615"/>
                                  <wp:effectExtent l="0" t="0" r="0" b="0"/>
                                  <wp:docPr id="31" name="Imagen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duotone>
                                              <a:schemeClr val="accent5">
                                                <a:shade val="45000"/>
                                                <a:satMod val="135000"/>
                                              </a:schemeClr>
                                              <a:prstClr val="white"/>
                                            </a:duotone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55190" cy="7296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63FDCE9" w14:textId="3B0ACA09" w:rsidR="00B970B7" w:rsidRPr="00B970B7" w:rsidRDefault="00B970B7" w:rsidP="00B970B7">
                            <w:pPr>
                              <w:jc w:val="both"/>
                              <w:rPr>
                                <w:color w:val="000000" w:themeColor="text1"/>
                                <w:lang w:val="es-MX"/>
                              </w:rPr>
                            </w:pPr>
                            <w:r w:rsidRPr="00B970B7">
                              <w:rPr>
                                <w:color w:val="000000" w:themeColor="text1"/>
                                <w:lang w:val="es-MX"/>
                              </w:rPr>
                              <w:t>La manipulación manual de cargas necesita de fuerza para realizar acciones como:</w:t>
                            </w:r>
                          </w:p>
                          <w:p w14:paraId="10A8A685" w14:textId="3CB5394C" w:rsidR="00B970B7" w:rsidRPr="00B970B7" w:rsidRDefault="00B970B7" w:rsidP="00B970B7">
                            <w:pPr>
                              <w:jc w:val="both"/>
                              <w:rPr>
                                <w:color w:val="000000" w:themeColor="text1"/>
                                <w:lang w:val="es-MX"/>
                              </w:rPr>
                            </w:pPr>
                            <w:r w:rsidRPr="00B970B7">
                              <w:rPr>
                                <w:noProof/>
                                <w:color w:val="000000" w:themeColor="text1"/>
                              </w:rPr>
                              <w:drawing>
                                <wp:inline distT="0" distB="0" distL="0" distR="0" wp14:anchorId="266C3882" wp14:editId="20C087E7">
                                  <wp:extent cx="466725" cy="466725"/>
                                  <wp:effectExtent l="0" t="0" r="0" b="9525"/>
                                  <wp:docPr id="103" name="Gráfico 103" descr="Mujer granjera contorno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" name="Gráfico 44" descr="Mujer granjera contorno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1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6725" cy="4667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B970B7">
                              <w:rPr>
                                <w:color w:val="000000" w:themeColor="text1"/>
                                <w:lang w:val="es-MX"/>
                              </w:rPr>
                              <w:t xml:space="preserve"> Empujar</w:t>
                            </w:r>
                            <w:r>
                              <w:rPr>
                                <w:color w:val="000000" w:themeColor="text1"/>
                                <w:lang w:val="es-MX"/>
                              </w:rPr>
                              <w:t xml:space="preserve">       </w:t>
                            </w:r>
                            <w:r w:rsidRPr="00B970B7">
                              <w:rPr>
                                <w:noProof/>
                                <w:color w:val="000000" w:themeColor="text1"/>
                              </w:rPr>
                              <w:drawing>
                                <wp:inline distT="0" distB="0" distL="0" distR="0" wp14:anchorId="01BBF908" wp14:editId="234D65E0">
                                  <wp:extent cx="361950" cy="361950"/>
                                  <wp:effectExtent l="0" t="0" r="0" b="0"/>
                                  <wp:docPr id="104" name="Gráfico 104" descr="Cultivos con relleno sólido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5" name="Gráfico 45" descr="Cultivos con relleno sólido"/>
                                          <pic:cNvPicPr/>
                                        </pic:nvPicPr>
                                        <pic:blipFill>
                                          <a:blip r:embed="rId12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3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1950" cy="3619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B970B7">
                              <w:rPr>
                                <w:color w:val="000000" w:themeColor="text1"/>
                                <w:lang w:val="es-MX"/>
                              </w:rPr>
                              <w:t xml:space="preserve"> Halar</w:t>
                            </w:r>
                          </w:p>
                          <w:p w14:paraId="5B410826" w14:textId="3108E933" w:rsidR="00B970B7" w:rsidRPr="00B970B7" w:rsidRDefault="00B970B7" w:rsidP="00B970B7">
                            <w:pPr>
                              <w:jc w:val="both"/>
                              <w:rPr>
                                <w:color w:val="000000" w:themeColor="text1"/>
                                <w:lang w:val="es-MX"/>
                              </w:rPr>
                            </w:pPr>
                          </w:p>
                          <w:p w14:paraId="64EB5C32" w14:textId="4F2E5116" w:rsidR="00B970B7" w:rsidRPr="00B970B7" w:rsidRDefault="00B970B7" w:rsidP="00B970B7">
                            <w:pPr>
                              <w:jc w:val="both"/>
                              <w:rPr>
                                <w:color w:val="000000" w:themeColor="text1"/>
                                <w:lang w:val="es-MX"/>
                              </w:rPr>
                            </w:pPr>
                            <w:r w:rsidRPr="00B970B7">
                              <w:rPr>
                                <w:noProof/>
                                <w:color w:val="000000" w:themeColor="text1"/>
                              </w:rPr>
                              <w:drawing>
                                <wp:inline distT="0" distB="0" distL="0" distR="0" wp14:anchorId="3432A92C" wp14:editId="1690BAA7">
                                  <wp:extent cx="409575" cy="409575"/>
                                  <wp:effectExtent l="0" t="0" r="9525" b="9525"/>
                                  <wp:docPr id="105" name="Gráfico 105" descr="Agricultura con relleno sólido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2" name="Gráfico 42" descr="Agricultura con relleno sólido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5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9575" cy="4095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B970B7">
                              <w:rPr>
                                <w:color w:val="000000" w:themeColor="text1"/>
                                <w:lang w:val="es-MX"/>
                              </w:rPr>
                              <w:t xml:space="preserve"> Levantar</w:t>
                            </w:r>
                            <w:r>
                              <w:rPr>
                                <w:color w:val="000000" w:themeColor="text1"/>
                                <w:lang w:val="es-MX"/>
                              </w:rPr>
                              <w:t xml:space="preserve">       </w:t>
                            </w:r>
                            <w:r w:rsidRPr="00B970B7">
                              <w:rPr>
                                <w:noProof/>
                                <w:color w:val="000000" w:themeColor="text1"/>
                              </w:rPr>
                              <w:drawing>
                                <wp:inline distT="0" distB="0" distL="0" distR="0" wp14:anchorId="2A55BAFC" wp14:editId="35F31024">
                                  <wp:extent cx="409575" cy="409575"/>
                                  <wp:effectExtent l="0" t="0" r="0" b="9525"/>
                                  <wp:docPr id="106" name="Gráfico 106" descr="Mujer granjera con relleno sólido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3" name="Gráfico 43" descr="Mujer granjera con relleno sólido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7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9575" cy="4095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B970B7">
                              <w:rPr>
                                <w:color w:val="000000" w:themeColor="text1"/>
                                <w:lang w:val="es-MX"/>
                              </w:rPr>
                              <w:t>Sujetar</w:t>
                            </w:r>
                          </w:p>
                          <w:p w14:paraId="0AA9797C" w14:textId="343CDBFB" w:rsidR="00B970B7" w:rsidRPr="00B970B7" w:rsidRDefault="00B970B7" w:rsidP="00B970B7">
                            <w:pPr>
                              <w:jc w:val="both"/>
                              <w:rPr>
                                <w:color w:val="000000" w:themeColor="text1"/>
                                <w:lang w:val="es-MX"/>
                              </w:rPr>
                            </w:pPr>
                          </w:p>
                          <w:p w14:paraId="27F58A9F" w14:textId="231643F8" w:rsidR="00B970B7" w:rsidRDefault="00B970B7" w:rsidP="00B970B7">
                            <w:pPr>
                              <w:jc w:val="both"/>
                              <w:rPr>
                                <w:lang w:val="es-MX"/>
                              </w:rPr>
                            </w:pPr>
                          </w:p>
                          <w:p w14:paraId="283A335F" w14:textId="51E349F6" w:rsidR="00FF159E" w:rsidRDefault="00783806" w:rsidP="00B970B7">
                            <w:pPr>
                              <w:jc w:val="both"/>
                              <w:rPr>
                                <w:lang w:val="es-MX"/>
                              </w:rPr>
                            </w:pPr>
                            <w:r w:rsidRPr="000F191A">
                              <w:rPr>
                                <w:b/>
                                <w:bCs/>
                                <w:noProof/>
                              </w:rPr>
                              <w:drawing>
                                <wp:inline distT="0" distB="0" distL="0" distR="0" wp14:anchorId="17993EA5" wp14:editId="3A8FD84E">
                                  <wp:extent cx="2331720" cy="747395"/>
                                  <wp:effectExtent l="0" t="0" r="0" b="0"/>
                                  <wp:docPr id="107" name="Imagen 10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duotone>
                                              <a:prstClr val="black"/>
                                              <a:schemeClr val="accent1">
                                                <a:tint val="45000"/>
                                                <a:satMod val="400000"/>
                                              </a:schemeClr>
                                            </a:duotone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31720" cy="7473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43281FE" w14:textId="1B8CBBD1" w:rsidR="00FF159E" w:rsidRDefault="00FF159E" w:rsidP="00B970B7">
                            <w:pPr>
                              <w:jc w:val="both"/>
                              <w:rPr>
                                <w:lang w:val="es-MX"/>
                              </w:rPr>
                            </w:pPr>
                          </w:p>
                          <w:p w14:paraId="5AC6C808" w14:textId="2526F407" w:rsidR="00FF159E" w:rsidRDefault="00FF159E" w:rsidP="00B970B7">
                            <w:pPr>
                              <w:jc w:val="both"/>
                              <w:rPr>
                                <w:lang w:val="es-MX"/>
                              </w:rPr>
                            </w:pPr>
                          </w:p>
                          <w:p w14:paraId="4D4694F6" w14:textId="4F236BDF" w:rsidR="0029268D" w:rsidRDefault="0029268D" w:rsidP="00B970B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E29BDE" id="Forma libre: forma 47" o:spid="_x0000_s1026" style="position:absolute;margin-left:470.35pt;margin-top:-33.65pt;width:199pt;height:376.15pt;z-index:-25161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527443,4777483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" adj="-11796480,,5400" path="m10274,10274l2527443,v-3425,1592494,-6849,3184989,-10274,4777483l1818526,4777483,1674688,4633645,,4643919c3425,3099371,6849,1554822,10274,10274xe" fillcolor="#b4c6e7 [1304]" strokecolor="black [3213]" strokeweight="1pt">
                <v:stroke joinstyle="miter"/>
                <v:formulas/>
                <v:path arrowok="t" o:connecttype="custom" o:connectlocs="10273,10273;2527300,0;2517027,4777105;1818423,4777105;1674593,4633278;0,4643552;10273,10273" o:connectangles="0,0,0,0,0,0,0" textboxrect="0,0,2527443,4777483"/>
                <v:textbox>
                  <w:txbxContent>
                    <w:p w14:paraId="5A2290A1" w14:textId="217DFDBB" w:rsidR="00B970B7" w:rsidRPr="00B970B7" w:rsidRDefault="0069750C" w:rsidP="00B970B7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  <w:lang w:val="es-MX"/>
                        </w:rPr>
                      </w:pPr>
                      <w:bookmarkStart w:id="1" w:name="_Hlk80339047"/>
                      <w:bookmarkEnd w:id="1"/>
                      <w:r w:rsidRPr="0069750C">
                        <w:rPr>
                          <w:b/>
                          <w:bCs/>
                          <w:noProof/>
                          <w:color w:val="000000" w:themeColor="text1"/>
                          <w:sz w:val="32"/>
                          <w:szCs w:val="32"/>
                          <w:lang w:val="es-MX"/>
                        </w:rPr>
                        <w:drawing>
                          <wp:inline distT="0" distB="0" distL="0" distR="0" wp14:anchorId="3134331C" wp14:editId="60B873D4">
                            <wp:extent cx="2155190" cy="729615"/>
                            <wp:effectExtent l="0" t="0" r="0" b="0"/>
                            <wp:docPr id="31" name="Imagen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duotone>
                                        <a:schemeClr val="accent5">
                                          <a:shade val="45000"/>
                                          <a:satMod val="135000"/>
                                        </a:schemeClr>
                                        <a:prstClr val="white"/>
                                      </a:duotone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55190" cy="7296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63FDCE9" w14:textId="3B0ACA09" w:rsidR="00B970B7" w:rsidRPr="00B970B7" w:rsidRDefault="00B970B7" w:rsidP="00B970B7">
                      <w:pPr>
                        <w:jc w:val="both"/>
                        <w:rPr>
                          <w:color w:val="000000" w:themeColor="text1"/>
                          <w:lang w:val="es-MX"/>
                        </w:rPr>
                      </w:pPr>
                      <w:r w:rsidRPr="00B970B7">
                        <w:rPr>
                          <w:color w:val="000000" w:themeColor="text1"/>
                          <w:lang w:val="es-MX"/>
                        </w:rPr>
                        <w:t>La manipulación manual de cargas necesita de fuerza para realizar acciones como:</w:t>
                      </w:r>
                    </w:p>
                    <w:p w14:paraId="10A8A685" w14:textId="3CB5394C" w:rsidR="00B970B7" w:rsidRPr="00B970B7" w:rsidRDefault="00B970B7" w:rsidP="00B970B7">
                      <w:pPr>
                        <w:jc w:val="both"/>
                        <w:rPr>
                          <w:color w:val="000000" w:themeColor="text1"/>
                          <w:lang w:val="es-MX"/>
                        </w:rPr>
                      </w:pPr>
                      <w:r w:rsidRPr="00B970B7">
                        <w:rPr>
                          <w:noProof/>
                          <w:color w:val="000000" w:themeColor="text1"/>
                        </w:rPr>
                        <w:drawing>
                          <wp:inline distT="0" distB="0" distL="0" distR="0" wp14:anchorId="266C3882" wp14:editId="20C087E7">
                            <wp:extent cx="466725" cy="466725"/>
                            <wp:effectExtent l="0" t="0" r="0" b="9525"/>
                            <wp:docPr id="103" name="Gráfico 103" descr="Mujer granjera contorno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" name="Gráfico 44" descr="Mujer granjera contorno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1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66725" cy="4667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B970B7">
                        <w:rPr>
                          <w:color w:val="000000" w:themeColor="text1"/>
                          <w:lang w:val="es-MX"/>
                        </w:rPr>
                        <w:t xml:space="preserve"> Empujar</w:t>
                      </w:r>
                      <w:r>
                        <w:rPr>
                          <w:color w:val="000000" w:themeColor="text1"/>
                          <w:lang w:val="es-MX"/>
                        </w:rPr>
                        <w:t xml:space="preserve">       </w:t>
                      </w:r>
                      <w:r w:rsidRPr="00B970B7">
                        <w:rPr>
                          <w:noProof/>
                          <w:color w:val="000000" w:themeColor="text1"/>
                        </w:rPr>
                        <w:drawing>
                          <wp:inline distT="0" distB="0" distL="0" distR="0" wp14:anchorId="01BBF908" wp14:editId="234D65E0">
                            <wp:extent cx="361950" cy="361950"/>
                            <wp:effectExtent l="0" t="0" r="0" b="0"/>
                            <wp:docPr id="104" name="Gráfico 104" descr="Cultivos con relleno sólido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5" name="Gráfico 45" descr="Cultivos con relleno sólido"/>
                                    <pic:cNvPicPr/>
                                  </pic:nvPicPr>
                                  <pic:blipFill>
                                    <a:blip r:embed="rId12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3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1950" cy="3619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B970B7">
                        <w:rPr>
                          <w:color w:val="000000" w:themeColor="text1"/>
                          <w:lang w:val="es-MX"/>
                        </w:rPr>
                        <w:t xml:space="preserve"> Halar</w:t>
                      </w:r>
                    </w:p>
                    <w:p w14:paraId="5B410826" w14:textId="3108E933" w:rsidR="00B970B7" w:rsidRPr="00B970B7" w:rsidRDefault="00B970B7" w:rsidP="00B970B7">
                      <w:pPr>
                        <w:jc w:val="both"/>
                        <w:rPr>
                          <w:color w:val="000000" w:themeColor="text1"/>
                          <w:lang w:val="es-MX"/>
                        </w:rPr>
                      </w:pPr>
                    </w:p>
                    <w:p w14:paraId="64EB5C32" w14:textId="4F2E5116" w:rsidR="00B970B7" w:rsidRPr="00B970B7" w:rsidRDefault="00B970B7" w:rsidP="00B970B7">
                      <w:pPr>
                        <w:jc w:val="both"/>
                        <w:rPr>
                          <w:color w:val="000000" w:themeColor="text1"/>
                          <w:lang w:val="es-MX"/>
                        </w:rPr>
                      </w:pPr>
                      <w:r w:rsidRPr="00B970B7">
                        <w:rPr>
                          <w:noProof/>
                          <w:color w:val="000000" w:themeColor="text1"/>
                        </w:rPr>
                        <w:drawing>
                          <wp:inline distT="0" distB="0" distL="0" distR="0" wp14:anchorId="3432A92C" wp14:editId="1690BAA7">
                            <wp:extent cx="409575" cy="409575"/>
                            <wp:effectExtent l="0" t="0" r="9525" b="9525"/>
                            <wp:docPr id="105" name="Gráfico 105" descr="Agricultura con relleno sólido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2" name="Gráfico 42" descr="Agricultura con relleno sólido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5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9575" cy="4095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B970B7">
                        <w:rPr>
                          <w:color w:val="000000" w:themeColor="text1"/>
                          <w:lang w:val="es-MX"/>
                        </w:rPr>
                        <w:t xml:space="preserve"> Levantar</w:t>
                      </w:r>
                      <w:r>
                        <w:rPr>
                          <w:color w:val="000000" w:themeColor="text1"/>
                          <w:lang w:val="es-MX"/>
                        </w:rPr>
                        <w:t xml:space="preserve">       </w:t>
                      </w:r>
                      <w:r w:rsidRPr="00B970B7">
                        <w:rPr>
                          <w:noProof/>
                          <w:color w:val="000000" w:themeColor="text1"/>
                        </w:rPr>
                        <w:drawing>
                          <wp:inline distT="0" distB="0" distL="0" distR="0" wp14:anchorId="2A55BAFC" wp14:editId="35F31024">
                            <wp:extent cx="409575" cy="409575"/>
                            <wp:effectExtent l="0" t="0" r="0" b="9525"/>
                            <wp:docPr id="106" name="Gráfico 106" descr="Mujer granjera con relleno sólido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3" name="Gráfico 43" descr="Mujer granjera con relleno sólido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7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9575" cy="4095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B970B7">
                        <w:rPr>
                          <w:color w:val="000000" w:themeColor="text1"/>
                          <w:lang w:val="es-MX"/>
                        </w:rPr>
                        <w:t>Sujetar</w:t>
                      </w:r>
                    </w:p>
                    <w:p w14:paraId="0AA9797C" w14:textId="343CDBFB" w:rsidR="00B970B7" w:rsidRPr="00B970B7" w:rsidRDefault="00B970B7" w:rsidP="00B970B7">
                      <w:pPr>
                        <w:jc w:val="both"/>
                        <w:rPr>
                          <w:color w:val="000000" w:themeColor="text1"/>
                          <w:lang w:val="es-MX"/>
                        </w:rPr>
                      </w:pPr>
                    </w:p>
                    <w:p w14:paraId="27F58A9F" w14:textId="231643F8" w:rsidR="00B970B7" w:rsidRDefault="00B970B7" w:rsidP="00B970B7">
                      <w:pPr>
                        <w:jc w:val="both"/>
                        <w:rPr>
                          <w:lang w:val="es-MX"/>
                        </w:rPr>
                      </w:pPr>
                    </w:p>
                    <w:p w14:paraId="283A335F" w14:textId="51E349F6" w:rsidR="00FF159E" w:rsidRDefault="00783806" w:rsidP="00B970B7">
                      <w:pPr>
                        <w:jc w:val="both"/>
                        <w:rPr>
                          <w:lang w:val="es-MX"/>
                        </w:rPr>
                      </w:pPr>
                      <w:r w:rsidRPr="000F191A">
                        <w:rPr>
                          <w:b/>
                          <w:bCs/>
                          <w:noProof/>
                        </w:rPr>
                        <w:drawing>
                          <wp:inline distT="0" distB="0" distL="0" distR="0" wp14:anchorId="17993EA5" wp14:editId="3A8FD84E">
                            <wp:extent cx="2331720" cy="747395"/>
                            <wp:effectExtent l="0" t="0" r="0" b="0"/>
                            <wp:docPr id="107" name="Imagen 10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duotone>
                                        <a:prstClr val="black"/>
                                        <a:schemeClr val="accent1">
                                          <a:tint val="45000"/>
                                          <a:satMod val="400000"/>
                                        </a:schemeClr>
                                      </a:duotone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31720" cy="7473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43281FE" w14:textId="1B8CBBD1" w:rsidR="00FF159E" w:rsidRDefault="00FF159E" w:rsidP="00B970B7">
                      <w:pPr>
                        <w:jc w:val="both"/>
                        <w:rPr>
                          <w:lang w:val="es-MX"/>
                        </w:rPr>
                      </w:pPr>
                    </w:p>
                    <w:p w14:paraId="5AC6C808" w14:textId="2526F407" w:rsidR="00FF159E" w:rsidRDefault="00FF159E" w:rsidP="00B970B7">
                      <w:pPr>
                        <w:jc w:val="both"/>
                        <w:rPr>
                          <w:lang w:val="es-MX"/>
                        </w:rPr>
                      </w:pPr>
                    </w:p>
                    <w:p w14:paraId="4D4694F6" w14:textId="4F236BDF" w:rsidR="0029268D" w:rsidRDefault="0029268D" w:rsidP="00B970B7"/>
                  </w:txbxContent>
                </v:textbox>
              </v:shape>
            </w:pict>
          </mc:Fallback>
        </mc:AlternateContent>
      </w:r>
      <w:r w:rsidR="00BF2B70">
        <w:rPr>
          <w:noProof/>
        </w:rPr>
        <mc:AlternateContent>
          <mc:Choice Requires="wps">
            <w:drawing>
              <wp:anchor distT="0" distB="0" distL="114300" distR="114300" simplePos="0" relativeHeight="251704320" behindDoc="1" locked="0" layoutInCell="1" allowOverlap="1" wp14:anchorId="7EA4CC7A" wp14:editId="5806D510">
                <wp:simplePos x="0" y="0"/>
                <wp:positionH relativeFrom="column">
                  <wp:posOffset>5822879</wp:posOffset>
                </wp:positionH>
                <wp:positionV relativeFrom="paragraph">
                  <wp:posOffset>-698643</wp:posOffset>
                </wp:positionV>
                <wp:extent cx="2865755" cy="4972692"/>
                <wp:effectExtent l="0" t="0" r="10795" b="18415"/>
                <wp:wrapNone/>
                <wp:docPr id="46" name="Rectángul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5755" cy="4972692"/>
                        </a:xfrm>
                        <a:prstGeom prst="rect">
                          <a:avLst/>
                        </a:prstGeom>
                        <a:solidFill>
                          <a:srgbClr val="284190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C9B2F5" id="Rectángulo 46" o:spid="_x0000_s1026" style="position:absolute;margin-left:458.5pt;margin-top:-55pt;width:225.65pt;height:391.55pt;z-index:-25161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" fillcolor="#284190" strokecolor="white [3212]" strokeweight="1pt"/>
            </w:pict>
          </mc:Fallback>
        </mc:AlternateContent>
      </w:r>
      <w:r w:rsidR="005473D4"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4AFCA5A0" wp14:editId="06C9EA93">
                <wp:simplePos x="0" y="0"/>
                <wp:positionH relativeFrom="column">
                  <wp:posOffset>2439556</wp:posOffset>
                </wp:positionH>
                <wp:positionV relativeFrom="paragraph">
                  <wp:posOffset>-691515</wp:posOffset>
                </wp:positionV>
                <wp:extent cx="2882900" cy="1943100"/>
                <wp:effectExtent l="0" t="0" r="12700" b="19050"/>
                <wp:wrapNone/>
                <wp:docPr id="22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82900" cy="19431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2655C3A3" w14:textId="77777777" w:rsidR="00D43E68" w:rsidRPr="00F47395" w:rsidRDefault="00D43E68" w:rsidP="00F47395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0"/>
                              </w:rPr>
                            </w:pPr>
                            <w:bookmarkStart w:id="2" w:name="_Hlk80286978"/>
                            <w:bookmarkEnd w:id="2"/>
                          </w:p>
                          <w:p w14:paraId="433EFC7C" w14:textId="77777777" w:rsidR="003B53D6" w:rsidRPr="00F47395" w:rsidRDefault="0083591E" w:rsidP="00F47395">
                            <w:pPr>
                              <w:pStyle w:val="CALLOUTTEXT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F47395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UNIVERSIDAD Té</w:t>
                            </w:r>
                            <w:r w:rsidR="003B53D6" w:rsidRPr="00F47395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CNICA DE AMBATO</w:t>
                            </w:r>
                          </w:p>
                          <w:p w14:paraId="62690AB2" w14:textId="77777777" w:rsidR="00D43E68" w:rsidRPr="002D7A67" w:rsidRDefault="00D43E68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72CC2CD9" w14:textId="77777777" w:rsidR="00D43E68" w:rsidRPr="002D7A67" w:rsidRDefault="00D43E68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1DE16709" w14:textId="77777777" w:rsidR="00D43E68" w:rsidRPr="002D7A67" w:rsidRDefault="00D43E68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6B3A94D1" w14:textId="77777777" w:rsidR="00D43E68" w:rsidRPr="002D7A67" w:rsidRDefault="00D43E68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416BF9E1" w14:textId="77777777" w:rsidR="00D43E68" w:rsidRPr="002D7A67" w:rsidRDefault="00D43E68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665E1290" w14:textId="77777777" w:rsidR="00D43E68" w:rsidRDefault="00D43E68" w:rsidP="00D43E68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AFCA5A0" id="_x0000_t202" coordsize="21600,21600" o:spt="202" path="m,l,21600r21600,l21600,xe">
                <v:stroke joinstyle="miter"/>
                <v:path gradientshapeok="t" o:connecttype="rect"/>
              </v:shapetype>
              <v:shape id="Text Box 64" o:spid="_x0000_s1027" type="#_x0000_t202" style="position:absolute;margin-left:192.1pt;margin-top:-54.45pt;width:227pt;height:153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" fillcolor="#b4c6e7 [1304]" strokecolor="black [3213]">
                <v:textbox>
                  <w:txbxContent>
                    <w:p w14:paraId="2655C3A3" w14:textId="77777777" w:rsidR="00D43E68" w:rsidRPr="00F47395" w:rsidRDefault="00D43E68" w:rsidP="00F47395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0"/>
                        </w:rPr>
                      </w:pPr>
                      <w:bookmarkStart w:id="3" w:name="_Hlk80286978"/>
                      <w:bookmarkEnd w:id="3"/>
                    </w:p>
                    <w:p w14:paraId="433EFC7C" w14:textId="77777777" w:rsidR="003B53D6" w:rsidRPr="00F47395" w:rsidRDefault="0083591E" w:rsidP="00F47395">
                      <w:pPr>
                        <w:pStyle w:val="CALLOUTTEXT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 w:rsidRPr="00F47395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UNIVERSIDAD Té</w:t>
                      </w:r>
                      <w:r w:rsidR="003B53D6" w:rsidRPr="00F47395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CNICA DE AMBATO</w:t>
                      </w:r>
                    </w:p>
                    <w:p w14:paraId="62690AB2" w14:textId="77777777" w:rsidR="00D43E68" w:rsidRPr="002D7A67" w:rsidRDefault="00D43E68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72CC2CD9" w14:textId="77777777" w:rsidR="00D43E68" w:rsidRPr="002D7A67" w:rsidRDefault="00D43E68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1DE16709" w14:textId="77777777" w:rsidR="00D43E68" w:rsidRPr="002D7A67" w:rsidRDefault="00D43E68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6B3A94D1" w14:textId="77777777" w:rsidR="00D43E68" w:rsidRPr="002D7A67" w:rsidRDefault="00D43E68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416BF9E1" w14:textId="77777777" w:rsidR="00D43E68" w:rsidRPr="002D7A67" w:rsidRDefault="00D43E68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665E1290" w14:textId="77777777" w:rsidR="00D43E68" w:rsidRDefault="00D43E68" w:rsidP="00D43E68"/>
                  </w:txbxContent>
                </v:textbox>
              </v:shape>
            </w:pict>
          </mc:Fallback>
        </mc:AlternateContent>
      </w:r>
      <w:r w:rsidR="005473D4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EAE513C" wp14:editId="277E5744">
                <wp:simplePos x="0" y="0"/>
                <wp:positionH relativeFrom="column">
                  <wp:posOffset>-916969</wp:posOffset>
                </wp:positionH>
                <wp:positionV relativeFrom="paragraph">
                  <wp:posOffset>-688369</wp:posOffset>
                </wp:positionV>
                <wp:extent cx="2905875" cy="7315200"/>
                <wp:effectExtent l="0" t="0" r="27940" b="19050"/>
                <wp:wrapNone/>
                <wp:docPr id="41" name="Rectá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5875" cy="7315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70E91D" id="Rectángulo 41" o:spid="_x0000_s1026" style="position:absolute;margin-left:-72.2pt;margin-top:-54.2pt;width:228.8pt;height:8in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" filled="f" strokecolor="black [3213]" strokeweight="1pt"/>
            </w:pict>
          </mc:Fallback>
        </mc:AlternateContent>
      </w:r>
      <w:r w:rsidR="00504391">
        <w:rPr>
          <w:noProof/>
        </w:rPr>
        <mc:AlternateContent>
          <mc:Choice Requires="wps">
            <w:drawing>
              <wp:anchor distT="0" distB="0" distL="114300" distR="114300" simplePos="0" relativeHeight="251639804" behindDoc="0" locked="0" layoutInCell="1" allowOverlap="1" wp14:anchorId="39B99CF3" wp14:editId="0F3CBC37">
                <wp:simplePos x="0" y="0"/>
                <wp:positionH relativeFrom="column">
                  <wp:posOffset>-901700</wp:posOffset>
                </wp:positionH>
                <wp:positionV relativeFrom="page">
                  <wp:posOffset>1168400</wp:posOffset>
                </wp:positionV>
                <wp:extent cx="2895600" cy="3724275"/>
                <wp:effectExtent l="0" t="0" r="0" b="9525"/>
                <wp:wrapNone/>
                <wp:docPr id="37" name="Rectá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0" cy="37242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A46FE2" w14:textId="166225F9" w:rsidR="0045404E" w:rsidRDefault="0057767A" w:rsidP="0057767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E578903" wp14:editId="77D43A85">
                                  <wp:extent cx="2673239" cy="2319364"/>
                                  <wp:effectExtent l="19050" t="0" r="13335" b="690880"/>
                                  <wp:docPr id="1" name="Imagen 1" descr="Hombre sentado en el pasto&#10;&#10;Descripción generada automáticamente con confianza media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Imagen 1" descr="Hombre sentado en el pasto&#10;&#10;Descripción generada automáticamente con confianza media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86597" cy="2330953"/>
                                          </a:xfrm>
                                          <a:prstGeom prst="roundRect">
                                            <a:avLst>
                                              <a:gd name="adj" fmla="val 8594"/>
                                            </a:avLst>
                                          </a:prstGeom>
                                          <a:solidFill>
                                            <a:srgbClr val="FFFFFF">
                                              <a:shade val="85000"/>
                                            </a:srgbClr>
                                          </a:solidFill>
                                          <a:ln>
                                            <a:noFill/>
                                          </a:ln>
                                          <a:effectLst>
                                            <a:reflection blurRad="12700" stA="38000" endPos="28000" dist="5000" dir="5400000" sy="-100000" algn="bl" rotWithShape="0"/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9B99CF3" id="Rectángulo 37" o:spid="_x0000_s1028" style="position:absolute;margin-left:-71pt;margin-top:92pt;width:228pt;height:293.25pt;z-index:2516398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" fillcolor="#f2f2f2 [3052]" stroked="f" strokeweight="1pt">
                <v:textbox>
                  <w:txbxContent>
                    <w:p w14:paraId="1FA46FE2" w14:textId="166225F9" w:rsidR="0045404E" w:rsidRDefault="0057767A" w:rsidP="0057767A">
                      <w:r>
                        <w:rPr>
                          <w:noProof/>
                        </w:rPr>
                        <w:drawing>
                          <wp:inline distT="0" distB="0" distL="0" distR="0" wp14:anchorId="4E578903" wp14:editId="77D43A85">
                            <wp:extent cx="2673239" cy="2319364"/>
                            <wp:effectExtent l="19050" t="0" r="13335" b="690880"/>
                            <wp:docPr id="1" name="Imagen 1" descr="Hombre sentado en el pasto&#10;&#10;Descripción generada automáticamente con confianza media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Imagen 1" descr="Hombre sentado en el pasto&#10;&#10;Descripción generada automáticamente con confianza media"/>
                                    <pic:cNvPicPr/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86597" cy="2330953"/>
                                    </a:xfrm>
                                    <a:prstGeom prst="roundRect">
                                      <a:avLst>
                                        <a:gd name="adj" fmla="val 8594"/>
                                      </a:avLst>
                                    </a:prstGeom>
                                    <a:solidFill>
                                      <a:srgbClr val="FFFFFF">
                                        <a:shade val="85000"/>
                                      </a:srgbClr>
                                    </a:solidFill>
                                    <a:ln>
                                      <a:noFill/>
                                    </a:ln>
                                    <a:effectLst>
                                      <a:reflection blurRad="12700" stA="38000" endPos="28000" dist="5000" dir="5400000" sy="-100000" algn="bl" rotWithShape="0"/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y="page"/>
              </v:rect>
            </w:pict>
          </mc:Fallback>
        </mc:AlternateContent>
      </w:r>
      <w:r w:rsidR="00504391">
        <w:rPr>
          <w:noProof/>
        </w:rPr>
        <mc:AlternateContent>
          <mc:Choice Requires="wps">
            <w:drawing>
              <wp:anchor distT="0" distB="0" distL="114300" distR="114300" simplePos="0" relativeHeight="251641854" behindDoc="0" locked="0" layoutInCell="1" allowOverlap="1" wp14:anchorId="1AD2B516" wp14:editId="2B4573E0">
                <wp:simplePos x="0" y="0"/>
                <wp:positionH relativeFrom="column">
                  <wp:posOffset>-914400</wp:posOffset>
                </wp:positionH>
                <wp:positionV relativeFrom="paragraph">
                  <wp:posOffset>-676275</wp:posOffset>
                </wp:positionV>
                <wp:extent cx="2895600" cy="857250"/>
                <wp:effectExtent l="0" t="0" r="19050" b="1905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0" cy="857250"/>
                        </a:xfrm>
                        <a:prstGeom prst="rect">
                          <a:avLst/>
                        </a:prstGeom>
                        <a:solidFill>
                          <a:srgbClr val="658ABB"/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C630A9" w14:textId="60E733F0" w:rsidR="00015377" w:rsidRPr="00015377" w:rsidRDefault="00015377" w:rsidP="00015377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:lang w:val="es-MX"/>
                              </w:rPr>
                            </w:pPr>
                            <w:r w:rsidRPr="00015377">
                              <w:rPr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:lang w:val="es-MX"/>
                              </w:rPr>
                              <w:t>ERGONOMÍA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D2B516" id="Rectángulo 2" o:spid="_x0000_s1029" style="position:absolute;margin-left:-1in;margin-top:-53.25pt;width:228pt;height:67.5pt;z-index:25164185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" fillcolor="#658abb" strokecolor="#002060" strokeweight="1pt">
                <v:textbox>
                  <w:txbxContent>
                    <w:p w14:paraId="01C630A9" w14:textId="60E733F0" w:rsidR="00015377" w:rsidRPr="00015377" w:rsidRDefault="00015377" w:rsidP="00015377">
                      <w:pPr>
                        <w:rPr>
                          <w:b/>
                          <w:bCs/>
                          <w:color w:val="000000" w:themeColor="text1"/>
                          <w:sz w:val="40"/>
                          <w:szCs w:val="40"/>
                          <w:lang w:val="es-MX"/>
                        </w:rPr>
                      </w:pPr>
                      <w:r w:rsidRPr="00015377">
                        <w:rPr>
                          <w:b/>
                          <w:bCs/>
                          <w:color w:val="000000" w:themeColor="text1"/>
                          <w:sz w:val="40"/>
                          <w:szCs w:val="40"/>
                          <w:lang w:val="es-MX"/>
                        </w:rPr>
                        <w:t>ERGONOMÍA</w:t>
                      </w:r>
                    </w:p>
                  </w:txbxContent>
                </v:textbox>
              </v:rect>
            </w:pict>
          </mc:Fallback>
        </mc:AlternateContent>
      </w:r>
    </w:p>
    <w:p w14:paraId="24C084F5" w14:textId="1BD2E73D" w:rsidR="00D43E68" w:rsidRDefault="00BD2DDA" w:rsidP="00D43E68">
      <w:pPr>
        <w:spacing w:before="2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2DC487B5" wp14:editId="4BAB530F">
                <wp:simplePos x="0" y="0"/>
                <wp:positionH relativeFrom="column">
                  <wp:posOffset>1651635</wp:posOffset>
                </wp:positionH>
                <wp:positionV relativeFrom="paragraph">
                  <wp:posOffset>7203440</wp:posOffset>
                </wp:positionV>
                <wp:extent cx="8115300" cy="228600"/>
                <wp:effectExtent l="3810" t="0" r="0" b="3175"/>
                <wp:wrapNone/>
                <wp:docPr id="20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81153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619E89" w14:textId="77777777" w:rsidR="00D43E68" w:rsidRPr="005C1E5E" w:rsidRDefault="00D43E68" w:rsidP="00D43E68">
                            <w:pPr>
                              <w:jc w:val="right"/>
                              <w:rPr>
                                <w:rFonts w:ascii="45 Helvetica Light" w:hAnsi="45 Helvetica Light"/>
                                <w:color w:val="585747"/>
                                <w:sz w:val="20"/>
                              </w:rPr>
                            </w:pPr>
                            <w:r w:rsidRPr="005C1E5E">
                              <w:rPr>
                                <w:rFonts w:ascii="45 Helvetica Light" w:hAnsi="45 Helvetica Light"/>
                                <w:color w:val="585747"/>
                                <w:sz w:val="20"/>
                              </w:rPr>
                              <w:t>Enter Contact Information Here | 1127 Lombard Blvd.  San Francisco, CA 59802 | phone 555.555.5555 | fax 555.555.5555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C487B5" id="Text Box 18" o:spid="_x0000_s1030" type="#_x0000_t202" style="position:absolute;margin-left:130.05pt;margin-top:567.2pt;width:639pt;height:18pt;flip:y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" filled="f" stroked="f">
                <v:textbox>
                  <w:txbxContent>
                    <w:p w14:paraId="7A619E89" w14:textId="77777777" w:rsidR="00D43E68" w:rsidRPr="005C1E5E" w:rsidRDefault="00D43E68" w:rsidP="00D43E68">
                      <w:pPr>
                        <w:jc w:val="right"/>
                        <w:rPr>
                          <w:rFonts w:ascii="45 Helvetica Light" w:hAnsi="45 Helvetica Light"/>
                          <w:color w:val="585747"/>
                          <w:sz w:val="20"/>
                        </w:rPr>
                      </w:pPr>
                      <w:r w:rsidRPr="005C1E5E">
                        <w:rPr>
                          <w:rFonts w:ascii="45 Helvetica Light" w:hAnsi="45 Helvetica Light"/>
                          <w:color w:val="585747"/>
                          <w:sz w:val="20"/>
                        </w:rPr>
                        <w:t>Enter Contact Information Here | 1127 Lombard Blvd.  San Francisco, CA 59802 | phone 555.555.5555 | fax 555.555.5555</w:t>
                      </w:r>
                    </w:p>
                  </w:txbxContent>
                </v:textbox>
              </v:shape>
            </w:pict>
          </mc:Fallback>
        </mc:AlternateContent>
      </w:r>
    </w:p>
    <w:p w14:paraId="08B97ACE" w14:textId="37ED81F2" w:rsidR="00D43E68" w:rsidRDefault="00342F6C" w:rsidP="00D43E68">
      <w:pPr>
        <w:spacing w:before="2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733B9E8" wp14:editId="3E92FAAB">
                <wp:simplePos x="0" y="0"/>
                <wp:positionH relativeFrom="column">
                  <wp:posOffset>2446020</wp:posOffset>
                </wp:positionH>
                <wp:positionV relativeFrom="paragraph">
                  <wp:posOffset>796290</wp:posOffset>
                </wp:positionV>
                <wp:extent cx="2903220" cy="605790"/>
                <wp:effectExtent l="0" t="0" r="0" b="0"/>
                <wp:wrapNone/>
                <wp:docPr id="125" name="Rectángulo: esquinas redondeadas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3220" cy="605790"/>
                        </a:xfrm>
                        <a:prstGeom prst="round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CC6954" w14:textId="16442C22" w:rsidR="00342F6C" w:rsidRPr="00342F6C" w:rsidRDefault="00342F6C" w:rsidP="00342F6C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lang w:val="es-MX"/>
                              </w:rPr>
                            </w:pPr>
                            <w:r w:rsidRPr="00342F6C">
                              <w:rPr>
                                <w:b/>
                                <w:bCs/>
                                <w:color w:val="FFFFFF" w:themeColor="background1"/>
                                <w:lang w:val="es-MX"/>
                              </w:rPr>
                              <w:t>INGENIERÍA INDUSTRIAL EN PROCESOS DE AUTOMATIZACIÓN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733B9E8" id="Rectángulo: esquinas redondeadas 125" o:spid="_x0000_s1031" style="position:absolute;margin-left:192.6pt;margin-top:62.7pt;width:228.6pt;height:47.7pt;z-index:251774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" filled="f" stroked="f">
                <v:textbox>
                  <w:txbxContent>
                    <w:p w14:paraId="22CC6954" w14:textId="16442C22" w:rsidR="00342F6C" w:rsidRPr="00342F6C" w:rsidRDefault="00342F6C" w:rsidP="00342F6C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lang w:val="es-MX"/>
                        </w:rPr>
                      </w:pPr>
                      <w:r w:rsidRPr="00342F6C">
                        <w:rPr>
                          <w:b/>
                          <w:bCs/>
                          <w:color w:val="FFFFFF" w:themeColor="background1"/>
                          <w:lang w:val="es-MX"/>
                        </w:rPr>
                        <w:t>INGENIERÍA INDUSTRIAL EN PROCESOS DE AUTOMATIZACIÓN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54C8F3C9" wp14:editId="49E5A15E">
                <wp:simplePos x="0" y="0"/>
                <wp:positionH relativeFrom="margin">
                  <wp:align>center</wp:align>
                </wp:positionH>
                <wp:positionV relativeFrom="paragraph">
                  <wp:posOffset>1439545</wp:posOffset>
                </wp:positionV>
                <wp:extent cx="1714500" cy="342900"/>
                <wp:effectExtent l="0" t="0" r="0" b="0"/>
                <wp:wrapNone/>
                <wp:docPr id="3" name="Text Box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17145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56E200" w14:textId="681F787B" w:rsidR="00D43E68" w:rsidRPr="00F47395" w:rsidRDefault="00D11D22" w:rsidP="00D11D22">
                            <w:pPr>
                              <w:pStyle w:val="website"/>
                              <w:jc w:val="left"/>
                              <w:rPr>
                                <w:rFonts w:ascii="Times New Roman" w:hAnsi="Times New Roman"/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F47395">
                              <w:rPr>
                                <w:rFonts w:ascii="Times New Roman" w:hAnsi="Times New Roman"/>
                                <w:b/>
                                <w:bCs/>
                                <w:color w:val="FFFFFF" w:themeColor="background1"/>
                                <w:lang w:val="es-US"/>
                              </w:rPr>
                              <w:t>CONTACTOS: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C8F3C9" id="Text Box 76" o:spid="_x0000_s1032" type="#_x0000_t202" style="position:absolute;margin-left:0;margin-top:113.35pt;width:135pt;height:27pt;flip:y;z-index:2516561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" filled="f" stroked="f">
                <v:textbox>
                  <w:txbxContent>
                    <w:p w14:paraId="7756E200" w14:textId="681F787B" w:rsidR="00D43E68" w:rsidRPr="00F47395" w:rsidRDefault="00D11D22" w:rsidP="00D11D22">
                      <w:pPr>
                        <w:pStyle w:val="website"/>
                        <w:jc w:val="left"/>
                        <w:rPr>
                          <w:rFonts w:ascii="Times New Roman" w:hAnsi="Times New Roman"/>
                          <w:b/>
                          <w:bCs/>
                          <w:color w:val="FFFFFF" w:themeColor="background1"/>
                        </w:rPr>
                      </w:pPr>
                      <w:r w:rsidRPr="00F47395">
                        <w:rPr>
                          <w:rFonts w:ascii="Times New Roman" w:hAnsi="Times New Roman"/>
                          <w:b/>
                          <w:bCs/>
                          <w:color w:val="FFFFFF" w:themeColor="background1"/>
                          <w:lang w:val="es-US"/>
                        </w:rPr>
                        <w:t>CONTACTOS: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B53D6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1540672A" wp14:editId="1ACA9DA7">
                <wp:simplePos x="0" y="0"/>
                <wp:positionH relativeFrom="column">
                  <wp:posOffset>2637790</wp:posOffset>
                </wp:positionH>
                <wp:positionV relativeFrom="paragraph">
                  <wp:posOffset>1739265</wp:posOffset>
                </wp:positionV>
                <wp:extent cx="381635" cy="1647825"/>
                <wp:effectExtent l="0" t="0" r="0" b="0"/>
                <wp:wrapNone/>
                <wp:docPr id="69" name="Grupo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1635" cy="1647825"/>
                          <a:chOff x="6074" y="2956"/>
                          <a:chExt cx="601" cy="2357"/>
                        </a:xfrm>
                      </wpg:grpSpPr>
                      <pic:pic xmlns:pic="http://schemas.openxmlformats.org/drawingml/2006/picture">
                        <pic:nvPicPr>
                          <pic:cNvPr id="70" name="Picture 11" descr="t2 emai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07" y="2956"/>
                            <a:ext cx="568" cy="44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" name="Picture 12" descr="lo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30" y="3420"/>
                            <a:ext cx="498" cy="56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4" name="Picture 13" descr="pho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07" y="4164"/>
                            <a:ext cx="485" cy="55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5" name="Picture 14" descr="addres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74" y="4718"/>
                            <a:ext cx="554" cy="59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064D2E" id="Grupo 69" o:spid="_x0000_s1026" style="position:absolute;margin-left:207.7pt;margin-top:136.95pt;width:30.05pt;height:129.75pt;z-index:251677696" coordorigin="6074,2956" coordsize="601,23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7" type="#_x0000_t75" alt="t2 email" style="position:absolute;left:6107;top:2956;width:568;height:4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">
                  <v:imagedata r:id="rId24" o:title="t2 email"/>
                </v:shape>
                <v:shape id="Picture 12" o:spid="_x0000_s1028" type="#_x0000_t75" alt="loc" style="position:absolute;left:6130;top:3420;width:498;height:5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">
                  <v:imagedata r:id="rId25" o:title="loc"/>
                </v:shape>
                <v:shape id="Picture 13" o:spid="_x0000_s1029" type="#_x0000_t75" alt="phone" style="position:absolute;left:6107;top:4164;width:485;height:5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">
                  <v:imagedata r:id="rId26" o:title="phone"/>
                </v:shape>
                <v:shape id="Picture 14" o:spid="_x0000_s1030" type="#_x0000_t75" alt="address" style="position:absolute;left:6074;top:4718;width:554;height:5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">
                  <v:imagedata r:id="rId27" o:title="address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5A1C8369" wp14:editId="525288D6">
                <wp:simplePos x="0" y="0"/>
                <wp:positionH relativeFrom="margin">
                  <wp:posOffset>2995930</wp:posOffset>
                </wp:positionH>
                <wp:positionV relativeFrom="paragraph">
                  <wp:posOffset>1717040</wp:posOffset>
                </wp:positionV>
                <wp:extent cx="2381250" cy="1758950"/>
                <wp:effectExtent l="0" t="0" r="0" b="0"/>
                <wp:wrapNone/>
                <wp:docPr id="28" name="Cuadro de texto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1250" cy="1758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66D6AC" w14:textId="77777777" w:rsidR="003B53D6" w:rsidRPr="00F47395" w:rsidRDefault="003B53D6" w:rsidP="003B53D6">
                            <w:pPr>
                              <w:rPr>
                                <w:color w:val="FFFFFF" w:themeColor="background1"/>
                                <w:szCs w:val="24"/>
                                <w:lang w:val="es-US"/>
                              </w:rPr>
                            </w:pPr>
                            <w:r w:rsidRPr="00F47395">
                              <w:rPr>
                                <w:noProof/>
                                <w:color w:val="FFFFFF" w:themeColor="background1"/>
                                <w:szCs w:val="24"/>
                                <w:lang w:val="es-US" w:eastAsia="es-EC"/>
                              </w:rPr>
                              <w:t>carrera.industrial@uta.edu.ec</w:t>
                            </w:r>
                            <w:r w:rsidRPr="00F47395">
                              <w:rPr>
                                <w:color w:val="FFFFFF" w:themeColor="background1"/>
                                <w:szCs w:val="24"/>
                                <w:lang w:val="es-US"/>
                              </w:rPr>
                              <w:cr/>
                            </w:r>
                            <w:r w:rsidRPr="00F47395">
                              <w:rPr>
                                <w:color w:val="FFFFFF" w:themeColor="background1"/>
                                <w:szCs w:val="24"/>
                                <w:lang w:val="es-US"/>
                              </w:rPr>
                              <w:cr/>
                            </w:r>
                            <w:r w:rsidRPr="00F47395">
                              <w:rPr>
                                <w:noProof/>
                                <w:color w:val="FFFFFF" w:themeColor="background1"/>
                                <w:szCs w:val="24"/>
                                <w:lang w:val="es-US" w:eastAsia="es-EC"/>
                              </w:rPr>
                              <w:t xml:space="preserve">Cdla. Universitaria (Predios Huachi) </w:t>
                            </w:r>
                            <w:r w:rsidRPr="00F47395">
                              <w:rPr>
                                <w:color w:val="FFFFFF" w:themeColor="background1"/>
                                <w:szCs w:val="24"/>
                                <w:lang w:val="es-US"/>
                              </w:rPr>
                              <w:cr/>
                            </w:r>
                            <w:r w:rsidRPr="00F47395">
                              <w:rPr>
                                <w:color w:val="FFFFFF" w:themeColor="background1"/>
                                <w:szCs w:val="24"/>
                                <w:lang w:val="es-US"/>
                              </w:rPr>
                              <w:cr/>
                              <w:t xml:space="preserve">Call: </w:t>
                            </w:r>
                            <w:r w:rsidRPr="00F47395">
                              <w:rPr>
                                <w:noProof/>
                                <w:color w:val="FFFFFF" w:themeColor="background1"/>
                                <w:szCs w:val="24"/>
                                <w:lang w:val="es-US" w:eastAsia="es-EC"/>
                              </w:rPr>
                              <w:t>2411537</w:t>
                            </w:r>
                            <w:r w:rsidRPr="00F47395">
                              <w:rPr>
                                <w:color w:val="FFFFFF" w:themeColor="background1"/>
                                <w:szCs w:val="24"/>
                                <w:lang w:val="es-US"/>
                              </w:rPr>
                              <w:cr/>
                              <w:t xml:space="preserve">Fax: </w:t>
                            </w:r>
                            <w:r w:rsidRPr="00F47395">
                              <w:rPr>
                                <w:noProof/>
                                <w:color w:val="FFFFFF" w:themeColor="background1"/>
                                <w:szCs w:val="24"/>
                                <w:lang w:val="es-US" w:eastAsia="es-EC"/>
                              </w:rPr>
                              <w:t xml:space="preserve">03-2851894 </w:t>
                            </w:r>
                            <w:r w:rsidRPr="00F47395">
                              <w:rPr>
                                <w:color w:val="FFFFFF" w:themeColor="background1"/>
                                <w:szCs w:val="24"/>
                                <w:lang w:val="es-US"/>
                              </w:rPr>
                              <w:cr/>
                            </w:r>
                            <w:r w:rsidRPr="00F47395">
                              <w:rPr>
                                <w:color w:val="FFFFFF" w:themeColor="background1"/>
                                <w:szCs w:val="24"/>
                                <w:lang w:val="es-US"/>
                              </w:rPr>
                              <w:cr/>
                              <w:t>https://uta.edu.ec/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1C8369" id="Cuadro de texto 28" o:spid="_x0000_s1033" type="#_x0000_t202" style="position:absolute;margin-left:235.9pt;margin-top:135.2pt;width:187.5pt;height:138.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" filled="f" stroked="f">
                <v:textbox>
                  <w:txbxContent>
                    <w:p w14:paraId="4F66D6AC" w14:textId="77777777" w:rsidR="003B53D6" w:rsidRPr="00F47395" w:rsidRDefault="003B53D6" w:rsidP="003B53D6">
                      <w:pPr>
                        <w:rPr>
                          <w:color w:val="FFFFFF" w:themeColor="background1"/>
                          <w:szCs w:val="24"/>
                          <w:lang w:val="es-US"/>
                        </w:rPr>
                      </w:pPr>
                      <w:r w:rsidRPr="00F47395">
                        <w:rPr>
                          <w:noProof/>
                          <w:color w:val="FFFFFF" w:themeColor="background1"/>
                          <w:szCs w:val="24"/>
                          <w:lang w:val="es-US" w:eastAsia="es-EC"/>
                        </w:rPr>
                        <w:t>carrera.industrial@uta.edu.ec</w:t>
                      </w:r>
                      <w:r w:rsidRPr="00F47395">
                        <w:rPr>
                          <w:color w:val="FFFFFF" w:themeColor="background1"/>
                          <w:szCs w:val="24"/>
                          <w:lang w:val="es-US"/>
                        </w:rPr>
                        <w:cr/>
                      </w:r>
                      <w:r w:rsidRPr="00F47395">
                        <w:rPr>
                          <w:color w:val="FFFFFF" w:themeColor="background1"/>
                          <w:szCs w:val="24"/>
                          <w:lang w:val="es-US"/>
                        </w:rPr>
                        <w:cr/>
                      </w:r>
                      <w:r w:rsidRPr="00F47395">
                        <w:rPr>
                          <w:noProof/>
                          <w:color w:val="FFFFFF" w:themeColor="background1"/>
                          <w:szCs w:val="24"/>
                          <w:lang w:val="es-US" w:eastAsia="es-EC"/>
                        </w:rPr>
                        <w:t xml:space="preserve">Cdla. Universitaria (Predios Huachi) </w:t>
                      </w:r>
                      <w:r w:rsidRPr="00F47395">
                        <w:rPr>
                          <w:color w:val="FFFFFF" w:themeColor="background1"/>
                          <w:szCs w:val="24"/>
                          <w:lang w:val="es-US"/>
                        </w:rPr>
                        <w:cr/>
                      </w:r>
                      <w:r w:rsidRPr="00F47395">
                        <w:rPr>
                          <w:color w:val="FFFFFF" w:themeColor="background1"/>
                          <w:szCs w:val="24"/>
                          <w:lang w:val="es-US"/>
                        </w:rPr>
                        <w:cr/>
                        <w:t xml:space="preserve">Call: </w:t>
                      </w:r>
                      <w:r w:rsidRPr="00F47395">
                        <w:rPr>
                          <w:noProof/>
                          <w:color w:val="FFFFFF" w:themeColor="background1"/>
                          <w:szCs w:val="24"/>
                          <w:lang w:val="es-US" w:eastAsia="es-EC"/>
                        </w:rPr>
                        <w:t>2411537</w:t>
                      </w:r>
                      <w:r w:rsidRPr="00F47395">
                        <w:rPr>
                          <w:color w:val="FFFFFF" w:themeColor="background1"/>
                          <w:szCs w:val="24"/>
                          <w:lang w:val="es-US"/>
                        </w:rPr>
                        <w:cr/>
                        <w:t xml:space="preserve">Fax: </w:t>
                      </w:r>
                      <w:r w:rsidRPr="00F47395">
                        <w:rPr>
                          <w:noProof/>
                          <w:color w:val="FFFFFF" w:themeColor="background1"/>
                          <w:szCs w:val="24"/>
                          <w:lang w:val="es-US" w:eastAsia="es-EC"/>
                        </w:rPr>
                        <w:t xml:space="preserve">03-2851894 </w:t>
                      </w:r>
                      <w:r w:rsidRPr="00F47395">
                        <w:rPr>
                          <w:color w:val="FFFFFF" w:themeColor="background1"/>
                          <w:szCs w:val="24"/>
                          <w:lang w:val="es-US"/>
                        </w:rPr>
                        <w:cr/>
                      </w:r>
                      <w:r w:rsidRPr="00F47395">
                        <w:rPr>
                          <w:color w:val="FFFFFF" w:themeColor="background1"/>
                          <w:szCs w:val="24"/>
                          <w:lang w:val="es-US"/>
                        </w:rPr>
                        <w:cr/>
                        <w:t>https://uta.edu.ec/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15377">
        <w:rPr>
          <w:noProof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0AF23782" wp14:editId="173B55A6">
                <wp:simplePos x="0" y="0"/>
                <wp:positionH relativeFrom="column">
                  <wp:posOffset>-816429</wp:posOffset>
                </wp:positionH>
                <wp:positionV relativeFrom="paragraph">
                  <wp:posOffset>3665220</wp:posOffset>
                </wp:positionV>
                <wp:extent cx="2857500" cy="2364014"/>
                <wp:effectExtent l="0" t="0" r="0" b="0"/>
                <wp:wrapNone/>
                <wp:docPr id="2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2857500" cy="236401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AE9045" w14:textId="4A868AE3" w:rsidR="00EE1E5C" w:rsidRPr="0045404E" w:rsidRDefault="00EE1E5C" w:rsidP="0045404E">
                            <w:pPr>
                              <w:pStyle w:val="Cita1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45404E">
                              <w:rPr>
                                <w:rFonts w:ascii="Times New Roman" w:hAnsi="Times New Roman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:lang w:val="es-ES"/>
                              </w:rPr>
                              <w:t>Manipulación</w:t>
                            </w:r>
                            <w:r w:rsidR="0045404E" w:rsidRPr="0045404E">
                              <w:rPr>
                                <w:rFonts w:ascii="Times New Roman" w:hAnsi="Times New Roman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:lang w:val="es-ES"/>
                              </w:rPr>
                              <w:t xml:space="preserve"> manual De cargas en actividades agrícolas y domésticas</w:t>
                            </w:r>
                            <w:r w:rsidR="00015377">
                              <w:rPr>
                                <w:rFonts w:ascii="Times New Roman" w:hAnsi="Times New Roman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:lang w:val="es-ES"/>
                              </w:rPr>
                              <w:t xml:space="preserve"> DE TRANSPORTE</w:t>
                            </w:r>
                          </w:p>
                          <w:p w14:paraId="75E17C55" w14:textId="77777777" w:rsidR="00EE1E5C" w:rsidRDefault="00EE1E5C" w:rsidP="004A3E34">
                            <w:pPr>
                              <w:pStyle w:val="Cita1"/>
                              <w:rPr>
                                <w:rFonts w:cs="Arial"/>
                                <w:sz w:val="36"/>
                                <w:szCs w:val="36"/>
                                <w:lang w:val="es-ES"/>
                              </w:rPr>
                            </w:pPr>
                          </w:p>
                          <w:p w14:paraId="666BBDD7" w14:textId="77777777" w:rsidR="00EE1E5C" w:rsidRPr="00EE1E5C" w:rsidRDefault="00EE1E5C" w:rsidP="004A3E34">
                            <w:pPr>
                              <w:pStyle w:val="Cita1"/>
                              <w:rPr>
                                <w:rFonts w:cs="Arial"/>
                                <w:sz w:val="36"/>
                                <w:szCs w:val="36"/>
                                <w:lang w:val="es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F23782" id="Text Box 3" o:spid="_x0000_s1034" type="#_x0000_t202" style="position:absolute;margin-left:-64.3pt;margin-top:288.6pt;width:225pt;height:186.15pt;flip:y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" filled="f" stroked="f">
                <v:textbox>
                  <w:txbxContent>
                    <w:p w14:paraId="5AAE9045" w14:textId="4A868AE3" w:rsidR="00EE1E5C" w:rsidRPr="0045404E" w:rsidRDefault="00EE1E5C" w:rsidP="0045404E">
                      <w:pPr>
                        <w:pStyle w:val="Cita1"/>
                        <w:jc w:val="center"/>
                        <w:rPr>
                          <w:rFonts w:ascii="Times New Roman" w:hAnsi="Times New Roman"/>
                          <w:b/>
                          <w:bCs/>
                          <w:color w:val="000000" w:themeColor="text1"/>
                          <w:sz w:val="36"/>
                          <w:szCs w:val="36"/>
                          <w:lang w:val="es-ES"/>
                        </w:rPr>
                      </w:pPr>
                      <w:r w:rsidRPr="0045404E">
                        <w:rPr>
                          <w:rFonts w:ascii="Times New Roman" w:hAnsi="Times New Roman"/>
                          <w:b/>
                          <w:bCs/>
                          <w:color w:val="000000" w:themeColor="text1"/>
                          <w:sz w:val="36"/>
                          <w:szCs w:val="36"/>
                          <w:lang w:val="es-ES"/>
                        </w:rPr>
                        <w:t>Manipulación</w:t>
                      </w:r>
                      <w:r w:rsidR="0045404E" w:rsidRPr="0045404E">
                        <w:rPr>
                          <w:rFonts w:ascii="Times New Roman" w:hAnsi="Times New Roman"/>
                          <w:b/>
                          <w:bCs/>
                          <w:color w:val="000000" w:themeColor="text1"/>
                          <w:sz w:val="36"/>
                          <w:szCs w:val="36"/>
                          <w:lang w:val="es-ES"/>
                        </w:rPr>
                        <w:t xml:space="preserve"> manual De cargas en actividades agrícolas y domésticas</w:t>
                      </w:r>
                      <w:r w:rsidR="00015377">
                        <w:rPr>
                          <w:rFonts w:ascii="Times New Roman" w:hAnsi="Times New Roman"/>
                          <w:b/>
                          <w:bCs/>
                          <w:color w:val="000000" w:themeColor="text1"/>
                          <w:sz w:val="36"/>
                          <w:szCs w:val="36"/>
                          <w:lang w:val="es-ES"/>
                        </w:rPr>
                        <w:t xml:space="preserve"> DE TRANSPORTE</w:t>
                      </w:r>
                    </w:p>
                    <w:p w14:paraId="75E17C55" w14:textId="77777777" w:rsidR="00EE1E5C" w:rsidRDefault="00EE1E5C" w:rsidP="004A3E34">
                      <w:pPr>
                        <w:pStyle w:val="Cita1"/>
                        <w:rPr>
                          <w:rFonts w:cs="Arial"/>
                          <w:sz w:val="36"/>
                          <w:szCs w:val="36"/>
                          <w:lang w:val="es-ES"/>
                        </w:rPr>
                      </w:pPr>
                    </w:p>
                    <w:p w14:paraId="666BBDD7" w14:textId="77777777" w:rsidR="00EE1E5C" w:rsidRPr="00EE1E5C" w:rsidRDefault="00EE1E5C" w:rsidP="004A3E34">
                      <w:pPr>
                        <w:pStyle w:val="Cita1"/>
                        <w:rPr>
                          <w:rFonts w:cs="Arial"/>
                          <w:sz w:val="36"/>
                          <w:szCs w:val="36"/>
                          <w:lang w:val="es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7767A">
        <w:rPr>
          <w:noProof/>
        </w:rPr>
        <w:drawing>
          <wp:anchor distT="0" distB="0" distL="114300" distR="114300" simplePos="0" relativeHeight="251746304" behindDoc="1" locked="0" layoutInCell="1" allowOverlap="1" wp14:anchorId="2A1B6B81" wp14:editId="5083318A">
            <wp:simplePos x="0" y="0"/>
            <wp:positionH relativeFrom="page">
              <wp:align>right</wp:align>
            </wp:positionH>
            <wp:positionV relativeFrom="paragraph">
              <wp:posOffset>3735070</wp:posOffset>
            </wp:positionV>
            <wp:extent cx="1499235" cy="2473325"/>
            <wp:effectExtent l="0" t="0" r="0" b="0"/>
            <wp:wrapNone/>
            <wp:docPr id="48" name="Imagen 48" descr="Un hombre con un sombre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n 104" descr="Un hombre con un sombrero&#10;&#10;Descripción generada automáticamente con confianza baja"/>
                    <pic:cNvPicPr/>
                  </pic:nvPicPr>
                  <pic:blipFill>
                    <a:blip r:embed="rId2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9235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5BDE">
        <w:rPr>
          <w:noProof/>
        </w:rPr>
        <w:drawing>
          <wp:anchor distT="0" distB="0" distL="114300" distR="114300" simplePos="0" relativeHeight="251736064" behindDoc="1" locked="0" layoutInCell="1" allowOverlap="1" wp14:anchorId="034B1BAA" wp14:editId="2A2559E0">
            <wp:simplePos x="0" y="0"/>
            <wp:positionH relativeFrom="margin">
              <wp:posOffset>5769429</wp:posOffset>
            </wp:positionH>
            <wp:positionV relativeFrom="paragraph">
              <wp:posOffset>3817620</wp:posOffset>
            </wp:positionV>
            <wp:extent cx="2122714" cy="2258806"/>
            <wp:effectExtent l="0" t="0" r="0" b="0"/>
            <wp:wrapNone/>
            <wp:docPr id="19" name="Imagen 19" descr="Creativo Cuadros De Texto Decorativos Png - Draw-e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reativo Cuadros De Texto Decorativos Png - Draw-ever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backgroundRemoval t="37312" b="60430" l="4482" r="46059">
                                  <a14:foregroundMark x1="7728" y1="42258" x2="7728" y2="42258"/>
                                  <a14:foregroundMark x1="4482" y1="40968" x2="4482" y2="40968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3" t="34529" r="48984" b="36606"/>
                    <a:stretch/>
                  </pic:blipFill>
                  <pic:spPr bwMode="auto">
                    <a:xfrm>
                      <a:off x="0" y="0"/>
                      <a:ext cx="2124696" cy="226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5BDE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2FC2EDF" wp14:editId="55FF0088">
                <wp:simplePos x="0" y="0"/>
                <wp:positionH relativeFrom="margin">
                  <wp:posOffset>5562599</wp:posOffset>
                </wp:positionH>
                <wp:positionV relativeFrom="paragraph">
                  <wp:posOffset>3904706</wp:posOffset>
                </wp:positionV>
                <wp:extent cx="2013857" cy="2111375"/>
                <wp:effectExtent l="0" t="0" r="0" b="0"/>
                <wp:wrapNone/>
                <wp:docPr id="6" name="Rectángulo: esquinas redondeada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3857" cy="2111375"/>
                        </a:xfrm>
                        <a:prstGeom prst="round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E36BAA" w14:textId="77777777" w:rsidR="00C14A18" w:rsidRPr="00905BDE" w:rsidRDefault="00C14A18" w:rsidP="00C14A18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905BD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>Dolores lumbares</w:t>
                            </w:r>
                          </w:p>
                          <w:p w14:paraId="2EA61022" w14:textId="77777777" w:rsidR="00C14A18" w:rsidRPr="00905BDE" w:rsidRDefault="00C14A18" w:rsidP="00C14A18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905BD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>Desórdenes musculoesqueléticos</w:t>
                            </w:r>
                          </w:p>
                          <w:p w14:paraId="33C5A4BF" w14:textId="40FDA539" w:rsidR="00C14A18" w:rsidRPr="00905BDE" w:rsidRDefault="00C14A18" w:rsidP="00C14A18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905BD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>Daños en la columna vertebral.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2FC2EDF" id="Rectángulo: esquinas redondeadas 6" o:spid="_x0000_s1035" style="position:absolute;margin-left:438pt;margin-top:307.45pt;width:158.55pt;height:166.25pt;z-index:25173401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" filled="f" stroked="f">
                <v:textbox>
                  <w:txbxContent>
                    <w:p w14:paraId="0BE36BAA" w14:textId="77777777" w:rsidR="00C14A18" w:rsidRPr="00905BDE" w:rsidRDefault="00C14A18" w:rsidP="00C14A18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</w:pPr>
                      <w:r w:rsidRPr="00905BDE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>Dolores lumbares</w:t>
                      </w:r>
                    </w:p>
                    <w:p w14:paraId="2EA61022" w14:textId="77777777" w:rsidR="00C14A18" w:rsidRPr="00905BDE" w:rsidRDefault="00C14A18" w:rsidP="00C14A18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</w:pPr>
                      <w:r w:rsidRPr="00905BDE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>Desórdenes musculoesqueléticos</w:t>
                      </w:r>
                    </w:p>
                    <w:p w14:paraId="33C5A4BF" w14:textId="40FDA539" w:rsidR="00C14A18" w:rsidRPr="00905BDE" w:rsidRDefault="00C14A18" w:rsidP="00C14A18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</w:pPr>
                      <w:r w:rsidRPr="00905BDE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>Daños en la columna vertebral.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69750C">
        <w:rPr>
          <w:noProof/>
        </w:rPr>
        <w:drawing>
          <wp:anchor distT="0" distB="0" distL="114300" distR="114300" simplePos="0" relativeHeight="251738112" behindDoc="0" locked="0" layoutInCell="1" allowOverlap="1" wp14:anchorId="597CCFC0" wp14:editId="078E92EB">
            <wp:simplePos x="0" y="0"/>
            <wp:positionH relativeFrom="margin">
              <wp:posOffset>6604000</wp:posOffset>
            </wp:positionH>
            <wp:positionV relativeFrom="paragraph">
              <wp:posOffset>2900680</wp:posOffset>
            </wp:positionV>
            <wp:extent cx="1191260" cy="1191260"/>
            <wp:effectExtent l="0" t="0" r="8890" b="0"/>
            <wp:wrapThrough wrapText="bothSides">
              <wp:wrapPolygon edited="0">
                <wp:start x="18729" y="3607"/>
                <wp:lineTo x="10029" y="1275"/>
                <wp:lineTo x="8193" y="6488"/>
                <wp:lineTo x="3306" y="4767"/>
                <wp:lineTo x="226" y="12471"/>
                <wp:lineTo x="1589" y="15881"/>
                <wp:lineTo x="1359" y="16533"/>
                <wp:lineTo x="3640" y="17336"/>
                <wp:lineTo x="4195" y="16799"/>
                <wp:lineTo x="9500" y="13174"/>
                <wp:lineTo x="9940" y="12963"/>
                <wp:lineTo x="21876" y="11307"/>
                <wp:lineTo x="20684" y="4296"/>
                <wp:lineTo x="18729" y="3607"/>
              </wp:wrapPolygon>
            </wp:wrapThrough>
            <wp:docPr id="25" name="Imagen 25" descr="Vector Transparente PNG Y SVG De Flecha Curva Cin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Vector Transparente PNG Y SVG De Flecha Curva Cinta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0435856">
                      <a:off x="0" y="0"/>
                      <a:ext cx="1191260" cy="119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0868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32A27EC" wp14:editId="3164414E">
                <wp:simplePos x="0" y="0"/>
                <wp:positionH relativeFrom="column">
                  <wp:posOffset>2635250</wp:posOffset>
                </wp:positionH>
                <wp:positionV relativeFrom="paragraph">
                  <wp:posOffset>3516630</wp:posOffset>
                </wp:positionV>
                <wp:extent cx="2527300" cy="2508250"/>
                <wp:effectExtent l="19050" t="19050" r="25400" b="25400"/>
                <wp:wrapNone/>
                <wp:docPr id="43" name="Forma libre: forma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7300" cy="2508250"/>
                        </a:xfrm>
                        <a:custGeom>
                          <a:avLst/>
                          <a:gdLst>
                            <a:gd name="connsiteX0" fmla="*/ 0 w 2527442"/>
                            <a:gd name="connsiteY0" fmla="*/ 0 h 1900720"/>
                            <a:gd name="connsiteX1" fmla="*/ 0 w 2527442"/>
                            <a:gd name="connsiteY1" fmla="*/ 1900720 h 1900720"/>
                            <a:gd name="connsiteX2" fmla="*/ 2527442 w 2527442"/>
                            <a:gd name="connsiteY2" fmla="*/ 1900720 h 1900720"/>
                            <a:gd name="connsiteX3" fmla="*/ 2527442 w 2527442"/>
                            <a:gd name="connsiteY3" fmla="*/ 133564 h 1900720"/>
                            <a:gd name="connsiteX4" fmla="*/ 1047964 w 2527442"/>
                            <a:gd name="connsiteY4" fmla="*/ 123290 h 1900720"/>
                            <a:gd name="connsiteX5" fmla="*/ 934948 w 2527442"/>
                            <a:gd name="connsiteY5" fmla="*/ 0 h 1900720"/>
                            <a:gd name="connsiteX6" fmla="*/ 0 w 2527442"/>
                            <a:gd name="connsiteY6" fmla="*/ 0 h 19007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2527442" h="1900720">
                              <a:moveTo>
                                <a:pt x="0" y="0"/>
                              </a:moveTo>
                              <a:lnTo>
                                <a:pt x="0" y="1900720"/>
                              </a:lnTo>
                              <a:lnTo>
                                <a:pt x="2527442" y="1900720"/>
                              </a:lnTo>
                              <a:lnTo>
                                <a:pt x="2527442" y="133564"/>
                              </a:lnTo>
                              <a:lnTo>
                                <a:pt x="1047964" y="123290"/>
                              </a:lnTo>
                              <a:lnTo>
                                <a:pt x="93494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75000"/>
                          </a:schemeClr>
                        </a:solidFill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79AFC3" w14:textId="77777777" w:rsidR="00C63667" w:rsidRDefault="00C63667" w:rsidP="0029268D">
                            <w:pPr>
                              <w:spacing w:line="360" w:lineRule="auto"/>
                              <w:jc w:val="both"/>
                              <w:rPr>
                                <w:noProof/>
                              </w:rPr>
                            </w:pPr>
                          </w:p>
                          <w:p w14:paraId="22B720F8" w14:textId="2A7F80B7" w:rsidR="0045404E" w:rsidRDefault="00C63667" w:rsidP="0029268D">
                            <w:pPr>
                              <w:spacing w:line="360" w:lineRule="auto"/>
                              <w:jc w:val="both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E7FE445" wp14:editId="49FBF31E">
                                  <wp:extent cx="2438400" cy="1892300"/>
                                  <wp:effectExtent l="0" t="0" r="0" b="0"/>
                                  <wp:docPr id="124" name="Imagen 124" descr="Texto, Pizarra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6" name="Imagen 56" descr="Texto, Pizarra&#10;&#10;Descripción generada automáticamente"/>
                                          <pic:cNvPicPr/>
                                        </pic:nvPicPr>
                                        <pic:blipFill>
                                          <a:blip r:embed="rId3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38840" cy="18926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A27EC" id="Forma libre: forma 43" o:spid="_x0000_s1036" style="position:absolute;margin-left:207.5pt;margin-top:276.9pt;width:199pt;height:197.5pt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2527442,190072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" adj="-11796480,,5400" path="m,l,1900720r2527442,l2527442,133564,1047964,123290,934948,,,xe" fillcolor="#bfbfbf [2412]" strokecolor="black [3213]" strokeweight="2.25pt">
                <v:stroke joinstyle="miter"/>
                <v:formulas/>
                <v:path arrowok="t" o:connecttype="custom" o:connectlocs="0,0;0,2508250;2527300,2508250;2527300,176255;1047905,162697;934895,0;0,0" o:connectangles="0,0,0,0,0,0,0" textboxrect="0,0,2527442,1900720"/>
                <v:textbox>
                  <w:txbxContent>
                    <w:p w14:paraId="7879AFC3" w14:textId="77777777" w:rsidR="00C63667" w:rsidRDefault="00C63667" w:rsidP="0029268D">
                      <w:pPr>
                        <w:spacing w:line="360" w:lineRule="auto"/>
                        <w:jc w:val="both"/>
                        <w:rPr>
                          <w:noProof/>
                        </w:rPr>
                      </w:pPr>
                    </w:p>
                    <w:p w14:paraId="22B720F8" w14:textId="2A7F80B7" w:rsidR="0045404E" w:rsidRDefault="00C63667" w:rsidP="0029268D">
                      <w:pPr>
                        <w:spacing w:line="360" w:lineRule="auto"/>
                        <w:jc w:val="both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E7FE445" wp14:editId="49FBF31E">
                            <wp:extent cx="2438400" cy="1892300"/>
                            <wp:effectExtent l="0" t="0" r="0" b="0"/>
                            <wp:docPr id="124" name="Imagen 124" descr="Texto, Pizarra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6" name="Imagen 56" descr="Texto, Pizarra&#10;&#10;Descripción generada automáticamente"/>
                                    <pic:cNvPicPr/>
                                  </pic:nvPicPr>
                                  <pic:blipFill>
                                    <a:blip r:embed="rId3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38840" cy="189264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BF2B70">
        <w:rPr>
          <w:noProof/>
        </w:rPr>
        <mc:AlternateContent>
          <mc:Choice Requires="wps">
            <w:drawing>
              <wp:anchor distT="0" distB="0" distL="114300" distR="114300" simplePos="0" relativeHeight="251706368" behindDoc="1" locked="0" layoutInCell="1" allowOverlap="1" wp14:anchorId="623E5CCD" wp14:editId="0001FA61">
                <wp:simplePos x="0" y="0"/>
                <wp:positionH relativeFrom="column">
                  <wp:posOffset>5842000</wp:posOffset>
                </wp:positionH>
                <wp:positionV relativeFrom="paragraph">
                  <wp:posOffset>3764280</wp:posOffset>
                </wp:positionV>
                <wp:extent cx="2844800" cy="2362835"/>
                <wp:effectExtent l="0" t="0" r="0" b="0"/>
                <wp:wrapNone/>
                <wp:docPr id="50" name="Forma libre: forma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0" cy="2362835"/>
                        </a:xfrm>
                        <a:custGeom>
                          <a:avLst/>
                          <a:gdLst>
                            <a:gd name="connsiteX0" fmla="*/ 0 w 2856216"/>
                            <a:gd name="connsiteY0" fmla="*/ 10275 h 2363057"/>
                            <a:gd name="connsiteX1" fmla="*/ 0 w 2856216"/>
                            <a:gd name="connsiteY1" fmla="*/ 2363057 h 2363057"/>
                            <a:gd name="connsiteX2" fmla="*/ 2856216 w 2856216"/>
                            <a:gd name="connsiteY2" fmla="*/ 2363057 h 2363057"/>
                            <a:gd name="connsiteX3" fmla="*/ 2835667 w 2856216"/>
                            <a:gd name="connsiteY3" fmla="*/ 0 h 2363057"/>
                            <a:gd name="connsiteX4" fmla="*/ 2661007 w 2856216"/>
                            <a:gd name="connsiteY4" fmla="*/ 0 h 2363057"/>
                            <a:gd name="connsiteX5" fmla="*/ 2671281 w 2856216"/>
                            <a:gd name="connsiteY5" fmla="*/ 92468 h 2363057"/>
                            <a:gd name="connsiteX6" fmla="*/ 1623317 w 2856216"/>
                            <a:gd name="connsiteY6" fmla="*/ 92468 h 2363057"/>
                            <a:gd name="connsiteX7" fmla="*/ 1541124 w 2856216"/>
                            <a:gd name="connsiteY7" fmla="*/ 10275 h 2363057"/>
                            <a:gd name="connsiteX8" fmla="*/ 0 w 2856216"/>
                            <a:gd name="connsiteY8" fmla="*/ 10275 h 236305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2856216" h="2363057">
                              <a:moveTo>
                                <a:pt x="0" y="10275"/>
                              </a:moveTo>
                              <a:lnTo>
                                <a:pt x="0" y="2363057"/>
                              </a:lnTo>
                              <a:lnTo>
                                <a:pt x="2856216" y="2363057"/>
                              </a:lnTo>
                              <a:lnTo>
                                <a:pt x="2835667" y="0"/>
                              </a:lnTo>
                              <a:lnTo>
                                <a:pt x="2661007" y="0"/>
                              </a:lnTo>
                              <a:lnTo>
                                <a:pt x="2671281" y="92468"/>
                              </a:lnTo>
                              <a:lnTo>
                                <a:pt x="1623317" y="92468"/>
                              </a:lnTo>
                              <a:lnTo>
                                <a:pt x="1541124" y="10275"/>
                              </a:lnTo>
                              <a:lnTo>
                                <a:pt x="0" y="1027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F4CF4BD" id="Forma libre: forma 50" o:spid="_x0000_s1026" style="position:absolute;margin-left:460pt;margin-top:296.4pt;width:224pt;height:186.05pt;z-index:-251610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856216,23630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" path="m,10275l,2363057r2856216,l2835667,,2661007,r10274,92468l1623317,92468,1541124,10275,,10275xe" fillcolor="#bfbfbf [2412]" stroked="f" strokeweight="1pt">
                <v:stroke joinstyle="miter"/>
                <v:path arrowok="t" o:connecttype="custom" o:connectlocs="0,10274;0,2362835;2844800,2362835;2824333,0;2650371,0;2660604,92459;1616829,92459;1534964,10274;0,10274" o:connectangles="0,0,0,0,0,0,0,0,0"/>
              </v:shape>
            </w:pict>
          </mc:Fallback>
        </mc:AlternateContent>
      </w:r>
      <w:r w:rsidR="00125867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5F60585" wp14:editId="07BEA392">
                <wp:simplePos x="0" y="0"/>
                <wp:positionH relativeFrom="column">
                  <wp:posOffset>2443480</wp:posOffset>
                </wp:positionH>
                <wp:positionV relativeFrom="paragraph">
                  <wp:posOffset>5476240</wp:posOffset>
                </wp:positionV>
                <wp:extent cx="2882900" cy="668655"/>
                <wp:effectExtent l="0" t="0" r="12700" b="17145"/>
                <wp:wrapNone/>
                <wp:docPr id="42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82900" cy="66865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132A87" w14:textId="77777777" w:rsidR="005473D4" w:rsidRPr="002D7A67" w:rsidRDefault="005473D4" w:rsidP="005473D4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3F47FB2B" w14:textId="77777777" w:rsidR="005473D4" w:rsidRPr="002D7A67" w:rsidRDefault="005473D4" w:rsidP="005473D4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477B6EB2" w14:textId="77777777" w:rsidR="005473D4" w:rsidRPr="002D7A67" w:rsidRDefault="005473D4" w:rsidP="005473D4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655286D7" w14:textId="77777777" w:rsidR="005473D4" w:rsidRPr="002D7A67" w:rsidRDefault="005473D4" w:rsidP="005473D4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2A0BE0B1" w14:textId="77777777" w:rsidR="005473D4" w:rsidRPr="002D7A67" w:rsidRDefault="005473D4" w:rsidP="005473D4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24B7A013" w14:textId="77777777" w:rsidR="005473D4" w:rsidRPr="002D7A67" w:rsidRDefault="005473D4" w:rsidP="005473D4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3384AE1A" w14:textId="77777777" w:rsidR="005473D4" w:rsidRDefault="005473D4" w:rsidP="005473D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F60585" id="_x0000_s1037" type="#_x0000_t202" style="position:absolute;margin-left:192.4pt;margin-top:431.2pt;width:227pt;height:52.6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" fillcolor="#bfbfbf [2412]">
                <v:textbox>
                  <w:txbxContent>
                    <w:p w14:paraId="11132A87" w14:textId="77777777" w:rsidR="005473D4" w:rsidRPr="002D7A67" w:rsidRDefault="005473D4" w:rsidP="005473D4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3F47FB2B" w14:textId="77777777" w:rsidR="005473D4" w:rsidRPr="002D7A67" w:rsidRDefault="005473D4" w:rsidP="005473D4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477B6EB2" w14:textId="77777777" w:rsidR="005473D4" w:rsidRPr="002D7A67" w:rsidRDefault="005473D4" w:rsidP="005473D4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655286D7" w14:textId="77777777" w:rsidR="005473D4" w:rsidRPr="002D7A67" w:rsidRDefault="005473D4" w:rsidP="005473D4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2A0BE0B1" w14:textId="77777777" w:rsidR="005473D4" w:rsidRPr="002D7A67" w:rsidRDefault="005473D4" w:rsidP="005473D4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24B7A013" w14:textId="77777777" w:rsidR="005473D4" w:rsidRPr="002D7A67" w:rsidRDefault="005473D4" w:rsidP="005473D4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3384AE1A" w14:textId="77777777" w:rsidR="005473D4" w:rsidRDefault="005473D4" w:rsidP="005473D4"/>
                  </w:txbxContent>
                </v:textbox>
              </v:shape>
            </w:pict>
          </mc:Fallback>
        </mc:AlternateContent>
      </w:r>
      <w:r w:rsidR="00125867">
        <w:rPr>
          <w:noProof/>
        </w:rPr>
        <mc:AlternateContent>
          <mc:Choice Requires="wps">
            <w:drawing>
              <wp:anchor distT="0" distB="0" distL="114300" distR="114300" simplePos="0" relativeHeight="251638779" behindDoc="0" locked="0" layoutInCell="1" allowOverlap="1" wp14:anchorId="1206B392" wp14:editId="4D2BC69F">
                <wp:simplePos x="0" y="0"/>
                <wp:positionH relativeFrom="margin">
                  <wp:posOffset>2442096</wp:posOffset>
                </wp:positionH>
                <wp:positionV relativeFrom="paragraph">
                  <wp:posOffset>749935</wp:posOffset>
                </wp:positionV>
                <wp:extent cx="2882379" cy="4724400"/>
                <wp:effectExtent l="0" t="0" r="13335" b="19050"/>
                <wp:wrapNone/>
                <wp:docPr id="44" name="Rectá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2379" cy="4724400"/>
                        </a:xfrm>
                        <a:prstGeom prst="rect">
                          <a:avLst/>
                        </a:prstGeom>
                        <a:solidFill>
                          <a:srgbClr val="28419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4DE1403" id="Rectángulo 44" o:spid="_x0000_s1026" style="position:absolute;margin-left:192.3pt;margin-top:59.05pt;width:226.95pt;height:372pt;z-index:251638779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" fillcolor="#284190" strokecolor="black [3213]" strokeweight="1pt">
                <w10:wrap anchorx="margin"/>
              </v:rect>
            </w:pict>
          </mc:Fallback>
        </mc:AlternateContent>
      </w:r>
      <w:r w:rsidR="005473D4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563FEFC" wp14:editId="4A76593B">
                <wp:simplePos x="0" y="0"/>
                <wp:positionH relativeFrom="column">
                  <wp:posOffset>-916970</wp:posOffset>
                </wp:positionH>
                <wp:positionV relativeFrom="paragraph">
                  <wp:posOffset>3473179</wp:posOffset>
                </wp:positionV>
                <wp:extent cx="2905875" cy="200025"/>
                <wp:effectExtent l="0" t="0" r="27940" b="28575"/>
                <wp:wrapNone/>
                <wp:docPr id="39" name="Forma libre: form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5875" cy="200025"/>
                        </a:xfrm>
                        <a:custGeom>
                          <a:avLst/>
                          <a:gdLst>
                            <a:gd name="connsiteX0" fmla="*/ 0 w 2895600"/>
                            <a:gd name="connsiteY0" fmla="*/ 0 h 190500"/>
                            <a:gd name="connsiteX1" fmla="*/ 0 w 2895600"/>
                            <a:gd name="connsiteY1" fmla="*/ 0 h 190500"/>
                            <a:gd name="connsiteX2" fmla="*/ 0 w 2895600"/>
                            <a:gd name="connsiteY2" fmla="*/ 190500 h 190500"/>
                            <a:gd name="connsiteX3" fmla="*/ 714375 w 2895600"/>
                            <a:gd name="connsiteY3" fmla="*/ 190500 h 190500"/>
                            <a:gd name="connsiteX4" fmla="*/ 828675 w 2895600"/>
                            <a:gd name="connsiteY4" fmla="*/ 85725 h 190500"/>
                            <a:gd name="connsiteX5" fmla="*/ 2895600 w 2895600"/>
                            <a:gd name="connsiteY5" fmla="*/ 85725 h 190500"/>
                            <a:gd name="connsiteX6" fmla="*/ 2895600 w 2895600"/>
                            <a:gd name="connsiteY6" fmla="*/ 0 h 190500"/>
                            <a:gd name="connsiteX7" fmla="*/ 0 w 2895600"/>
                            <a:gd name="connsiteY7" fmla="*/ 0 h 1905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2895600" h="190500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190500"/>
                              </a:lnTo>
                              <a:lnTo>
                                <a:pt x="714375" y="190500"/>
                              </a:lnTo>
                              <a:lnTo>
                                <a:pt x="828675" y="85725"/>
                              </a:lnTo>
                              <a:lnTo>
                                <a:pt x="2895600" y="85725"/>
                              </a:lnTo>
                              <a:lnTo>
                                <a:pt x="289560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8419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89008D" id="Forma libre: forma 39" o:spid="_x0000_s1026" style="position:absolute;margin-left:-72.2pt;margin-top:273.5pt;width:228.8pt;height:15.7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895600,190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" path="m,l,,,190500r714375,l828675,85725r2066925,l2895600,,,xe" fillcolor="#284190" strokecolor="black [3213]" strokeweight="1pt">
                <v:stroke joinstyle="miter"/>
                <v:path arrowok="t" o:connecttype="custom" o:connectlocs="0,0;0,0;0,200025;716910,200025;831616,90011;2905875,90011;2905875,0;0,0" o:connectangles="0,0,0,0,0,0,0,0"/>
              </v:shape>
            </w:pict>
          </mc:Fallback>
        </mc:AlternateContent>
      </w:r>
      <w:r w:rsidR="005473D4">
        <w:rPr>
          <w:noProof/>
        </w:rPr>
        <mc:AlternateContent>
          <mc:Choice Requires="wps">
            <w:drawing>
              <wp:anchor distT="0" distB="0" distL="114300" distR="114300" simplePos="0" relativeHeight="251640829" behindDoc="0" locked="0" layoutInCell="1" allowOverlap="1" wp14:anchorId="002E1775" wp14:editId="30F051FA">
                <wp:simplePos x="0" y="0"/>
                <wp:positionH relativeFrom="column">
                  <wp:posOffset>-916970</wp:posOffset>
                </wp:positionH>
                <wp:positionV relativeFrom="paragraph">
                  <wp:posOffset>3462905</wp:posOffset>
                </wp:positionV>
                <wp:extent cx="2905875" cy="2647950"/>
                <wp:effectExtent l="0" t="0" r="27940" b="19050"/>
                <wp:wrapNone/>
                <wp:docPr id="40" name="Rectá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5875" cy="2647950"/>
                        </a:xfrm>
                        <a:prstGeom prst="rect">
                          <a:avLst/>
                        </a:prstGeom>
                        <a:solidFill>
                          <a:srgbClr val="99A7C7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1160B64" id="Rectángulo 40" o:spid="_x0000_s1026" style="position:absolute;margin-left:-72.2pt;margin-top:272.65pt;width:228.8pt;height:208.5pt;z-index:25164082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" fillcolor="#99a7c7" strokecolor="white [3212]" strokeweight="1pt"/>
            </w:pict>
          </mc:Fallback>
        </mc:AlternateContent>
      </w:r>
      <w:r w:rsidR="00D43E68">
        <w:br w:type="page"/>
      </w:r>
      <w:r w:rsidR="00595C06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3ED5771" wp14:editId="189B4D6C">
                <wp:simplePos x="0" y="0"/>
                <wp:positionH relativeFrom="margin">
                  <wp:posOffset>-924636</wp:posOffset>
                </wp:positionH>
                <wp:positionV relativeFrom="paragraph">
                  <wp:posOffset>6141493</wp:posOffset>
                </wp:positionV>
                <wp:extent cx="9606915" cy="655092"/>
                <wp:effectExtent l="0" t="0" r="13335" b="12065"/>
                <wp:wrapNone/>
                <wp:docPr id="89" name="Rectángulo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915" cy="65509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759E9D" id="Rectángulo 89" o:spid="_x0000_s1026" style="position:absolute;margin-left:-72.8pt;margin-top:483.6pt;width:756.45pt;height:51.6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" fillcolor="#a5a5a5 [2092]" strokecolor="black [3213]" strokeweight="1pt">
                <w10:wrap anchorx="margin"/>
              </v:rect>
            </w:pict>
          </mc:Fallback>
        </mc:AlternateContent>
      </w:r>
      <w:r w:rsidR="00595C06"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2182ACA1" wp14:editId="7CA9B493">
                <wp:simplePos x="0" y="0"/>
                <wp:positionH relativeFrom="column">
                  <wp:posOffset>-869950</wp:posOffset>
                </wp:positionH>
                <wp:positionV relativeFrom="paragraph">
                  <wp:posOffset>-532139</wp:posOffset>
                </wp:positionV>
                <wp:extent cx="2429302" cy="532262"/>
                <wp:effectExtent l="0" t="0" r="0" b="0"/>
                <wp:wrapNone/>
                <wp:docPr id="126" name="Rectángulo: esquinas redondeadas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9302" cy="532262"/>
                        </a:xfrm>
                        <a:prstGeom prst="round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80EE57" w14:textId="109DAD47" w:rsidR="00595C06" w:rsidRPr="00595C06" w:rsidRDefault="00595C06" w:rsidP="00595C06">
                            <w:pPr>
                              <w:rPr>
                                <w:b/>
                                <w:bCs/>
                                <w:sz w:val="40"/>
                                <w:szCs w:val="32"/>
                                <w:lang w:val="es-MX"/>
                              </w:rPr>
                            </w:pPr>
                            <w:r w:rsidRPr="00595C06">
                              <w:rPr>
                                <w:b/>
                                <w:bCs/>
                                <w:sz w:val="40"/>
                                <w:szCs w:val="32"/>
                                <w:lang w:val="es-MX"/>
                              </w:rPr>
                              <w:t>ERGONOMÍA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182ACA1" id="Rectángulo: esquinas redondeadas 126" o:spid="_x0000_s1038" style="position:absolute;margin-left:-68.5pt;margin-top:-41.9pt;width:191.3pt;height:41.9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" filled="f" stroked="f">
                <v:textbox>
                  <w:txbxContent>
                    <w:p w14:paraId="6280EE57" w14:textId="109DAD47" w:rsidR="00595C06" w:rsidRPr="00595C06" w:rsidRDefault="00595C06" w:rsidP="00595C06">
                      <w:pPr>
                        <w:rPr>
                          <w:b/>
                          <w:bCs/>
                          <w:sz w:val="40"/>
                          <w:szCs w:val="32"/>
                          <w:lang w:val="es-MX"/>
                        </w:rPr>
                      </w:pPr>
                      <w:r w:rsidRPr="00595C06">
                        <w:rPr>
                          <w:b/>
                          <w:bCs/>
                          <w:sz w:val="40"/>
                          <w:szCs w:val="32"/>
                          <w:lang w:val="es-MX"/>
                        </w:rPr>
                        <w:t>ERGONOMÍA</w:t>
                      </w:r>
                    </w:p>
                  </w:txbxContent>
                </v:textbox>
              </v:roundrect>
            </w:pict>
          </mc:Fallback>
        </mc:AlternateContent>
      </w:r>
      <w:r w:rsidR="006742E3"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6F629643" wp14:editId="553B19B2">
                <wp:simplePos x="0" y="0"/>
                <wp:positionH relativeFrom="margin">
                  <wp:posOffset>5955030</wp:posOffset>
                </wp:positionH>
                <wp:positionV relativeFrom="paragraph">
                  <wp:posOffset>-560070</wp:posOffset>
                </wp:positionV>
                <wp:extent cx="1954530" cy="491490"/>
                <wp:effectExtent l="0" t="0" r="0" b="0"/>
                <wp:wrapNone/>
                <wp:docPr id="121" name="Rectángulo: esquinas redondeadas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4530" cy="491490"/>
                        </a:xfrm>
                        <a:prstGeom prst="round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4184D0" w14:textId="04E5FB7F" w:rsidR="006742E3" w:rsidRPr="006742E3" w:rsidRDefault="006742E3" w:rsidP="006742E3">
                            <w:pPr>
                              <w:jc w:val="center"/>
                              <w:rPr>
                                <w:b/>
                                <w:bCs/>
                                <w:lang w:val="es-MX"/>
                              </w:rPr>
                            </w:pPr>
                            <w:r w:rsidRPr="006742E3">
                              <w:rPr>
                                <w:b/>
                                <w:bCs/>
                                <w:lang w:val="es-MX"/>
                              </w:rPr>
                              <w:t xml:space="preserve">Para más información </w:t>
                            </w:r>
                            <w:r w:rsidRPr="006742E3">
                              <w:rPr>
                                <w:b/>
                                <w:bCs/>
                                <w:lang w:val="es-MX"/>
                              </w:rPr>
                              <w:sym w:font="Wingdings" w:char="F0E0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F629643" id="Rectángulo: esquinas redondeadas 121" o:spid="_x0000_s1039" style="position:absolute;margin-left:468.9pt;margin-top:-44.1pt;width:153.9pt;height:38.7pt;z-index:2517719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" filled="f" stroked="f">
                <v:textbox>
                  <w:txbxContent>
                    <w:p w14:paraId="494184D0" w14:textId="04E5FB7F" w:rsidR="006742E3" w:rsidRPr="006742E3" w:rsidRDefault="006742E3" w:rsidP="006742E3">
                      <w:pPr>
                        <w:jc w:val="center"/>
                        <w:rPr>
                          <w:b/>
                          <w:bCs/>
                          <w:lang w:val="es-MX"/>
                        </w:rPr>
                      </w:pPr>
                      <w:r w:rsidRPr="006742E3">
                        <w:rPr>
                          <w:b/>
                          <w:bCs/>
                          <w:lang w:val="es-MX"/>
                        </w:rPr>
                        <w:t xml:space="preserve">Para más información </w:t>
                      </w:r>
                      <w:r w:rsidRPr="006742E3">
                        <w:rPr>
                          <w:b/>
                          <w:bCs/>
                          <w:lang w:val="es-MX"/>
                        </w:rPr>
                        <w:sym w:font="Wingdings" w:char="F0E0"/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681144">
        <w:rPr>
          <w:noProof/>
        </w:rPr>
        <mc:AlternateContent>
          <mc:Choice Requires="wps">
            <w:drawing>
              <wp:anchor distT="0" distB="0" distL="114300" distR="114300" simplePos="0" relativeHeight="251728896" behindDoc="1" locked="0" layoutInCell="1" allowOverlap="1" wp14:anchorId="753E24A4" wp14:editId="661715E2">
                <wp:simplePos x="0" y="0"/>
                <wp:positionH relativeFrom="column">
                  <wp:posOffset>2171700</wp:posOffset>
                </wp:positionH>
                <wp:positionV relativeFrom="paragraph">
                  <wp:posOffset>96715</wp:posOffset>
                </wp:positionV>
                <wp:extent cx="6515100" cy="5967242"/>
                <wp:effectExtent l="0" t="0" r="19050" b="14605"/>
                <wp:wrapNone/>
                <wp:docPr id="90" name="Rectángulo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5100" cy="596724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B6CD52" w14:textId="77777777" w:rsidR="00FC6778" w:rsidRDefault="00FC6778" w:rsidP="00681144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54310E03" w14:textId="77777777" w:rsidR="00FC6778" w:rsidRDefault="00FC6778" w:rsidP="00681144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2AA027B9" w14:textId="77777777" w:rsidR="00FC6778" w:rsidRDefault="00FC6778" w:rsidP="00681144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49DD3E6A" w14:textId="77777777" w:rsidR="00FC6778" w:rsidRDefault="00FC6778" w:rsidP="00681144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4F5E6878" w14:textId="77777777" w:rsidR="00FC6778" w:rsidRDefault="00FC6778" w:rsidP="00681144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26E76534" w14:textId="77777777" w:rsidR="00FC6778" w:rsidRDefault="00FC6778" w:rsidP="00681144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39CD6BD2" w14:textId="77777777" w:rsidR="00FC6778" w:rsidRDefault="00FC6778" w:rsidP="00681144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6AE7EFF4" w14:textId="77777777" w:rsidR="00FC6778" w:rsidRDefault="00FC6778" w:rsidP="00681144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54052840" w14:textId="77777777" w:rsidR="00FC6778" w:rsidRDefault="00FC6778" w:rsidP="00681144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65BCD716" w14:textId="77777777" w:rsidR="00FC6778" w:rsidRDefault="00FC6778" w:rsidP="00681144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0CB2C418" w14:textId="77777777" w:rsidR="00FC6778" w:rsidRDefault="00FC6778" w:rsidP="00681144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0BD05EE6" w14:textId="77777777" w:rsidR="00FC6778" w:rsidRDefault="00FC6778" w:rsidP="00681144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3916D724" w14:textId="77777777" w:rsidR="00FC6778" w:rsidRDefault="00FC6778" w:rsidP="00681144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3C6C980A" w14:textId="77777777" w:rsidR="00FC6778" w:rsidRDefault="00FC6778" w:rsidP="00681144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139C9C70" w14:textId="77777777" w:rsidR="00FC6778" w:rsidRDefault="00FC6778" w:rsidP="00681144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3ECF3F5E" w14:textId="77777777" w:rsidR="00FC6778" w:rsidRDefault="00FC6778" w:rsidP="00681144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48D32D03" w14:textId="77777777" w:rsidR="00FC6778" w:rsidRDefault="00FC6778" w:rsidP="00681144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0EE78912" w14:textId="77777777" w:rsidR="00FC6778" w:rsidRDefault="00FC6778" w:rsidP="00681144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14D2BD74" w14:textId="77777777" w:rsidR="00FC6778" w:rsidRDefault="00FC6778" w:rsidP="00681144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32F2E494" w14:textId="0019B0A8" w:rsidR="00681144" w:rsidRDefault="00681144" w:rsidP="0068114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3E24A4" id="Rectángulo 90" o:spid="_x0000_s1040" style="position:absolute;margin-left:171pt;margin-top:7.6pt;width:513pt;height:469.85pt;z-index:-25158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" fillcolor="#bfbfbf [2412]" strokecolor="#1f4d78 [1604]" strokeweight="1pt">
                <v:textbox>
                  <w:txbxContent>
                    <w:p w14:paraId="22B6CD52" w14:textId="77777777" w:rsidR="00FC6778" w:rsidRDefault="00FC6778" w:rsidP="00681144">
                      <w:pPr>
                        <w:jc w:val="center"/>
                        <w:rPr>
                          <w:noProof/>
                        </w:rPr>
                      </w:pPr>
                    </w:p>
                    <w:p w14:paraId="54310E03" w14:textId="77777777" w:rsidR="00FC6778" w:rsidRDefault="00FC6778" w:rsidP="00681144">
                      <w:pPr>
                        <w:jc w:val="center"/>
                        <w:rPr>
                          <w:noProof/>
                        </w:rPr>
                      </w:pPr>
                    </w:p>
                    <w:p w14:paraId="2AA027B9" w14:textId="77777777" w:rsidR="00FC6778" w:rsidRDefault="00FC6778" w:rsidP="00681144">
                      <w:pPr>
                        <w:jc w:val="center"/>
                        <w:rPr>
                          <w:noProof/>
                        </w:rPr>
                      </w:pPr>
                    </w:p>
                    <w:p w14:paraId="49DD3E6A" w14:textId="77777777" w:rsidR="00FC6778" w:rsidRDefault="00FC6778" w:rsidP="00681144">
                      <w:pPr>
                        <w:jc w:val="center"/>
                        <w:rPr>
                          <w:noProof/>
                        </w:rPr>
                      </w:pPr>
                    </w:p>
                    <w:p w14:paraId="4F5E6878" w14:textId="77777777" w:rsidR="00FC6778" w:rsidRDefault="00FC6778" w:rsidP="00681144">
                      <w:pPr>
                        <w:jc w:val="center"/>
                        <w:rPr>
                          <w:noProof/>
                        </w:rPr>
                      </w:pPr>
                    </w:p>
                    <w:p w14:paraId="26E76534" w14:textId="77777777" w:rsidR="00FC6778" w:rsidRDefault="00FC6778" w:rsidP="00681144">
                      <w:pPr>
                        <w:jc w:val="center"/>
                        <w:rPr>
                          <w:noProof/>
                        </w:rPr>
                      </w:pPr>
                    </w:p>
                    <w:p w14:paraId="39CD6BD2" w14:textId="77777777" w:rsidR="00FC6778" w:rsidRDefault="00FC6778" w:rsidP="00681144">
                      <w:pPr>
                        <w:jc w:val="center"/>
                        <w:rPr>
                          <w:noProof/>
                        </w:rPr>
                      </w:pPr>
                    </w:p>
                    <w:p w14:paraId="6AE7EFF4" w14:textId="77777777" w:rsidR="00FC6778" w:rsidRDefault="00FC6778" w:rsidP="00681144">
                      <w:pPr>
                        <w:jc w:val="center"/>
                        <w:rPr>
                          <w:noProof/>
                        </w:rPr>
                      </w:pPr>
                    </w:p>
                    <w:p w14:paraId="54052840" w14:textId="77777777" w:rsidR="00FC6778" w:rsidRDefault="00FC6778" w:rsidP="00681144">
                      <w:pPr>
                        <w:jc w:val="center"/>
                        <w:rPr>
                          <w:noProof/>
                        </w:rPr>
                      </w:pPr>
                    </w:p>
                    <w:p w14:paraId="65BCD716" w14:textId="77777777" w:rsidR="00FC6778" w:rsidRDefault="00FC6778" w:rsidP="00681144">
                      <w:pPr>
                        <w:jc w:val="center"/>
                        <w:rPr>
                          <w:noProof/>
                        </w:rPr>
                      </w:pPr>
                    </w:p>
                    <w:p w14:paraId="0CB2C418" w14:textId="77777777" w:rsidR="00FC6778" w:rsidRDefault="00FC6778" w:rsidP="00681144">
                      <w:pPr>
                        <w:jc w:val="center"/>
                        <w:rPr>
                          <w:noProof/>
                        </w:rPr>
                      </w:pPr>
                    </w:p>
                    <w:p w14:paraId="0BD05EE6" w14:textId="77777777" w:rsidR="00FC6778" w:rsidRDefault="00FC6778" w:rsidP="00681144">
                      <w:pPr>
                        <w:jc w:val="center"/>
                        <w:rPr>
                          <w:noProof/>
                        </w:rPr>
                      </w:pPr>
                    </w:p>
                    <w:p w14:paraId="3916D724" w14:textId="77777777" w:rsidR="00FC6778" w:rsidRDefault="00FC6778" w:rsidP="00681144">
                      <w:pPr>
                        <w:jc w:val="center"/>
                        <w:rPr>
                          <w:noProof/>
                        </w:rPr>
                      </w:pPr>
                    </w:p>
                    <w:p w14:paraId="3C6C980A" w14:textId="77777777" w:rsidR="00FC6778" w:rsidRDefault="00FC6778" w:rsidP="00681144">
                      <w:pPr>
                        <w:jc w:val="center"/>
                        <w:rPr>
                          <w:noProof/>
                        </w:rPr>
                      </w:pPr>
                    </w:p>
                    <w:p w14:paraId="139C9C70" w14:textId="77777777" w:rsidR="00FC6778" w:rsidRDefault="00FC6778" w:rsidP="00681144">
                      <w:pPr>
                        <w:jc w:val="center"/>
                        <w:rPr>
                          <w:noProof/>
                        </w:rPr>
                      </w:pPr>
                    </w:p>
                    <w:p w14:paraId="3ECF3F5E" w14:textId="77777777" w:rsidR="00FC6778" w:rsidRDefault="00FC6778" w:rsidP="00681144">
                      <w:pPr>
                        <w:jc w:val="center"/>
                        <w:rPr>
                          <w:noProof/>
                        </w:rPr>
                      </w:pPr>
                    </w:p>
                    <w:p w14:paraId="48D32D03" w14:textId="77777777" w:rsidR="00FC6778" w:rsidRDefault="00FC6778" w:rsidP="00681144">
                      <w:pPr>
                        <w:jc w:val="center"/>
                        <w:rPr>
                          <w:noProof/>
                        </w:rPr>
                      </w:pPr>
                    </w:p>
                    <w:p w14:paraId="0EE78912" w14:textId="77777777" w:rsidR="00FC6778" w:rsidRDefault="00FC6778" w:rsidP="00681144">
                      <w:pPr>
                        <w:jc w:val="center"/>
                        <w:rPr>
                          <w:noProof/>
                        </w:rPr>
                      </w:pPr>
                    </w:p>
                    <w:p w14:paraId="14D2BD74" w14:textId="77777777" w:rsidR="00FC6778" w:rsidRDefault="00FC6778" w:rsidP="00681144">
                      <w:pPr>
                        <w:jc w:val="center"/>
                        <w:rPr>
                          <w:noProof/>
                        </w:rPr>
                      </w:pPr>
                    </w:p>
                    <w:p w14:paraId="32F2E494" w14:textId="0019B0A8" w:rsidR="00681144" w:rsidRDefault="00681144" w:rsidP="00681144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681144">
        <w:rPr>
          <w:noProof/>
        </w:rPr>
        <w:drawing>
          <wp:anchor distT="0" distB="0" distL="114300" distR="114300" simplePos="0" relativeHeight="251770880" behindDoc="0" locked="0" layoutInCell="1" allowOverlap="1" wp14:anchorId="5745316E" wp14:editId="6E337756">
            <wp:simplePos x="0" y="0"/>
            <wp:positionH relativeFrom="margin">
              <wp:posOffset>3420208</wp:posOffset>
            </wp:positionH>
            <wp:positionV relativeFrom="paragraph">
              <wp:posOffset>5178669</wp:posOffset>
            </wp:positionV>
            <wp:extent cx="839959" cy="371475"/>
            <wp:effectExtent l="0" t="0" r="0" b="0"/>
            <wp:wrapNone/>
            <wp:docPr id="116" name="Imagen 116" descr="Flechas Azules, Clipart De Flecha, Flechas Creativas, Las Flechas Se  Deslizan PNG y PSD para Descargar Gratis | Png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Flechas Azules, Clipart De Flecha, Flechas Creativas, Las Flechas Se  Deslizan PNG y PSD para Descargar Gratis | Pngtree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backgroundRemoval t="35156" b="65781" l="20156" r="78438">
                                  <a14:foregroundMark x1="21250" y1="41875" x2="20156" y2="40156"/>
                                  <a14:foregroundMark x1="77813" y1="47500" x2="77969" y2="5031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35" t="31380" r="14438" b="30301"/>
                    <a:stretch/>
                  </pic:blipFill>
                  <pic:spPr bwMode="auto">
                    <a:xfrm>
                      <a:off x="0" y="0"/>
                      <a:ext cx="849113" cy="375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1144">
        <w:rPr>
          <w:noProof/>
        </w:rPr>
        <w:drawing>
          <wp:anchor distT="0" distB="0" distL="114300" distR="114300" simplePos="0" relativeHeight="251768832" behindDoc="0" locked="0" layoutInCell="1" allowOverlap="1" wp14:anchorId="39E8C8BC" wp14:editId="6D55749E">
            <wp:simplePos x="0" y="0"/>
            <wp:positionH relativeFrom="margin">
              <wp:posOffset>2672862</wp:posOffset>
            </wp:positionH>
            <wp:positionV relativeFrom="paragraph">
              <wp:posOffset>4756613</wp:posOffset>
            </wp:positionV>
            <wp:extent cx="826476" cy="1169560"/>
            <wp:effectExtent l="0" t="0" r="0" b="0"/>
            <wp:wrapNone/>
            <wp:docPr id="101" name="Imagen 101" descr="Imagen que contiene hombre, saltar, oscuro, sostene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Imagen que contiene hombre, saltar, oscuro, sostener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55" t="11174" r="17695" b="12526"/>
                    <a:stretch/>
                  </pic:blipFill>
                  <pic:spPr bwMode="auto">
                    <a:xfrm>
                      <a:off x="0" y="0"/>
                      <a:ext cx="831283" cy="1176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1144">
        <w:rPr>
          <w:noProof/>
        </w:rPr>
        <w:drawing>
          <wp:anchor distT="0" distB="0" distL="114300" distR="114300" simplePos="0" relativeHeight="251769856" behindDoc="0" locked="0" layoutInCell="1" allowOverlap="1" wp14:anchorId="100E1B0E" wp14:editId="2D3A6340">
            <wp:simplePos x="0" y="0"/>
            <wp:positionH relativeFrom="column">
              <wp:posOffset>4193930</wp:posOffset>
            </wp:positionH>
            <wp:positionV relativeFrom="paragraph">
              <wp:posOffset>4835768</wp:posOffset>
            </wp:positionV>
            <wp:extent cx="1086143" cy="1086143"/>
            <wp:effectExtent l="0" t="0" r="0" b="0"/>
            <wp:wrapNone/>
            <wp:docPr id="110" name="Imagen 110" descr="Imagen que contiene pequeño, vistiendo, moto, hombr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n 110" descr="Imagen que contiene pequeño, vistiendo, moto, hombre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backgroundRemoval t="6667" b="89778" l="8889" r="89778">
                                  <a14:foregroundMark x1="54667" y1="10222" x2="54667" y2="6667"/>
                                  <a14:foregroundMark x1="9333" y1="16444" x2="8889" y2="1111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7493" cy="1087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164E"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2D4F8AEA" wp14:editId="263BD97C">
                <wp:simplePos x="0" y="0"/>
                <wp:positionH relativeFrom="column">
                  <wp:posOffset>-747346</wp:posOffset>
                </wp:positionH>
                <wp:positionV relativeFrom="paragraph">
                  <wp:posOffset>2242038</wp:posOffset>
                </wp:positionV>
                <wp:extent cx="1257300" cy="984739"/>
                <wp:effectExtent l="0" t="0" r="0" b="6350"/>
                <wp:wrapNone/>
                <wp:docPr id="87" name="Rectángulo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9847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E0E443" w14:textId="77777777" w:rsidR="00CB164E" w:rsidRPr="00CB164E" w:rsidRDefault="00CB164E" w:rsidP="00CB164E">
                            <w:pPr>
                              <w:jc w:val="both"/>
                              <w:rPr>
                                <w:color w:val="000000" w:themeColor="text1"/>
                                <w:lang w:val="es-MX"/>
                              </w:rPr>
                            </w:pPr>
                            <w:r w:rsidRPr="00CB164E">
                              <w:rPr>
                                <w:color w:val="000000" w:themeColor="text1"/>
                                <w:lang w:val="es-MX"/>
                              </w:rPr>
                              <w:t>Hacer uso de ayudas mecánicas para desplazar cargas pesadas.</w:t>
                            </w:r>
                          </w:p>
                          <w:p w14:paraId="183A3595" w14:textId="77777777" w:rsidR="00CB164E" w:rsidRDefault="00CB164E" w:rsidP="00CB164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4F8AEA" id="Rectángulo 87" o:spid="_x0000_s1041" style="position:absolute;margin-left:-58.85pt;margin-top:176.55pt;width:99pt;height:77.5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" filled="f" stroked="f">
                <v:textbox>
                  <w:txbxContent>
                    <w:p w14:paraId="37E0E443" w14:textId="77777777" w:rsidR="00CB164E" w:rsidRPr="00CB164E" w:rsidRDefault="00CB164E" w:rsidP="00CB164E">
                      <w:pPr>
                        <w:jc w:val="both"/>
                        <w:rPr>
                          <w:color w:val="000000" w:themeColor="text1"/>
                          <w:lang w:val="es-MX"/>
                        </w:rPr>
                      </w:pPr>
                      <w:r w:rsidRPr="00CB164E">
                        <w:rPr>
                          <w:color w:val="000000" w:themeColor="text1"/>
                          <w:lang w:val="es-MX"/>
                        </w:rPr>
                        <w:t>Hacer uso de ayudas mecánicas para desplazar cargas pesadas.</w:t>
                      </w:r>
                    </w:p>
                    <w:p w14:paraId="183A3595" w14:textId="77777777" w:rsidR="00CB164E" w:rsidRDefault="00CB164E" w:rsidP="00CB164E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793C17">
        <w:rPr>
          <w:noProof/>
        </w:rPr>
        <w:drawing>
          <wp:anchor distT="0" distB="0" distL="114300" distR="114300" simplePos="0" relativeHeight="251765760" behindDoc="0" locked="0" layoutInCell="1" allowOverlap="1" wp14:anchorId="5B536181" wp14:editId="73AD9D0E">
            <wp:simplePos x="0" y="0"/>
            <wp:positionH relativeFrom="column">
              <wp:posOffset>703385</wp:posOffset>
            </wp:positionH>
            <wp:positionV relativeFrom="paragraph">
              <wp:posOffset>2206868</wp:posOffset>
            </wp:positionV>
            <wp:extent cx="1279773" cy="1134599"/>
            <wp:effectExtent l="0" t="0" r="0" b="8890"/>
            <wp:wrapNone/>
            <wp:docPr id="86" name="Imagen 86" descr="Un par de personas de pie sobre pas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n 86" descr="Un par de personas de pie sobre pasto&#10;&#10;Descripción generada automáticamente con confianza media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8558" cy="11423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09E0">
        <w:rPr>
          <w:noProof/>
        </w:rPr>
        <w:drawing>
          <wp:anchor distT="0" distB="0" distL="114300" distR="114300" simplePos="0" relativeHeight="251764736" behindDoc="0" locked="0" layoutInCell="1" allowOverlap="1" wp14:anchorId="73156F75" wp14:editId="3741FDE3">
            <wp:simplePos x="0" y="0"/>
            <wp:positionH relativeFrom="column">
              <wp:posOffset>673099</wp:posOffset>
            </wp:positionH>
            <wp:positionV relativeFrom="paragraph">
              <wp:posOffset>641350</wp:posOffset>
            </wp:positionV>
            <wp:extent cx="1256665" cy="1144549"/>
            <wp:effectExtent l="0" t="0" r="635" b="0"/>
            <wp:wrapNone/>
            <wp:docPr id="85" name="Imagen 85" descr="Foto montaje de una persona con un disco volador en el aire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n 85" descr="Foto montaje de una persona con un disco volador en el aire&#10;&#10;Descripción generada automáticamente con confianza baja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260653" cy="11481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0DC4">
        <w:rPr>
          <w:noProof/>
        </w:rPr>
        <w:drawing>
          <wp:anchor distT="0" distB="0" distL="114300" distR="114300" simplePos="0" relativeHeight="251763712" behindDoc="0" locked="0" layoutInCell="1" allowOverlap="1" wp14:anchorId="0EFC3AC8" wp14:editId="082ACF31">
            <wp:simplePos x="0" y="0"/>
            <wp:positionH relativeFrom="column">
              <wp:posOffset>-749300</wp:posOffset>
            </wp:positionH>
            <wp:positionV relativeFrom="paragraph">
              <wp:posOffset>647700</wp:posOffset>
            </wp:positionV>
            <wp:extent cx="1270000" cy="1168400"/>
            <wp:effectExtent l="0" t="0" r="6350" b="0"/>
            <wp:wrapNone/>
            <wp:docPr id="83" name="Imagen 83" descr="Hombre parado en un campo abier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n 83" descr="Hombre parado en un campo abierto&#10;&#10;Descripción generada automáticamente con confianza media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3409" cy="11715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0DC4">
        <w:rPr>
          <w:noProof/>
        </w:rPr>
        <w:drawing>
          <wp:anchor distT="0" distB="0" distL="114300" distR="114300" simplePos="0" relativeHeight="251760640" behindDoc="1" locked="0" layoutInCell="1" allowOverlap="1" wp14:anchorId="63022286" wp14:editId="1F5614FF">
            <wp:simplePos x="0" y="0"/>
            <wp:positionH relativeFrom="column">
              <wp:posOffset>2540000</wp:posOffset>
            </wp:positionH>
            <wp:positionV relativeFrom="paragraph">
              <wp:posOffset>215900</wp:posOffset>
            </wp:positionV>
            <wp:extent cx="2552700" cy="1041400"/>
            <wp:effectExtent l="0" t="0" r="0" b="6350"/>
            <wp:wrapNone/>
            <wp:docPr id="73" name="Imagen 73" descr="pink texture | Fondos para logo, Ideas para logotipo, Fondos abstrac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pink texture | Fondos para logo, Ideas para logotipo, Fondos abstractos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44">
                              <a14:imgEffect>
                                <a14:backgroundRemoval t="35398" b="64067" l="1495" r="95924">
                                  <a14:foregroundMark x1="8560" y1="47554" x2="3261" y2="50612"/>
                                  <a14:foregroundMark x1="1495" y1="43272" x2="11277" y2="43272"/>
                                  <a14:foregroundMark x1="5299" y1="39679" x2="13315" y2="40367"/>
                                  <a14:foregroundMark x1="14810" y1="41055" x2="20516" y2="41437"/>
                                  <a14:foregroundMark x1="20924" y1="41437" x2="33016" y2="42813"/>
                                  <a14:foregroundMark x1="38723" y1="42355" x2="47554" y2="43349"/>
                                  <a14:foregroundMark x1="52310" y1="43043" x2="66440" y2="43349"/>
                                  <a14:foregroundMark x1="85462" y1="58104" x2="95924" y2="58792"/>
                                  <a14:foregroundMark x1="71332" y1="41667" x2="85734" y2="38379"/>
                                  <a14:foregroundMark x1="83152" y1="40138" x2="88587" y2="37003"/>
                                  <a14:foregroundMark x1="87092" y1="39985" x2="91984" y2="38073"/>
                                  <a14:foregroundMark x1="86685" y1="42584" x2="94701" y2="39985"/>
                                  <a14:foregroundMark x1="20245" y1="40596" x2="8832" y2="38150"/>
                                  <a14:foregroundMark x1="5978" y1="40138" x2="5299" y2="40138"/>
                                  <a14:foregroundMark x1="16848" y1="60092" x2="4620" y2="59709"/>
                                  <a14:foregroundMark x1="4620" y1="59709" x2="4484" y2="59633"/>
                                  <a14:foregroundMark x1="36549" y1="63226" x2="25000" y2="64067"/>
                                  <a14:foregroundMark x1="25000" y1="64067" x2="29891" y2="63914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062" b="33223"/>
                    <a:stretch/>
                  </pic:blipFill>
                  <pic:spPr bwMode="auto">
                    <a:xfrm>
                      <a:off x="0" y="0"/>
                      <a:ext cx="2552700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0DC4"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EEF18C2" wp14:editId="08774F65">
                <wp:simplePos x="0" y="0"/>
                <wp:positionH relativeFrom="column">
                  <wp:posOffset>2654300</wp:posOffset>
                </wp:positionH>
                <wp:positionV relativeFrom="paragraph">
                  <wp:posOffset>469900</wp:posOffset>
                </wp:positionV>
                <wp:extent cx="2235200" cy="652780"/>
                <wp:effectExtent l="0" t="0" r="0" b="0"/>
                <wp:wrapNone/>
                <wp:docPr id="54" name="Rectángulo: esquinas redondeadas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5200" cy="652780"/>
                        </a:xfrm>
                        <a:prstGeom prst="round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F79E64" w14:textId="2228A8B0" w:rsidR="00BB4A5D" w:rsidRPr="004A4303" w:rsidRDefault="00BB4A5D" w:rsidP="00BB4A5D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  <w:u w:val="single"/>
                                <w:lang w:val="es-MX"/>
                              </w:rPr>
                            </w:pPr>
                            <w:r w:rsidRPr="004A4303">
                              <w:rPr>
                                <w:b/>
                                <w:bCs/>
                                <w:sz w:val="36"/>
                                <w:szCs w:val="36"/>
                                <w:u w:val="single"/>
                                <w:lang w:val="es-MX"/>
                              </w:rPr>
                              <w:t>¡</w:t>
                            </w:r>
                            <w:r w:rsidR="008B0DC4">
                              <w:rPr>
                                <w:b/>
                                <w:bCs/>
                                <w:sz w:val="36"/>
                                <w:szCs w:val="36"/>
                                <w:u w:val="single"/>
                                <w:lang w:val="es-MX"/>
                              </w:rPr>
                              <w:t>Recomendaciones</w:t>
                            </w:r>
                            <w:r w:rsidRPr="004A4303">
                              <w:rPr>
                                <w:b/>
                                <w:bCs/>
                                <w:sz w:val="36"/>
                                <w:szCs w:val="36"/>
                                <w:u w:val="single"/>
                                <w:lang w:val="es-MX"/>
                              </w:rPr>
                              <w:t>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EEF18C2" id="Rectángulo: esquinas redondeadas 54" o:spid="_x0000_s1042" style="position:absolute;margin-left:209pt;margin-top:37pt;width:176pt;height:51.4pt;z-index:2517493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" filled="f" stroked="f">
                <v:textbox>
                  <w:txbxContent>
                    <w:p w14:paraId="03F79E64" w14:textId="2228A8B0" w:rsidR="00BB4A5D" w:rsidRPr="004A4303" w:rsidRDefault="00BB4A5D" w:rsidP="00BB4A5D">
                      <w:pPr>
                        <w:jc w:val="center"/>
                        <w:rPr>
                          <w:b/>
                          <w:bCs/>
                          <w:sz w:val="36"/>
                          <w:szCs w:val="36"/>
                          <w:u w:val="single"/>
                          <w:lang w:val="es-MX"/>
                        </w:rPr>
                      </w:pPr>
                      <w:r w:rsidRPr="004A4303">
                        <w:rPr>
                          <w:b/>
                          <w:bCs/>
                          <w:sz w:val="36"/>
                          <w:szCs w:val="36"/>
                          <w:u w:val="single"/>
                          <w:lang w:val="es-MX"/>
                        </w:rPr>
                        <w:t>¡</w:t>
                      </w:r>
                      <w:r w:rsidR="008B0DC4">
                        <w:rPr>
                          <w:b/>
                          <w:bCs/>
                          <w:sz w:val="36"/>
                          <w:szCs w:val="36"/>
                          <w:u w:val="single"/>
                          <w:lang w:val="es-MX"/>
                        </w:rPr>
                        <w:t>Recomendaciones</w:t>
                      </w:r>
                      <w:r w:rsidRPr="004A4303">
                        <w:rPr>
                          <w:b/>
                          <w:bCs/>
                          <w:sz w:val="36"/>
                          <w:szCs w:val="36"/>
                          <w:u w:val="single"/>
                          <w:lang w:val="es-MX"/>
                        </w:rPr>
                        <w:t>!</w:t>
                      </w:r>
                    </w:p>
                  </w:txbxContent>
                </v:textbox>
              </v:roundrect>
            </w:pict>
          </mc:Fallback>
        </mc:AlternateContent>
      </w:r>
      <w:r w:rsidR="006A0628" w:rsidRPr="000D1745">
        <w:drawing>
          <wp:anchor distT="0" distB="0" distL="114300" distR="114300" simplePos="0" relativeHeight="251762688" behindDoc="1" locked="0" layoutInCell="1" allowOverlap="1" wp14:anchorId="544781BC" wp14:editId="0158BC46">
            <wp:simplePos x="0" y="0"/>
            <wp:positionH relativeFrom="margin">
              <wp:posOffset>5886537</wp:posOffset>
            </wp:positionH>
            <wp:positionV relativeFrom="paragraph">
              <wp:posOffset>3527545</wp:posOffset>
            </wp:positionV>
            <wp:extent cx="1898702" cy="645657"/>
            <wp:effectExtent l="0" t="0" r="0" b="2540"/>
            <wp:wrapNone/>
            <wp:docPr id="81" name="Imagen 81" descr="Oro Pincelada Pintura. Resumen De Oro Brillante De Textura Ilustración Del  Arte. Fotos, Retratos, Imágenes Y Fotografía De Archivo Libres De Derecho.  Image 48777345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Oro Pincelada Pintura. Resumen De Oro Brillante De Textura Ilustración Del  Arte. Fotos, Retratos, Imágenes Y Fotografía De Archivo Libres De Derecho.  Image 48777345."/>
                    <pic:cNvPicPr>
                      <a:picLocks noChangeAspect="1" noChangeArrowheads="1"/>
                    </pic:cNvPicPr>
                  </pic:nvPicPr>
                  <pic:blipFill rotWithShape="1">
                    <a:blip r:embed="rId45" cstate="print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46">
                              <a14:imgEffect>
                                <a14:backgroundRemoval t="33248" b="65982" l="8538" r="86000">
                                  <a14:foregroundMark x1="11923" y1="49037" x2="11923" y2="49037"/>
                                  <a14:foregroundMark x1="8538" y1="54044" x2="8538" y2="54044"/>
                                </a14:backgroundRemoval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7" t="29186" r="17246" b="29681"/>
                    <a:stretch/>
                  </pic:blipFill>
                  <pic:spPr bwMode="auto">
                    <a:xfrm>
                      <a:off x="0" y="0"/>
                      <a:ext cx="1919300" cy="652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0628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5295988" wp14:editId="3753663E">
                <wp:simplePos x="0" y="0"/>
                <wp:positionH relativeFrom="column">
                  <wp:posOffset>6077585</wp:posOffset>
                </wp:positionH>
                <wp:positionV relativeFrom="paragraph">
                  <wp:posOffset>3639185</wp:posOffset>
                </wp:positionV>
                <wp:extent cx="1306286" cy="413657"/>
                <wp:effectExtent l="0" t="0" r="0" b="0"/>
                <wp:wrapNone/>
                <wp:docPr id="49" name="Rectángulo: esquinas redondeadas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6286" cy="413657"/>
                        </a:xfrm>
                        <a:prstGeom prst="round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7FA283" w14:textId="7FDEEDE3" w:rsidR="00BB4A5D" w:rsidRPr="00BB4A5D" w:rsidRDefault="00BB4A5D" w:rsidP="00BB4A5D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lang w:val="es-MX"/>
                              </w:rPr>
                            </w:pPr>
                            <w:r w:rsidRPr="00BB4A5D">
                              <w:rPr>
                                <w:b/>
                                <w:bCs/>
                                <w:sz w:val="32"/>
                                <w:szCs w:val="32"/>
                                <w:lang w:val="es-MX"/>
                              </w:rPr>
                              <w:t>Sab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lang w:val="es-MX"/>
                              </w:rPr>
                              <w:t>í</w:t>
                            </w:r>
                            <w:r w:rsidRPr="00BB4A5D">
                              <w:rPr>
                                <w:b/>
                                <w:bCs/>
                                <w:sz w:val="32"/>
                                <w:szCs w:val="32"/>
                                <w:lang w:val="es-MX"/>
                              </w:rPr>
                              <w:t>as que</w:t>
                            </w:r>
                            <w:r w:rsidRPr="00BB4A5D">
                              <w:rPr>
                                <w:b/>
                                <w:bCs/>
                                <w:sz w:val="32"/>
                                <w:szCs w:val="32"/>
                                <w:lang w:val="es-MX"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5295988" id="Rectángulo: esquinas redondeadas 49" o:spid="_x0000_s1043" style="position:absolute;margin-left:478.55pt;margin-top:286.55pt;width:102.85pt;height:32.5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" filled="f" stroked="f">
                <v:textbox>
                  <w:txbxContent>
                    <w:p w14:paraId="477FA283" w14:textId="7FDEEDE3" w:rsidR="00BB4A5D" w:rsidRPr="00BB4A5D" w:rsidRDefault="00BB4A5D" w:rsidP="00BB4A5D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  <w:lang w:val="es-MX"/>
                        </w:rPr>
                      </w:pPr>
                      <w:r w:rsidRPr="00BB4A5D">
                        <w:rPr>
                          <w:b/>
                          <w:bCs/>
                          <w:sz w:val="32"/>
                          <w:szCs w:val="32"/>
                          <w:lang w:val="es-MX"/>
                        </w:rPr>
                        <w:t>Sab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lang w:val="es-MX"/>
                        </w:rPr>
                        <w:t>í</w:t>
                      </w:r>
                      <w:r w:rsidRPr="00BB4A5D">
                        <w:rPr>
                          <w:b/>
                          <w:bCs/>
                          <w:sz w:val="32"/>
                          <w:szCs w:val="32"/>
                          <w:lang w:val="es-MX"/>
                        </w:rPr>
                        <w:t>as que</w:t>
                      </w:r>
                      <w:r w:rsidRPr="00BB4A5D">
                        <w:rPr>
                          <w:b/>
                          <w:bCs/>
                          <w:sz w:val="32"/>
                          <w:szCs w:val="32"/>
                          <w:lang w:val="es-MX"/>
                        </w:rPr>
                        <w:t>:</w:t>
                      </w:r>
                    </w:p>
                  </w:txbxContent>
                </v:textbox>
              </v:roundrect>
            </w:pict>
          </mc:Fallback>
        </mc:AlternateContent>
      </w:r>
      <w:r w:rsidR="006A0628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36396E9" wp14:editId="4EEF3A1A">
                <wp:simplePos x="0" y="0"/>
                <wp:positionH relativeFrom="column">
                  <wp:posOffset>5918200</wp:posOffset>
                </wp:positionH>
                <wp:positionV relativeFrom="paragraph">
                  <wp:posOffset>4064000</wp:posOffset>
                </wp:positionV>
                <wp:extent cx="1588770" cy="1402080"/>
                <wp:effectExtent l="95250" t="95250" r="68580" b="83820"/>
                <wp:wrapNone/>
                <wp:docPr id="53" name="Rectángulo: esquinas redondeadas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8770" cy="1402080"/>
                        </a:xfrm>
                        <a:prstGeom prst="round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5">
                              <a:lumMod val="5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>
                          <a:glow rad="635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7A2F6A" w14:textId="748B5402" w:rsidR="00BB4A5D" w:rsidRPr="00BB4A5D" w:rsidRDefault="00BB4A5D" w:rsidP="00BB4A5D">
                            <w:pPr>
                              <w:jc w:val="both"/>
                              <w:rPr>
                                <w:szCs w:val="24"/>
                                <w:lang w:val="es-MX"/>
                              </w:rPr>
                            </w:pPr>
                            <w:r w:rsidRPr="00BB4A5D">
                              <w:rPr>
                                <w:szCs w:val="24"/>
                                <w:lang w:val="es-MX"/>
                              </w:rPr>
                              <w:t>Las mujeres menores de 18 años y mayores a 45 años no deben manipular cargas mayores a 27.5 libras.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36396E9" id="Rectángulo: esquinas redondeadas 53" o:spid="_x0000_s1044" style="position:absolute;margin-left:466pt;margin-top:320pt;width:125.1pt;height:110.4pt;z-index:251748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" filled="f" strokecolor="#1f3763 [1608]" strokeweight="2.25pt">
                <v:textbox>
                  <w:txbxContent>
                    <w:p w14:paraId="647A2F6A" w14:textId="748B5402" w:rsidR="00BB4A5D" w:rsidRPr="00BB4A5D" w:rsidRDefault="00BB4A5D" w:rsidP="00BB4A5D">
                      <w:pPr>
                        <w:jc w:val="both"/>
                        <w:rPr>
                          <w:szCs w:val="24"/>
                          <w:lang w:val="es-MX"/>
                        </w:rPr>
                      </w:pPr>
                      <w:r w:rsidRPr="00BB4A5D">
                        <w:rPr>
                          <w:szCs w:val="24"/>
                          <w:lang w:val="es-MX"/>
                        </w:rPr>
                        <w:t>Las mujeres menores de 18 años y mayores a 45 años no deben manipular cargas mayores a 27.5 libras.</w:t>
                      </w:r>
                    </w:p>
                  </w:txbxContent>
                </v:textbox>
              </v:roundrect>
            </w:pict>
          </mc:Fallback>
        </mc:AlternateContent>
      </w:r>
      <w:r w:rsidR="004A4303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B9D2080" wp14:editId="49B2B3B4">
                <wp:simplePos x="0" y="0"/>
                <wp:positionH relativeFrom="margin">
                  <wp:posOffset>2207895</wp:posOffset>
                </wp:positionH>
                <wp:positionV relativeFrom="paragraph">
                  <wp:posOffset>1078230</wp:posOffset>
                </wp:positionV>
                <wp:extent cx="2927350" cy="4049395"/>
                <wp:effectExtent l="0" t="0" r="0" b="0"/>
                <wp:wrapThrough wrapText="bothSides">
                  <wp:wrapPolygon edited="0">
                    <wp:start x="1406" y="813"/>
                    <wp:lineTo x="1406" y="20729"/>
                    <wp:lineTo x="20101" y="20729"/>
                    <wp:lineTo x="20101" y="813"/>
                    <wp:lineTo x="1406" y="813"/>
                  </wp:wrapPolygon>
                </wp:wrapThrough>
                <wp:docPr id="55" name="Rectángulo: esquinas redondeadas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7350" cy="4049395"/>
                        </a:xfrm>
                        <a:prstGeom prst="round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E7B1B9" w14:textId="6B1EB2DC" w:rsidR="00BB4A5D" w:rsidRPr="004A4303" w:rsidRDefault="00BB4A5D" w:rsidP="0057767A">
                            <w:pPr>
                              <w:pStyle w:val="Prrafodelista"/>
                              <w:numPr>
                                <w:ilvl w:val="0"/>
                                <w:numId w:val="20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4A430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>Utilice carretillas o coches si necesita mover cargas pesadas.</w:t>
                            </w:r>
                          </w:p>
                          <w:p w14:paraId="5C3E55D1" w14:textId="3D1A83D0" w:rsidR="00BB4A5D" w:rsidRPr="004A4303" w:rsidRDefault="00BB4A5D" w:rsidP="0057767A">
                            <w:pPr>
                              <w:pStyle w:val="Prrafodelista"/>
                              <w:numPr>
                                <w:ilvl w:val="0"/>
                                <w:numId w:val="20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4A430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>Si debe manipular cargas, utilice implementos de seguridad personal para evitar daños o lesiones.</w:t>
                            </w:r>
                          </w:p>
                          <w:p w14:paraId="66634033" w14:textId="06A6BB2D" w:rsidR="00BB4A5D" w:rsidRPr="004A4303" w:rsidRDefault="00BB4A5D" w:rsidP="0057767A">
                            <w:pPr>
                              <w:pStyle w:val="Prrafodelista"/>
                              <w:numPr>
                                <w:ilvl w:val="0"/>
                                <w:numId w:val="20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4A430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>No cargue a un niño en su espalda por mucho tiempo, utilice un carrito para colocarlo allí.</w:t>
                            </w:r>
                          </w:p>
                          <w:p w14:paraId="69144F4C" w14:textId="7FE85349" w:rsidR="00BB4A5D" w:rsidRPr="004A4303" w:rsidRDefault="00BB4A5D" w:rsidP="0057767A">
                            <w:pPr>
                              <w:pStyle w:val="Prrafodelista"/>
                              <w:numPr>
                                <w:ilvl w:val="0"/>
                                <w:numId w:val="20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4A430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>Use plataformas de altura hasta su ombligo si necesita levantar cargas.</w:t>
                            </w:r>
                          </w:p>
                          <w:p w14:paraId="0ED01687" w14:textId="155F4722" w:rsidR="00BB4A5D" w:rsidRPr="004A4303" w:rsidRDefault="00BB4A5D" w:rsidP="0057767A">
                            <w:pPr>
                              <w:pStyle w:val="Prrafodelista"/>
                              <w:numPr>
                                <w:ilvl w:val="0"/>
                                <w:numId w:val="20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4A430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>Si realiza labores que requieren arrodillarse, utilice un banco pequeño para sentarse.</w:t>
                            </w:r>
                          </w:p>
                          <w:p w14:paraId="26AA372E" w14:textId="77777777" w:rsidR="00BB4A5D" w:rsidRDefault="00BB4A5D" w:rsidP="00BB4A5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B9D2080" id="Rectángulo: esquinas redondeadas 55" o:spid="_x0000_s1045" style="position:absolute;margin-left:173.85pt;margin-top:84.9pt;width:230.5pt;height:318.85pt;z-index:251750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" filled="f" stroked="f">
                <v:textbox>
                  <w:txbxContent>
                    <w:p w14:paraId="6DE7B1B9" w14:textId="6B1EB2DC" w:rsidR="00BB4A5D" w:rsidRPr="004A4303" w:rsidRDefault="00BB4A5D" w:rsidP="0057767A">
                      <w:pPr>
                        <w:pStyle w:val="Prrafodelista"/>
                        <w:numPr>
                          <w:ilvl w:val="0"/>
                          <w:numId w:val="20"/>
                        </w:num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</w:pPr>
                      <w:r w:rsidRPr="004A4303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>Utilice carretillas o coches si necesita mover cargas pesadas.</w:t>
                      </w:r>
                    </w:p>
                    <w:p w14:paraId="5C3E55D1" w14:textId="3D1A83D0" w:rsidR="00BB4A5D" w:rsidRPr="004A4303" w:rsidRDefault="00BB4A5D" w:rsidP="0057767A">
                      <w:pPr>
                        <w:pStyle w:val="Prrafodelista"/>
                        <w:numPr>
                          <w:ilvl w:val="0"/>
                          <w:numId w:val="20"/>
                        </w:num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</w:pPr>
                      <w:r w:rsidRPr="004A4303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>Si debe manipular cargas, utilice implementos de seguridad personal para evitar daños o lesiones.</w:t>
                      </w:r>
                    </w:p>
                    <w:p w14:paraId="66634033" w14:textId="06A6BB2D" w:rsidR="00BB4A5D" w:rsidRPr="004A4303" w:rsidRDefault="00BB4A5D" w:rsidP="0057767A">
                      <w:pPr>
                        <w:pStyle w:val="Prrafodelista"/>
                        <w:numPr>
                          <w:ilvl w:val="0"/>
                          <w:numId w:val="20"/>
                        </w:num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</w:pPr>
                      <w:r w:rsidRPr="004A4303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>No cargue a un niño en su espalda por mucho tiempo, utilice un carrito para colocarlo allí.</w:t>
                      </w:r>
                    </w:p>
                    <w:p w14:paraId="69144F4C" w14:textId="7FE85349" w:rsidR="00BB4A5D" w:rsidRPr="004A4303" w:rsidRDefault="00BB4A5D" w:rsidP="0057767A">
                      <w:pPr>
                        <w:pStyle w:val="Prrafodelista"/>
                        <w:numPr>
                          <w:ilvl w:val="0"/>
                          <w:numId w:val="20"/>
                        </w:num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</w:pPr>
                      <w:r w:rsidRPr="004A4303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>Use plataformas de altura hasta su ombligo si necesita levantar cargas.</w:t>
                      </w:r>
                    </w:p>
                    <w:p w14:paraId="0ED01687" w14:textId="155F4722" w:rsidR="00BB4A5D" w:rsidRPr="004A4303" w:rsidRDefault="00BB4A5D" w:rsidP="0057767A">
                      <w:pPr>
                        <w:pStyle w:val="Prrafodelista"/>
                        <w:numPr>
                          <w:ilvl w:val="0"/>
                          <w:numId w:val="20"/>
                        </w:num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</w:pPr>
                      <w:r w:rsidRPr="004A4303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>Si realiza labores que requieren arrodillarse, utilice un banco pequeño para sentarse.</w:t>
                      </w:r>
                    </w:p>
                    <w:p w14:paraId="26AA372E" w14:textId="77777777" w:rsidR="00BB4A5D" w:rsidRDefault="00BB4A5D" w:rsidP="00BB4A5D">
                      <w:pPr>
                        <w:jc w:val="center"/>
                      </w:pPr>
                    </w:p>
                  </w:txbxContent>
                </v:textbox>
                <w10:wrap type="through" anchorx="margin"/>
              </v:roundrect>
            </w:pict>
          </mc:Fallback>
        </mc:AlternateContent>
      </w:r>
      <w:r w:rsidR="0057767A" w:rsidRPr="0057767A">
        <w:drawing>
          <wp:anchor distT="0" distB="0" distL="114300" distR="114300" simplePos="0" relativeHeight="251752448" behindDoc="1" locked="0" layoutInCell="1" allowOverlap="1" wp14:anchorId="70A54224" wp14:editId="1CA2DE6B">
            <wp:simplePos x="0" y="0"/>
            <wp:positionH relativeFrom="margin">
              <wp:posOffset>2171700</wp:posOffset>
            </wp:positionH>
            <wp:positionV relativeFrom="paragraph">
              <wp:posOffset>1155700</wp:posOffset>
            </wp:positionV>
            <wp:extent cx="3289300" cy="723265"/>
            <wp:effectExtent l="0" t="0" r="0" b="0"/>
            <wp:wrapNone/>
            <wp:docPr id="58" name="Imagen 58" descr="Makeup Logo Ideas: fotos, imágenes y otros productos fotográficos de stock 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keup Logo Ideas: fotos, imágenes y otros productos fotográficos de stock  | Shutter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48">
                              <a14:imgEffect>
                                <a14:backgroundRemoval t="18245" b="76040" l="13806" r="84816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0" t="11021" r="6308" b="16735"/>
                    <a:stretch/>
                  </pic:blipFill>
                  <pic:spPr bwMode="auto">
                    <a:xfrm>
                      <a:off x="0" y="0"/>
                      <a:ext cx="3289300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767A" w:rsidRPr="0057767A">
        <w:drawing>
          <wp:anchor distT="0" distB="0" distL="114300" distR="114300" simplePos="0" relativeHeight="251753472" behindDoc="1" locked="0" layoutInCell="1" allowOverlap="1" wp14:anchorId="5A8A5E25" wp14:editId="2F3B6C63">
            <wp:simplePos x="0" y="0"/>
            <wp:positionH relativeFrom="margin">
              <wp:posOffset>2159000</wp:posOffset>
            </wp:positionH>
            <wp:positionV relativeFrom="paragraph">
              <wp:posOffset>1689100</wp:posOffset>
            </wp:positionV>
            <wp:extent cx="3289300" cy="723265"/>
            <wp:effectExtent l="0" t="0" r="0" b="0"/>
            <wp:wrapNone/>
            <wp:docPr id="34" name="Imagen 34" descr="Makeup Logo Ideas: fotos, imágenes y otros productos fotográficos de stock 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keup Logo Ideas: fotos, imágenes y otros productos fotográficos de stock  | Shutter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48">
                              <a14:imgEffect>
                                <a14:backgroundRemoval t="18245" b="76040" l="13806" r="84816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0" t="11021" r="6308" b="16735"/>
                    <a:stretch/>
                  </pic:blipFill>
                  <pic:spPr bwMode="auto">
                    <a:xfrm>
                      <a:off x="0" y="0"/>
                      <a:ext cx="3289300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767A" w:rsidRPr="0057767A">
        <w:drawing>
          <wp:anchor distT="0" distB="0" distL="114300" distR="114300" simplePos="0" relativeHeight="251754496" behindDoc="1" locked="0" layoutInCell="1" allowOverlap="1" wp14:anchorId="0D2FAAED" wp14:editId="3DB0434E">
            <wp:simplePos x="0" y="0"/>
            <wp:positionH relativeFrom="margin">
              <wp:posOffset>2222500</wp:posOffset>
            </wp:positionH>
            <wp:positionV relativeFrom="paragraph">
              <wp:posOffset>2209800</wp:posOffset>
            </wp:positionV>
            <wp:extent cx="3289300" cy="723265"/>
            <wp:effectExtent l="0" t="0" r="0" b="0"/>
            <wp:wrapNone/>
            <wp:docPr id="61" name="Imagen 61" descr="Makeup Logo Ideas: fotos, imágenes y otros productos fotográficos de stock 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keup Logo Ideas: fotos, imágenes y otros productos fotográficos de stock  | Shutter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48">
                              <a14:imgEffect>
                                <a14:backgroundRemoval t="18245" b="76040" l="13806" r="84816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0" t="11021" r="6308" b="16735"/>
                    <a:stretch/>
                  </pic:blipFill>
                  <pic:spPr bwMode="auto">
                    <a:xfrm>
                      <a:off x="0" y="0"/>
                      <a:ext cx="3289300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767A" w:rsidRPr="0057767A">
        <w:drawing>
          <wp:anchor distT="0" distB="0" distL="114300" distR="114300" simplePos="0" relativeHeight="251755520" behindDoc="1" locked="0" layoutInCell="1" allowOverlap="1" wp14:anchorId="0374BCF3" wp14:editId="765903D3">
            <wp:simplePos x="0" y="0"/>
            <wp:positionH relativeFrom="margin">
              <wp:posOffset>2311400</wp:posOffset>
            </wp:positionH>
            <wp:positionV relativeFrom="paragraph">
              <wp:posOffset>2717800</wp:posOffset>
            </wp:positionV>
            <wp:extent cx="3289300" cy="723265"/>
            <wp:effectExtent l="0" t="0" r="0" b="0"/>
            <wp:wrapNone/>
            <wp:docPr id="64" name="Imagen 64" descr="Makeup Logo Ideas: fotos, imágenes y otros productos fotográficos de stock 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keup Logo Ideas: fotos, imágenes y otros productos fotográficos de stock  | Shutter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48">
                              <a14:imgEffect>
                                <a14:backgroundRemoval t="18245" b="76040" l="13806" r="84816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0" t="11021" r="6308" b="16735"/>
                    <a:stretch/>
                  </pic:blipFill>
                  <pic:spPr bwMode="auto">
                    <a:xfrm>
                      <a:off x="0" y="0"/>
                      <a:ext cx="3289300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767A" w:rsidRPr="0057767A">
        <w:drawing>
          <wp:anchor distT="0" distB="0" distL="114300" distR="114300" simplePos="0" relativeHeight="251756544" behindDoc="1" locked="0" layoutInCell="1" allowOverlap="1" wp14:anchorId="71BCCC05" wp14:editId="1C78AA83">
            <wp:simplePos x="0" y="0"/>
            <wp:positionH relativeFrom="margin">
              <wp:posOffset>2286000</wp:posOffset>
            </wp:positionH>
            <wp:positionV relativeFrom="paragraph">
              <wp:posOffset>3200400</wp:posOffset>
            </wp:positionV>
            <wp:extent cx="3289300" cy="723265"/>
            <wp:effectExtent l="0" t="0" r="0" b="0"/>
            <wp:wrapNone/>
            <wp:docPr id="68" name="Imagen 68" descr="Makeup Logo Ideas: fotos, imágenes y otros productos fotográficos de stock 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keup Logo Ideas: fotos, imágenes y otros productos fotográficos de stock  | Shutter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48">
                              <a14:imgEffect>
                                <a14:backgroundRemoval t="18245" b="76040" l="13806" r="84816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0" t="11021" r="6308" b="16735"/>
                    <a:stretch/>
                  </pic:blipFill>
                  <pic:spPr bwMode="auto">
                    <a:xfrm>
                      <a:off x="0" y="0"/>
                      <a:ext cx="3289300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767A" w:rsidRPr="0057767A">
        <w:drawing>
          <wp:anchor distT="0" distB="0" distL="114300" distR="114300" simplePos="0" relativeHeight="251757568" behindDoc="1" locked="0" layoutInCell="1" allowOverlap="1" wp14:anchorId="5DDD3821" wp14:editId="5C3223CD">
            <wp:simplePos x="0" y="0"/>
            <wp:positionH relativeFrom="margin">
              <wp:posOffset>2222500</wp:posOffset>
            </wp:positionH>
            <wp:positionV relativeFrom="paragraph">
              <wp:posOffset>3657600</wp:posOffset>
            </wp:positionV>
            <wp:extent cx="3289300" cy="723265"/>
            <wp:effectExtent l="0" t="0" r="0" b="0"/>
            <wp:wrapNone/>
            <wp:docPr id="38" name="Imagen 38" descr="Makeup Logo Ideas: fotos, imágenes y otros productos fotográficos de stock 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keup Logo Ideas: fotos, imágenes y otros productos fotográficos de stock  | Shutter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48">
                              <a14:imgEffect>
                                <a14:backgroundRemoval t="18245" b="76040" l="13806" r="84816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0" t="11021" r="6308" b="16735"/>
                    <a:stretch/>
                  </pic:blipFill>
                  <pic:spPr bwMode="auto">
                    <a:xfrm>
                      <a:off x="0" y="0"/>
                      <a:ext cx="3289300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767A" w:rsidRPr="0057767A">
        <w:drawing>
          <wp:anchor distT="0" distB="0" distL="114300" distR="114300" simplePos="0" relativeHeight="251758592" behindDoc="1" locked="0" layoutInCell="1" allowOverlap="1" wp14:anchorId="6599E1F9" wp14:editId="0A9462DE">
            <wp:simplePos x="0" y="0"/>
            <wp:positionH relativeFrom="margin">
              <wp:posOffset>2311400</wp:posOffset>
            </wp:positionH>
            <wp:positionV relativeFrom="paragraph">
              <wp:posOffset>4064000</wp:posOffset>
            </wp:positionV>
            <wp:extent cx="3289300" cy="723265"/>
            <wp:effectExtent l="0" t="0" r="0" b="0"/>
            <wp:wrapNone/>
            <wp:docPr id="71" name="Imagen 71" descr="Makeup Logo Ideas: fotos, imágenes y otros productos fotográficos de stock 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keup Logo Ideas: fotos, imágenes y otros productos fotográficos de stock  | Shutter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48">
                              <a14:imgEffect>
                                <a14:backgroundRemoval t="18245" b="76040" l="13806" r="84816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0" t="11021" r="6308" b="16735"/>
                    <a:stretch/>
                  </pic:blipFill>
                  <pic:spPr bwMode="auto">
                    <a:xfrm>
                      <a:off x="0" y="0"/>
                      <a:ext cx="3289300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767A">
        <w:rPr>
          <w:noProof/>
        </w:rPr>
        <w:drawing>
          <wp:anchor distT="0" distB="0" distL="114300" distR="114300" simplePos="0" relativeHeight="251731968" behindDoc="1" locked="0" layoutInCell="1" allowOverlap="1" wp14:anchorId="43DCDDC5" wp14:editId="76A1B242">
            <wp:simplePos x="0" y="0"/>
            <wp:positionH relativeFrom="page">
              <wp:posOffset>8096250</wp:posOffset>
            </wp:positionH>
            <wp:positionV relativeFrom="paragraph">
              <wp:posOffset>3312795</wp:posOffset>
            </wp:positionV>
            <wp:extent cx="2181225" cy="2611233"/>
            <wp:effectExtent l="0" t="0" r="0" b="0"/>
            <wp:wrapNone/>
            <wp:docPr id="108" name="Imagen 108" descr="Imagen que contiene persona, sostener, hombre, oscur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n 108" descr="Imagen que contiene persona, sostener, hombre, oscuro&#10;&#10;Descripción generada automáticamente"/>
                    <pic:cNvPicPr/>
                  </pic:nvPicPr>
                  <pic:blipFill>
                    <a:blip r:embed="rId4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0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6112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767A" w:rsidRPr="000D1745"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2E3B726" wp14:editId="5071358A">
                <wp:simplePos x="0" y="0"/>
                <wp:positionH relativeFrom="column">
                  <wp:posOffset>6162312</wp:posOffset>
                </wp:positionH>
                <wp:positionV relativeFrom="paragraph">
                  <wp:posOffset>364490</wp:posOffset>
                </wp:positionV>
                <wp:extent cx="2164715" cy="566058"/>
                <wp:effectExtent l="0" t="0" r="0" b="0"/>
                <wp:wrapNone/>
                <wp:docPr id="32" name="Rectángulo: esquinas redondeadas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4715" cy="566058"/>
                        </a:xfrm>
                        <a:prstGeom prst="round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719962" w14:textId="77777777" w:rsidR="000D1745" w:rsidRPr="0040066A" w:rsidRDefault="000D1745" w:rsidP="000D1745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u w:val="single"/>
                                <w:lang w:val="es-MX"/>
                              </w:rPr>
                            </w:pPr>
                            <w:r w:rsidRPr="0040066A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u w:val="single"/>
                                <w:lang w:val="es-MX"/>
                              </w:rPr>
                              <w:t>La guía técnica INSHT recomienda:</w:t>
                            </w:r>
                          </w:p>
                          <w:p w14:paraId="141607BE" w14:textId="77777777" w:rsidR="000D1745" w:rsidRPr="000E0892" w:rsidRDefault="000D1745" w:rsidP="000D1745">
                            <w:pPr>
                              <w:jc w:val="both"/>
                              <w:rPr>
                                <w:b/>
                                <w:bCs/>
                                <w:color w:val="000000" w:themeColor="text1"/>
                                <w:szCs w:val="24"/>
                                <w:lang w:val="es-MX"/>
                              </w:rPr>
                            </w:pPr>
                          </w:p>
                          <w:p w14:paraId="2C33ADE9" w14:textId="77777777" w:rsidR="000D1745" w:rsidRDefault="000D1745" w:rsidP="000D174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E3B726" id="Rectángulo: esquinas redondeadas 32" o:spid="_x0000_s1046" style="position:absolute;margin-left:485.2pt;margin-top:28.7pt;width:170.45pt;height:44.5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" filled="f" stroked="f">
                <v:textbox>
                  <w:txbxContent>
                    <w:p w14:paraId="0F719962" w14:textId="77777777" w:rsidR="000D1745" w:rsidRPr="0040066A" w:rsidRDefault="000D1745" w:rsidP="000D1745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u w:val="single"/>
                          <w:lang w:val="es-MX"/>
                        </w:rPr>
                      </w:pPr>
                      <w:r w:rsidRPr="0040066A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u w:val="single"/>
                          <w:lang w:val="es-MX"/>
                        </w:rPr>
                        <w:t>La guía técnica INSHT recomienda:</w:t>
                      </w:r>
                    </w:p>
                    <w:p w14:paraId="141607BE" w14:textId="77777777" w:rsidR="000D1745" w:rsidRPr="000E0892" w:rsidRDefault="000D1745" w:rsidP="000D1745">
                      <w:pPr>
                        <w:jc w:val="both"/>
                        <w:rPr>
                          <w:b/>
                          <w:bCs/>
                          <w:color w:val="000000" w:themeColor="text1"/>
                          <w:szCs w:val="24"/>
                          <w:lang w:val="es-MX"/>
                        </w:rPr>
                      </w:pPr>
                    </w:p>
                    <w:p w14:paraId="2C33ADE9" w14:textId="77777777" w:rsidR="000D1745" w:rsidRDefault="000D1745" w:rsidP="000D1745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57767A" w:rsidRPr="000D1745">
        <w:drawing>
          <wp:anchor distT="0" distB="0" distL="114300" distR="114300" simplePos="0" relativeHeight="251741184" behindDoc="1" locked="0" layoutInCell="1" allowOverlap="1" wp14:anchorId="49DD627B" wp14:editId="6CF69AED">
            <wp:simplePos x="0" y="0"/>
            <wp:positionH relativeFrom="margin">
              <wp:posOffset>5980611</wp:posOffset>
            </wp:positionH>
            <wp:positionV relativeFrom="paragraph">
              <wp:posOffset>202474</wp:posOffset>
            </wp:positionV>
            <wp:extent cx="2659380" cy="855980"/>
            <wp:effectExtent l="0" t="0" r="0" b="0"/>
            <wp:wrapNone/>
            <wp:docPr id="29" name="Imagen 29" descr="Oro Pincelada Pintura. Resumen De Oro Brillante De Textura Ilustración Del  Arte. Fotos, Retratos, Imágenes Y Fotografía De Archivo Libres De Derecho.  Image 48777345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Oro Pincelada Pintura. Resumen De Oro Brillante De Textura Ilustración Del  Arte. Fotos, Retratos, Imágenes Y Fotografía De Archivo Libres De Derecho.  Image 48777345."/>
                    <pic:cNvPicPr>
                      <a:picLocks noChangeAspect="1" noChangeArrowheads="1"/>
                    </pic:cNvPicPr>
                  </pic:nvPicPr>
                  <pic:blipFill rotWithShape="1">
                    <a:blip r:embed="rId51" cstate="print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46">
                              <a14:imgEffect>
                                <a14:backgroundRemoval t="33248" b="65982" l="8538" r="86000">
                                  <a14:foregroundMark x1="11923" y1="49037" x2="11923" y2="49037"/>
                                  <a14:foregroundMark x1="8538" y1="54044" x2="8538" y2="54044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7" t="29186" r="17246" b="29681"/>
                    <a:stretch/>
                  </pic:blipFill>
                  <pic:spPr bwMode="auto">
                    <a:xfrm>
                      <a:off x="0" y="0"/>
                      <a:ext cx="2659380" cy="85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767A">
        <w:rPr>
          <w:noProof/>
        </w:rPr>
        <w:drawing>
          <wp:anchor distT="0" distB="0" distL="114300" distR="114300" simplePos="0" relativeHeight="251744256" behindDoc="0" locked="0" layoutInCell="1" allowOverlap="1" wp14:anchorId="02B3CAEC" wp14:editId="53C3ECD4">
            <wp:simplePos x="0" y="0"/>
            <wp:positionH relativeFrom="margin">
              <wp:posOffset>5669371</wp:posOffset>
            </wp:positionH>
            <wp:positionV relativeFrom="paragraph">
              <wp:posOffset>771616</wp:posOffset>
            </wp:positionV>
            <wp:extent cx="3221990" cy="2829560"/>
            <wp:effectExtent l="0" t="0" r="0" b="0"/>
            <wp:wrapThrough wrapText="bothSides">
              <wp:wrapPolygon edited="0">
                <wp:start x="8940" y="727"/>
                <wp:lineTo x="1405" y="1018"/>
                <wp:lineTo x="766" y="7998"/>
                <wp:lineTo x="1149" y="16578"/>
                <wp:lineTo x="1660" y="17305"/>
                <wp:lineTo x="1660" y="18032"/>
                <wp:lineTo x="6769" y="19196"/>
                <wp:lineTo x="9578" y="19487"/>
                <wp:lineTo x="15708" y="19487"/>
                <wp:lineTo x="15836" y="19196"/>
                <wp:lineTo x="19795" y="17305"/>
                <wp:lineTo x="20306" y="15124"/>
                <wp:lineTo x="20689" y="10325"/>
                <wp:lineTo x="20178" y="1600"/>
                <wp:lineTo x="18135" y="1018"/>
                <wp:lineTo x="10855" y="727"/>
                <wp:lineTo x="8940" y="727"/>
              </wp:wrapPolygon>
            </wp:wrapThrough>
            <wp:docPr id="45" name="Imagen 45" descr="Diferentes Estilos Musicales - Cuadros De Informacion Png ... #2492788 -  PNG Images - PNG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iferentes Estilos Musicales - Cuadros De Informacion Png ... #2492788 -  PNG Images - PNGio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53">
                              <a14:imgEffect>
                                <a14:backgroundRemoval t="7002" b="89650" l="9457" r="92283">
                                  <a14:foregroundMark x1="10392" y1="20819" x2="9457" y2="21766"/>
                                  <a14:foregroundMark x1="16278" y1="14860" x2="15968" y2="15174"/>
                                  <a14:foregroundMark x1="18478" y1="12633" x2="16725" y2="14407"/>
                                  <a14:foregroundMark x1="11898" y1="69206" x2="12174" y2="79909"/>
                                  <a14:foregroundMark x1="10543" y1="16743" x2="10698" y2="22769"/>
                                  <a14:foregroundMark x1="12174" y1="79909" x2="26522" y2="84627"/>
                                  <a14:foregroundMark x1="26726" y1="83486" x2="49674" y2="87519"/>
                                  <a14:foregroundMark x1="21957" y1="82648" x2="26723" y2="83486"/>
                                  <a14:foregroundMark x1="49674" y1="87519" x2="60543" y2="85388"/>
                                  <a14:foregroundMark x1="39457" y1="83257" x2="68478" y2="83257"/>
                                  <a14:foregroundMark x1="89489" y1="63735" x2="92283" y2="45967"/>
                                  <a14:foregroundMark x1="87855" y1="74123" x2="88189" y2="71999"/>
                                  <a14:foregroundMark x1="87065" y1="79148" x2="87657" y2="75383"/>
                                  <a14:foregroundMark x1="92283" y1="45967" x2="89565" y2="32268"/>
                                  <a14:foregroundMark x1="37500" y1="10502" x2="72065" y2="10502"/>
                                  <a14:foregroundMark x1="29022" y1="10502" x2="53043" y2="9132"/>
                                  <a14:foregroundMark x1="53043" y1="9132" x2="57500" y2="7002"/>
                                  <a14:foregroundMark x1="90543" y1="73212" x2="91413" y2="65297"/>
                                  <a14:foregroundMark x1="89022" y1="77473" x2="91848" y2="73820"/>
                                  <a14:foregroundMark x1="91630" y1="65601" x2="91196" y2="71385"/>
                                  <a14:backgroundMark x1="25978" y1="80518" x2="22500" y2="64384"/>
                                  <a14:backgroundMark x1="11848" y1="23440" x2="12065" y2="59361"/>
                                  <a14:backgroundMark x1="10652" y1="56012" x2="12500" y2="66210"/>
                                  <a14:backgroundMark x1="11087" y1="66210" x2="12065" y2="69102"/>
                                  <a14:backgroundMark x1="10326" y1="23896" x2="16957" y2="17656"/>
                                  <a14:backgroundMark x1="16522" y1="15830" x2="12609" y2="20700"/>
                                  <a14:backgroundMark x1="16957" y1="14916" x2="16304" y2="14916"/>
                                  <a14:backgroundMark x1="12609" y1="18721" x2="11087" y2="21461"/>
                                  <a14:backgroundMark x1="86413" y1="75647" x2="89022" y2="63014"/>
                                  <a14:backgroundMark x1="87935" y1="70167" x2="89022" y2="70167"/>
                                  <a14:backgroundMark x1="88804" y1="66819" x2="89176" y2="67340"/>
                                  <a14:backgroundMark x1="88804" y1="64079" x2="89457" y2="66514"/>
                                  <a14:backgroundMark x1="89891" y1="61187" x2="89891" y2="63775"/>
                                  <a14:backgroundMark x1="86630" y1="74734" x2="88152" y2="71994"/>
                                  <a14:backgroundMark x1="87717" y1="75647" x2="87717" y2="73516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1990" cy="282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63500">
                        <a:schemeClr val="accent5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38AD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E2E77BF" wp14:editId="0700D7CA">
                <wp:simplePos x="0" y="0"/>
                <wp:positionH relativeFrom="column">
                  <wp:posOffset>5681799</wp:posOffset>
                </wp:positionH>
                <wp:positionV relativeFrom="paragraph">
                  <wp:posOffset>1099185</wp:posOffset>
                </wp:positionV>
                <wp:extent cx="2942408" cy="2090058"/>
                <wp:effectExtent l="0" t="0" r="0" b="0"/>
                <wp:wrapNone/>
                <wp:docPr id="33" name="Rectángulo: esquinas redondeadas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2408" cy="2090058"/>
                        </a:xfrm>
                        <a:prstGeom prst="round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622512" w14:textId="77777777" w:rsidR="000D1745" w:rsidRPr="00517269" w:rsidRDefault="000D1745" w:rsidP="000D1745">
                            <w:pPr>
                              <w:pStyle w:val="Prrafodelista"/>
                              <w:numPr>
                                <w:ilvl w:val="0"/>
                                <w:numId w:val="10"/>
                              </w:numPr>
                              <w:jc w:val="both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517269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  <w:t>Mantener la espalda recta al doblar las rodillas</w:t>
                            </w:r>
                          </w:p>
                          <w:p w14:paraId="5E3510C8" w14:textId="77777777" w:rsidR="000D1745" w:rsidRPr="00517269" w:rsidRDefault="000D1745" w:rsidP="000D1745">
                            <w:pPr>
                              <w:pStyle w:val="Prrafodelista"/>
                              <w:numPr>
                                <w:ilvl w:val="0"/>
                                <w:numId w:val="10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517269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  <w:t>Utilizar un agarre o emplear ambas manos para sujetar una carga.</w:t>
                            </w:r>
                          </w:p>
                          <w:p w14:paraId="34D1C26A" w14:textId="77777777" w:rsidR="000D1745" w:rsidRPr="00517269" w:rsidRDefault="000D1745" w:rsidP="000D1745">
                            <w:pPr>
                              <w:pStyle w:val="Prrafodelista"/>
                              <w:numPr>
                                <w:ilvl w:val="0"/>
                                <w:numId w:val="10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517269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  <w:t>Si levanta cargas procure que estén pegadas al cuerpo.</w:t>
                            </w:r>
                          </w:p>
                          <w:p w14:paraId="6E1C3CB7" w14:textId="77777777" w:rsidR="000D1745" w:rsidRPr="00517269" w:rsidRDefault="000D1745" w:rsidP="000D1745">
                            <w:pPr>
                              <w:pStyle w:val="Prrafodelista"/>
                              <w:numPr>
                                <w:ilvl w:val="0"/>
                                <w:numId w:val="10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517269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  <w:t>En lo posible, evite los giros de trono y posturas forzadas.</w:t>
                            </w:r>
                          </w:p>
                          <w:p w14:paraId="7C23DBE8" w14:textId="77777777" w:rsidR="000D1745" w:rsidRDefault="000D1745" w:rsidP="000D174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2E77BF" id="Rectángulo: esquinas redondeadas 33" o:spid="_x0000_s1047" style="position:absolute;margin-left:447.4pt;margin-top:86.55pt;width:231.7pt;height:164.5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" filled="f" stroked="f">
                <v:textbox>
                  <w:txbxContent>
                    <w:p w14:paraId="66622512" w14:textId="77777777" w:rsidR="000D1745" w:rsidRPr="00517269" w:rsidRDefault="000D1745" w:rsidP="000D1745">
                      <w:pPr>
                        <w:pStyle w:val="Prrafodelista"/>
                        <w:numPr>
                          <w:ilvl w:val="0"/>
                          <w:numId w:val="10"/>
                        </w:numPr>
                        <w:jc w:val="both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517269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  <w:t>Mantener la espalda recta al doblar las rodillas</w:t>
                      </w:r>
                    </w:p>
                    <w:p w14:paraId="5E3510C8" w14:textId="77777777" w:rsidR="000D1745" w:rsidRPr="00517269" w:rsidRDefault="000D1745" w:rsidP="000D1745">
                      <w:pPr>
                        <w:pStyle w:val="Prrafodelista"/>
                        <w:numPr>
                          <w:ilvl w:val="0"/>
                          <w:numId w:val="10"/>
                        </w:numPr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</w:pPr>
                      <w:r w:rsidRPr="00517269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  <w:t>Utilizar un agarre o emplear ambas manos para sujetar una carga.</w:t>
                      </w:r>
                    </w:p>
                    <w:p w14:paraId="34D1C26A" w14:textId="77777777" w:rsidR="000D1745" w:rsidRPr="00517269" w:rsidRDefault="000D1745" w:rsidP="000D1745">
                      <w:pPr>
                        <w:pStyle w:val="Prrafodelista"/>
                        <w:numPr>
                          <w:ilvl w:val="0"/>
                          <w:numId w:val="10"/>
                        </w:numPr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</w:pPr>
                      <w:r w:rsidRPr="00517269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  <w:t>Si levanta cargas procure que estén pegadas al cuerpo.</w:t>
                      </w:r>
                    </w:p>
                    <w:p w14:paraId="6E1C3CB7" w14:textId="77777777" w:rsidR="000D1745" w:rsidRPr="00517269" w:rsidRDefault="000D1745" w:rsidP="000D1745">
                      <w:pPr>
                        <w:pStyle w:val="Prrafodelista"/>
                        <w:numPr>
                          <w:ilvl w:val="0"/>
                          <w:numId w:val="10"/>
                        </w:numPr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</w:pPr>
                      <w:r w:rsidRPr="00517269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  <w:t>En lo posible, evite los giros de trono y posturas forzadas.</w:t>
                      </w:r>
                    </w:p>
                    <w:p w14:paraId="7C23DBE8" w14:textId="77777777" w:rsidR="000D1745" w:rsidRDefault="000D1745" w:rsidP="000D1745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FD0868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8E8F5A7" wp14:editId="2D3859FE">
                <wp:simplePos x="0" y="0"/>
                <wp:positionH relativeFrom="column">
                  <wp:posOffset>5827059</wp:posOffset>
                </wp:positionH>
                <wp:positionV relativeFrom="paragraph">
                  <wp:posOffset>255494</wp:posOffset>
                </wp:positionV>
                <wp:extent cx="2854960" cy="5820597"/>
                <wp:effectExtent l="0" t="0" r="21590" b="27940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4960" cy="582059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10EA5" id="Rectángulo 84" o:spid="_x0000_s1026" style="position:absolute;margin-left:458.8pt;margin-top:20.1pt;width:224.8pt;height:458.3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" filled="f" strokecolor="black [3213]" strokeweight="1pt"/>
            </w:pict>
          </mc:Fallback>
        </mc:AlternateContent>
      </w:r>
      <w:r w:rsidR="00FD0868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2AFBAA2" wp14:editId="4DE1B8FF">
                <wp:simplePos x="0" y="0"/>
                <wp:positionH relativeFrom="margin">
                  <wp:posOffset>2447365</wp:posOffset>
                </wp:positionH>
                <wp:positionV relativeFrom="paragraph">
                  <wp:posOffset>255494</wp:posOffset>
                </wp:positionV>
                <wp:extent cx="2854960" cy="5809167"/>
                <wp:effectExtent l="0" t="0" r="21590" b="20320"/>
                <wp:wrapNone/>
                <wp:docPr id="63" name="Rectángul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4960" cy="58091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9B9BFF" id="Rectángulo 63" o:spid="_x0000_s1026" style="position:absolute;margin-left:192.7pt;margin-top:20.1pt;width:224.8pt;height:457.4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" filled="f" strokecolor="black [3213]" strokeweight="1pt">
                <w10:wrap anchorx="margin"/>
              </v:rect>
            </w:pict>
          </mc:Fallback>
        </mc:AlternateContent>
      </w:r>
      <w:r w:rsidR="00301BCD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2EA06EA" wp14:editId="377D0611">
                <wp:simplePos x="0" y="0"/>
                <wp:positionH relativeFrom="column">
                  <wp:posOffset>-931333</wp:posOffset>
                </wp:positionH>
                <wp:positionV relativeFrom="paragraph">
                  <wp:posOffset>262678</wp:posOffset>
                </wp:positionV>
                <wp:extent cx="3110865" cy="5791412"/>
                <wp:effectExtent l="0" t="0" r="13335" b="19050"/>
                <wp:wrapNone/>
                <wp:docPr id="82" name="Rectángul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0865" cy="5791412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A1B7F3" id="Rectángulo 82" o:spid="_x0000_s1026" style="position:absolute;margin-left:-73.35pt;margin-top:20.7pt;width:244.95pt;height:456pt;z-index:251723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" filled="f" strokecolor="black [3213]" strokeweight="1pt"/>
            </w:pict>
          </mc:Fallback>
        </mc:AlternateContent>
      </w:r>
      <w:r w:rsidR="00301BCD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18AD717" wp14:editId="0BFDC275">
                <wp:simplePos x="0" y="0"/>
                <wp:positionH relativeFrom="column">
                  <wp:posOffset>614680</wp:posOffset>
                </wp:positionH>
                <wp:positionV relativeFrom="paragraph">
                  <wp:posOffset>575310</wp:posOffset>
                </wp:positionV>
                <wp:extent cx="1362075" cy="1339850"/>
                <wp:effectExtent l="19050" t="19050" r="28575" b="12700"/>
                <wp:wrapNone/>
                <wp:docPr id="67" name="Forma libre: forma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1339850"/>
                        </a:xfrm>
                        <a:custGeom>
                          <a:avLst/>
                          <a:gdLst>
                            <a:gd name="connsiteX0" fmla="*/ 4527 w 1362547"/>
                            <a:gd name="connsiteY0" fmla="*/ 4527 h 1339913"/>
                            <a:gd name="connsiteX1" fmla="*/ 1362547 w 1362547"/>
                            <a:gd name="connsiteY1" fmla="*/ 0 h 1339913"/>
                            <a:gd name="connsiteX2" fmla="*/ 1362547 w 1362547"/>
                            <a:gd name="connsiteY2" fmla="*/ 1339913 h 1339913"/>
                            <a:gd name="connsiteX3" fmla="*/ 891767 w 1362547"/>
                            <a:gd name="connsiteY3" fmla="*/ 1339913 h 1339913"/>
                            <a:gd name="connsiteX4" fmla="*/ 796705 w 1362547"/>
                            <a:gd name="connsiteY4" fmla="*/ 1240325 h 1339913"/>
                            <a:gd name="connsiteX5" fmla="*/ 0 w 1362547"/>
                            <a:gd name="connsiteY5" fmla="*/ 1231271 h 1339913"/>
                            <a:gd name="connsiteX6" fmla="*/ 4527 w 1362547"/>
                            <a:gd name="connsiteY6" fmla="*/ 4527 h 133991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362547" h="1339913">
                              <a:moveTo>
                                <a:pt x="4527" y="4527"/>
                              </a:moveTo>
                              <a:lnTo>
                                <a:pt x="1362547" y="0"/>
                              </a:lnTo>
                              <a:lnTo>
                                <a:pt x="1362547" y="1339913"/>
                              </a:lnTo>
                              <a:lnTo>
                                <a:pt x="891767" y="1339913"/>
                              </a:lnTo>
                              <a:lnTo>
                                <a:pt x="796705" y="1240325"/>
                              </a:lnTo>
                              <a:lnTo>
                                <a:pt x="0" y="1231271"/>
                              </a:lnTo>
                              <a:lnTo>
                                <a:pt x="4527" y="452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789116" id="Forma libre: forma 67" o:spid="_x0000_s1026" style="position:absolute;margin-left:48.4pt;margin-top:45.3pt;width:107.25pt;height:105.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62547,13399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" path="m4527,4527l1362547,r,1339913l891767,1339913r-95062,-99588l,1231271,4527,4527xe" fillcolor="#d8d8d8 [2732]" strokecolor="black [3213]" strokeweight="1.5pt">
                <v:stroke joinstyle="miter"/>
                <v:path arrowok="t" o:connecttype="custom" o:connectlocs="4525,4527;1362075,0;1362075,1339850;891458,1339850;796429,1240267;0,1231213;4525,4527" o:connectangles="0,0,0,0,0,0,0"/>
              </v:shape>
            </w:pict>
          </mc:Fallback>
        </mc:AlternateContent>
      </w:r>
      <w:r w:rsidR="00A05D1F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2D4C4C8" wp14:editId="1D67607C">
                <wp:simplePos x="0" y="0"/>
                <wp:positionH relativeFrom="column">
                  <wp:posOffset>-927340</wp:posOffset>
                </wp:positionH>
                <wp:positionV relativeFrom="paragraph">
                  <wp:posOffset>-724619</wp:posOffset>
                </wp:positionV>
                <wp:extent cx="9609443" cy="861695"/>
                <wp:effectExtent l="0" t="0" r="11430" b="14605"/>
                <wp:wrapNone/>
                <wp:docPr id="91" name="Rectángulo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9443" cy="8616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F4F14F" w14:textId="6DD046E1" w:rsidR="00015377" w:rsidRPr="00015377" w:rsidRDefault="00595C06" w:rsidP="00015377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:lang w:val="es-MX"/>
                              </w:rPr>
                              <w:t xml:space="preserve">                            </w:t>
                            </w:r>
                            <w:r w:rsidR="00FC6778">
                              <w:rPr>
                                <w:noProof/>
                              </w:rPr>
                              <w:t xml:space="preserve">                                                                                                                                                                                    </w:t>
                            </w:r>
                            <w:r w:rsidR="00FC6778">
                              <w:rPr>
                                <w:noProof/>
                              </w:rPr>
                              <w:drawing>
                                <wp:inline distT="0" distB="0" distL="0" distR="0" wp14:anchorId="60E3565C" wp14:editId="0C74E71C">
                                  <wp:extent cx="751205" cy="757555"/>
                                  <wp:effectExtent l="0" t="0" r="0" b="4445"/>
                                  <wp:docPr id="128" name="Imagen 128" descr="Código QR&#10;&#10;Descripción generada automáticamente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Imagen 2" descr="Código QR&#10;&#10;Descripción generada automáticamente"/>
                                          <pic:cNvPicPr/>
                                        </pic:nvPicPr>
                                        <pic:blipFill>
                                          <a:blip r:embed="rId54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51205" cy="7575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A2A83FD" w14:textId="6B847D70" w:rsidR="00015377" w:rsidRDefault="00015377" w:rsidP="0001537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D4C4C8" id="Rectángulo 91" o:spid="_x0000_s1048" style="position:absolute;margin-left:-73pt;margin-top:-57.05pt;width:756.65pt;height:67.8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" filled="f" strokecolor="black [3213]" strokeweight="1pt">
                <v:textbox>
                  <w:txbxContent>
                    <w:p w14:paraId="5FF4F14F" w14:textId="6DD046E1" w:rsidR="00015377" w:rsidRPr="00015377" w:rsidRDefault="00595C06" w:rsidP="00015377">
                      <w:pPr>
                        <w:rPr>
                          <w:b/>
                          <w:bCs/>
                          <w:color w:val="000000" w:themeColor="text1"/>
                          <w:sz w:val="40"/>
                          <w:szCs w:val="40"/>
                          <w:lang w:val="es-MX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40"/>
                          <w:szCs w:val="40"/>
                          <w:lang w:val="es-MX"/>
                        </w:rPr>
                        <w:t xml:space="preserve">                            </w:t>
                      </w:r>
                      <w:r w:rsidR="00FC6778">
                        <w:rPr>
                          <w:noProof/>
                        </w:rPr>
                        <w:t xml:space="preserve">                                                                                                                                                                                    </w:t>
                      </w:r>
                      <w:r w:rsidR="00FC6778">
                        <w:rPr>
                          <w:noProof/>
                        </w:rPr>
                        <w:drawing>
                          <wp:inline distT="0" distB="0" distL="0" distR="0" wp14:anchorId="60E3565C" wp14:editId="0C74E71C">
                            <wp:extent cx="751205" cy="757555"/>
                            <wp:effectExtent l="0" t="0" r="0" b="4445"/>
                            <wp:docPr id="128" name="Imagen 128" descr="Código QR&#10;&#10;Descripción generada automáticamente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Imagen 2" descr="Código QR&#10;&#10;Descripción generada automáticamente"/>
                                    <pic:cNvPicPr/>
                                  </pic:nvPicPr>
                                  <pic:blipFill>
                                    <a:blip r:embed="rId54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51205" cy="7575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A2A83FD" w14:textId="6B847D70" w:rsidR="00015377" w:rsidRDefault="00015377" w:rsidP="00015377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A05D1F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F82B437" wp14:editId="2AB40A96">
                <wp:simplePos x="0" y="0"/>
                <wp:positionH relativeFrom="column">
                  <wp:posOffset>1289649</wp:posOffset>
                </wp:positionH>
                <wp:positionV relativeFrom="paragraph">
                  <wp:posOffset>-715992</wp:posOffset>
                </wp:positionV>
                <wp:extent cx="1154430" cy="765546"/>
                <wp:effectExtent l="0" t="0" r="7620" b="0"/>
                <wp:wrapNone/>
                <wp:docPr id="59" name="Forma libre: forma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4430" cy="765546"/>
                        </a:xfrm>
                        <a:custGeom>
                          <a:avLst/>
                          <a:gdLst>
                            <a:gd name="connsiteX0" fmla="*/ 0 w 1154681"/>
                            <a:gd name="connsiteY0" fmla="*/ 0 h 757550"/>
                            <a:gd name="connsiteX1" fmla="*/ 270316 w 1154681"/>
                            <a:gd name="connsiteY1" fmla="*/ 3337 h 757550"/>
                            <a:gd name="connsiteX2" fmla="*/ 1154681 w 1154681"/>
                            <a:gd name="connsiteY2" fmla="*/ 757550 h 757550"/>
                            <a:gd name="connsiteX3" fmla="*/ 877691 w 1154681"/>
                            <a:gd name="connsiteY3" fmla="*/ 757550 h 757550"/>
                            <a:gd name="connsiteX4" fmla="*/ 0 w 1154681"/>
                            <a:gd name="connsiteY4" fmla="*/ 0 h 7575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154681" h="757550">
                              <a:moveTo>
                                <a:pt x="0" y="0"/>
                              </a:moveTo>
                              <a:lnTo>
                                <a:pt x="270316" y="3337"/>
                              </a:lnTo>
                              <a:lnTo>
                                <a:pt x="1154681" y="757550"/>
                              </a:lnTo>
                              <a:lnTo>
                                <a:pt x="877691" y="75755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8419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306938" id="Forma libre: forma 59" o:spid="_x0000_s1026" style="position:absolute;margin-left:101.55pt;margin-top:-56.4pt;width:90.9pt;height:60.3pt;z-index:25170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154681,757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" path="m,l270316,3337r884365,754213l877691,757550,,xe" fillcolor="#284190" stroked="f" strokeweight="1pt">
                <v:stroke joinstyle="miter"/>
                <v:path arrowok="t" o:connecttype="custom" o:connectlocs="0,0;270257,3372;1154430,765546;877500,765546;0,0" o:connectangles="0,0,0,0,0"/>
              </v:shape>
            </w:pict>
          </mc:Fallback>
        </mc:AlternateContent>
      </w:r>
      <w:r w:rsidR="00A05D1F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2E355F9" wp14:editId="124CB1C5">
                <wp:simplePos x="0" y="0"/>
                <wp:positionH relativeFrom="column">
                  <wp:posOffset>1565694</wp:posOffset>
                </wp:positionH>
                <wp:positionV relativeFrom="paragraph">
                  <wp:posOffset>-715992</wp:posOffset>
                </wp:positionV>
                <wp:extent cx="1071245" cy="762371"/>
                <wp:effectExtent l="0" t="0" r="0" b="0"/>
                <wp:wrapNone/>
                <wp:docPr id="60" name="Forma libre: forma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1245" cy="762371"/>
                        </a:xfrm>
                        <a:custGeom>
                          <a:avLst/>
                          <a:gdLst>
                            <a:gd name="connsiteX0" fmla="*/ 0 w 1071249"/>
                            <a:gd name="connsiteY0" fmla="*/ 3337 h 754213"/>
                            <a:gd name="connsiteX1" fmla="*/ 180210 w 1071249"/>
                            <a:gd name="connsiteY1" fmla="*/ 0 h 754213"/>
                            <a:gd name="connsiteX2" fmla="*/ 1071249 w 1071249"/>
                            <a:gd name="connsiteY2" fmla="*/ 754213 h 754213"/>
                            <a:gd name="connsiteX3" fmla="*/ 871016 w 1071249"/>
                            <a:gd name="connsiteY3" fmla="*/ 754213 h 754213"/>
                            <a:gd name="connsiteX4" fmla="*/ 0 w 1071249"/>
                            <a:gd name="connsiteY4" fmla="*/ 3337 h 75421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071249" h="754213">
                              <a:moveTo>
                                <a:pt x="0" y="3337"/>
                              </a:moveTo>
                              <a:lnTo>
                                <a:pt x="180210" y="0"/>
                              </a:lnTo>
                              <a:lnTo>
                                <a:pt x="1071249" y="754213"/>
                              </a:lnTo>
                              <a:lnTo>
                                <a:pt x="871016" y="754213"/>
                              </a:lnTo>
                              <a:lnTo>
                                <a:pt x="0" y="333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9A7C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C0F8B8" id="Forma libre: forma 60" o:spid="_x0000_s1026" style="position:absolute;margin-left:123.3pt;margin-top:-56.4pt;width:84.35pt;height:60.05pt;z-index:251710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071249,7542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" path="m,3337l180210,r891039,754213l871016,754213,,3337xe" fillcolor="#99a7c7" stroked="f" strokeweight="1pt">
                <v:stroke joinstyle="miter"/>
                <v:path arrowok="t" o:connecttype="custom" o:connectlocs="0,3373;180209,0;1071245,762371;871013,762371;0,3373" o:connectangles="0,0,0,0,0"/>
              </v:shape>
            </w:pict>
          </mc:Fallback>
        </mc:AlternateContent>
      </w:r>
      <w:r w:rsidR="00A05D1F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3E94187" wp14:editId="1D115A20">
                <wp:simplePos x="0" y="0"/>
                <wp:positionH relativeFrom="column">
                  <wp:posOffset>1755475</wp:posOffset>
                </wp:positionH>
                <wp:positionV relativeFrom="paragraph">
                  <wp:posOffset>-707365</wp:posOffset>
                </wp:positionV>
                <wp:extent cx="6934200" cy="767188"/>
                <wp:effectExtent l="0" t="0" r="0" b="0"/>
                <wp:wrapNone/>
                <wp:docPr id="62" name="Forma libre: forma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4200" cy="767188"/>
                        </a:xfrm>
                        <a:custGeom>
                          <a:avLst/>
                          <a:gdLst>
                            <a:gd name="connsiteX0" fmla="*/ 0 w 6934641"/>
                            <a:gd name="connsiteY0" fmla="*/ 0 h 750548"/>
                            <a:gd name="connsiteX1" fmla="*/ 877402 w 6934641"/>
                            <a:gd name="connsiteY1" fmla="*/ 750548 h 750548"/>
                            <a:gd name="connsiteX2" fmla="*/ 6934641 w 6934641"/>
                            <a:gd name="connsiteY2" fmla="*/ 745262 h 750548"/>
                            <a:gd name="connsiteX3" fmla="*/ 6934641 w 6934641"/>
                            <a:gd name="connsiteY3" fmla="*/ 0 h 750548"/>
                            <a:gd name="connsiteX4" fmla="*/ 0 w 6934641"/>
                            <a:gd name="connsiteY4" fmla="*/ 0 h 75054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6934641" h="750548">
                              <a:moveTo>
                                <a:pt x="0" y="0"/>
                              </a:moveTo>
                              <a:lnTo>
                                <a:pt x="877402" y="750548"/>
                              </a:lnTo>
                              <a:lnTo>
                                <a:pt x="6934641" y="745262"/>
                              </a:lnTo>
                              <a:lnTo>
                                <a:pt x="693464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9CB00F" id="Forma libre: forma 62" o:spid="_x0000_s1026" style="position:absolute;margin-left:138.25pt;margin-top:-55.7pt;width:546pt;height:60.4pt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6934641,7505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" path="m,l877402,750548r6057239,-5286l6934641,,,xe" fillcolor="#b4c6e7 [1304]" stroked="f" strokeweight="1pt">
                <v:stroke joinstyle="miter"/>
                <v:path arrowok="t" o:connecttype="custom" o:connectlocs="0,0;877346,767188;6934200,761785;6934200,0;0,0" o:connectangles="0,0,0,0,0"/>
              </v:shape>
            </w:pict>
          </mc:Fallback>
        </mc:AlternateContent>
      </w:r>
      <w:r w:rsidR="00A05D1F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7094BE7" wp14:editId="369993C0">
                <wp:simplePos x="0" y="0"/>
                <wp:positionH relativeFrom="column">
                  <wp:posOffset>-951614</wp:posOffset>
                </wp:positionH>
                <wp:positionV relativeFrom="paragraph">
                  <wp:posOffset>-723014</wp:posOffset>
                </wp:positionV>
                <wp:extent cx="9638030" cy="862020"/>
                <wp:effectExtent l="0" t="0" r="1270" b="0"/>
                <wp:wrapNone/>
                <wp:docPr id="52" name="Forma libre: forma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38030" cy="862020"/>
                        </a:xfrm>
                        <a:custGeom>
                          <a:avLst/>
                          <a:gdLst>
                            <a:gd name="connsiteX0" fmla="*/ 0 w 9626886"/>
                            <a:gd name="connsiteY0" fmla="*/ 0 h 883578"/>
                            <a:gd name="connsiteX1" fmla="*/ 10274 w 9626886"/>
                            <a:gd name="connsiteY1" fmla="*/ 873304 h 883578"/>
                            <a:gd name="connsiteX2" fmla="*/ 9626886 w 9626886"/>
                            <a:gd name="connsiteY2" fmla="*/ 883578 h 883578"/>
                            <a:gd name="connsiteX3" fmla="*/ 9626886 w 9626886"/>
                            <a:gd name="connsiteY3" fmla="*/ 760288 h 883578"/>
                            <a:gd name="connsiteX4" fmla="*/ 3123344 w 9626886"/>
                            <a:gd name="connsiteY4" fmla="*/ 770562 h 883578"/>
                            <a:gd name="connsiteX5" fmla="*/ 2239766 w 9626886"/>
                            <a:gd name="connsiteY5" fmla="*/ 10274 h 883578"/>
                            <a:gd name="connsiteX6" fmla="*/ 0 w 9626886"/>
                            <a:gd name="connsiteY6" fmla="*/ 0 h 88357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9626886" h="883578">
                              <a:moveTo>
                                <a:pt x="0" y="0"/>
                              </a:moveTo>
                              <a:lnTo>
                                <a:pt x="10274" y="873304"/>
                              </a:lnTo>
                              <a:lnTo>
                                <a:pt x="9626886" y="883578"/>
                              </a:lnTo>
                              <a:lnTo>
                                <a:pt x="9626886" y="760288"/>
                              </a:lnTo>
                              <a:lnTo>
                                <a:pt x="3123344" y="770562"/>
                              </a:lnTo>
                              <a:lnTo>
                                <a:pt x="2239766" y="102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58AB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A96661" id="Forma libre: forma 52" o:spid="_x0000_s1026" style="position:absolute;margin-left:-74.95pt;margin-top:-56.95pt;width:758.9pt;height:67.9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626886,8835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" path="m,l10274,873304r9616612,10274l9626886,760288,3123344,770562,2239766,10274,,xe" fillcolor="#658abb" stroked="f" strokeweight="1pt">
                <v:stroke joinstyle="miter"/>
                <v:path arrowok="t" o:connecttype="custom" o:connectlocs="0,0;10286,851997;9638030,862020;9638030,741738;3126960,751761;2242359,10023;0,0" o:connectangles="0,0,0,0,0,0,0"/>
              </v:shape>
            </w:pict>
          </mc:Fallback>
        </mc:AlternateContent>
      </w:r>
      <w:r w:rsidR="00A05D1F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D06FF72" wp14:editId="12405D57">
                <wp:simplePos x="0" y="0"/>
                <wp:positionH relativeFrom="column">
                  <wp:posOffset>-941119</wp:posOffset>
                </wp:positionH>
                <wp:positionV relativeFrom="paragraph">
                  <wp:posOffset>142504</wp:posOffset>
                </wp:positionV>
                <wp:extent cx="9636760" cy="118753"/>
                <wp:effectExtent l="0" t="0" r="2540" b="0"/>
                <wp:wrapNone/>
                <wp:docPr id="65" name="Rectángul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36760" cy="118753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532290" id="Rectángulo 65" o:spid="_x0000_s1026" style="position:absolute;margin-left:-74.1pt;margin-top:11.2pt;width:758.8pt;height:9.35pt;z-index:251714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" fillcolor="#1f3763 [1608]" stroked="f" strokeweight="1pt"/>
            </w:pict>
          </mc:Fallback>
        </mc:AlternateContent>
      </w:r>
      <w:r w:rsidR="00A05D1F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0D2FEF5" wp14:editId="2E71DAFE">
                <wp:simplePos x="0" y="0"/>
                <wp:positionH relativeFrom="column">
                  <wp:posOffset>-929244</wp:posOffset>
                </wp:positionH>
                <wp:positionV relativeFrom="paragraph">
                  <wp:posOffset>5949538</wp:posOffset>
                </wp:positionV>
                <wp:extent cx="9607138" cy="178130"/>
                <wp:effectExtent l="0" t="0" r="13335" b="12700"/>
                <wp:wrapNone/>
                <wp:docPr id="88" name="Forma libre: forma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7138" cy="178130"/>
                        </a:xfrm>
                        <a:custGeom>
                          <a:avLst/>
                          <a:gdLst>
                            <a:gd name="connsiteX0" fmla="*/ 9607138 w 9607138"/>
                            <a:gd name="connsiteY0" fmla="*/ 178130 h 178130"/>
                            <a:gd name="connsiteX1" fmla="*/ 9607138 w 9607138"/>
                            <a:gd name="connsiteY1" fmla="*/ 0 h 178130"/>
                            <a:gd name="connsiteX2" fmla="*/ 8467106 w 9607138"/>
                            <a:gd name="connsiteY2" fmla="*/ 0 h 178130"/>
                            <a:gd name="connsiteX3" fmla="*/ 8336478 w 9607138"/>
                            <a:gd name="connsiteY3" fmla="*/ 118753 h 178130"/>
                            <a:gd name="connsiteX4" fmla="*/ 0 w 9607138"/>
                            <a:gd name="connsiteY4" fmla="*/ 106878 h 178130"/>
                            <a:gd name="connsiteX5" fmla="*/ 0 w 9607138"/>
                            <a:gd name="connsiteY5" fmla="*/ 178130 h 178130"/>
                            <a:gd name="connsiteX6" fmla="*/ 9607138 w 9607138"/>
                            <a:gd name="connsiteY6" fmla="*/ 178130 h 17813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9607138" h="178130">
                              <a:moveTo>
                                <a:pt x="9607138" y="178130"/>
                              </a:moveTo>
                              <a:lnTo>
                                <a:pt x="9607138" y="0"/>
                              </a:lnTo>
                              <a:lnTo>
                                <a:pt x="8467106" y="0"/>
                              </a:lnTo>
                              <a:lnTo>
                                <a:pt x="8336478" y="118753"/>
                              </a:lnTo>
                              <a:lnTo>
                                <a:pt x="0" y="106878"/>
                              </a:lnTo>
                              <a:lnTo>
                                <a:pt x="0" y="178130"/>
                              </a:lnTo>
                              <a:lnTo>
                                <a:pt x="9607138" y="17813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5">
                            <a:lumMod val="5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D6A0B1" id="Forma libre: forma 88" o:spid="_x0000_s1026" style="position:absolute;margin-left:-73.15pt;margin-top:468.45pt;width:756.45pt;height:14.05pt;z-index:251726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9607138,1781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" path="m9607138,178130l9607138,,8467106,,8336478,118753,,106878r,71252l9607138,178130xe" fillcolor="#1f3763 [1608]" strokecolor="black [3213]" strokeweight="1pt">
                <v:stroke joinstyle="miter"/>
                <v:path arrowok="t" o:connecttype="custom" o:connectlocs="9607138,178130;9607138,0;8467106,0;8336478,118753;0,106878;0,178130;9607138,178130" o:connectangles="0,0,0,0,0,0,0"/>
              </v:shape>
            </w:pict>
          </mc:Fallback>
        </mc:AlternateContent>
      </w:r>
      <w:r w:rsidR="001B5A12">
        <w:rPr>
          <w:noProof/>
        </w:rPr>
        <mc:AlternateContent>
          <mc:Choice Requires="wps">
            <w:drawing>
              <wp:anchor distT="0" distB="0" distL="114300" distR="114300" simplePos="0" relativeHeight="251637754" behindDoc="0" locked="0" layoutInCell="1" allowOverlap="1" wp14:anchorId="29515CF3" wp14:editId="10E813CC">
                <wp:simplePos x="0" y="0"/>
                <wp:positionH relativeFrom="column">
                  <wp:posOffset>-929244</wp:posOffset>
                </wp:positionH>
                <wp:positionV relativeFrom="paragraph">
                  <wp:posOffset>237506</wp:posOffset>
                </wp:positionV>
                <wp:extent cx="3111335" cy="5826332"/>
                <wp:effectExtent l="0" t="0" r="0" b="3175"/>
                <wp:wrapNone/>
                <wp:docPr id="78" name="Rectángulo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335" cy="5826332"/>
                        </a:xfrm>
                        <a:prstGeom prst="rect">
                          <a:avLst/>
                        </a:prstGeom>
                        <a:solidFill>
                          <a:srgbClr val="28419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4A174F" id="Rectángulo 78" o:spid="_x0000_s1026" style="position:absolute;margin-left:-73.15pt;margin-top:18.7pt;width:245pt;height:458.75pt;z-index:25163775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" fillcolor="#284190" stroked="f" strokeweight="1pt"/>
            </w:pict>
          </mc:Fallback>
        </mc:AlternateContent>
      </w:r>
      <w:r w:rsidR="001B5A12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AEBBB54" wp14:editId="39B5C483">
                <wp:simplePos x="0" y="0"/>
                <wp:positionH relativeFrom="column">
                  <wp:posOffset>-786740</wp:posOffset>
                </wp:positionH>
                <wp:positionV relativeFrom="paragraph">
                  <wp:posOffset>3645724</wp:posOffset>
                </wp:positionV>
                <wp:extent cx="2766950" cy="2220685"/>
                <wp:effectExtent l="0" t="0" r="14605" b="27305"/>
                <wp:wrapNone/>
                <wp:docPr id="79" name="Rectángul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6950" cy="222068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B8E828" w14:textId="77777777" w:rsidR="00B336FD" w:rsidRPr="00B336FD" w:rsidRDefault="00B336FD" w:rsidP="00B336FD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MX"/>
                              </w:rPr>
                            </w:pPr>
                            <w:r w:rsidRPr="00B336FD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MX"/>
                              </w:rPr>
                              <w:t>¿Qué puedo hacer para prevenirlo?</w:t>
                            </w:r>
                          </w:p>
                          <w:p w14:paraId="7C8F46F5" w14:textId="77777777" w:rsidR="00517269" w:rsidRDefault="00517269" w:rsidP="00517269">
                            <w:pPr>
                              <w:ind w:left="720" w:hanging="360"/>
                              <w:jc w:val="both"/>
                            </w:pPr>
                          </w:p>
                          <w:p w14:paraId="3279DDE8" w14:textId="77777777" w:rsidR="00B336FD" w:rsidRPr="00B336FD" w:rsidRDefault="00B336FD" w:rsidP="00B336FD">
                            <w:pPr>
                              <w:pStyle w:val="Prrafodelista"/>
                              <w:numPr>
                                <w:ilvl w:val="0"/>
                                <w:numId w:val="10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B336FD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  <w:t>Evitar usar chumbi para actividades agrícolas</w:t>
                            </w:r>
                          </w:p>
                          <w:p w14:paraId="3A71C595" w14:textId="32E01C74" w:rsidR="00517269" w:rsidRPr="00B336FD" w:rsidRDefault="00B336FD" w:rsidP="00B336FD">
                            <w:pPr>
                              <w:pStyle w:val="Prrafodelista"/>
                              <w:numPr>
                                <w:ilvl w:val="0"/>
                                <w:numId w:val="10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B336FD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  <w:t>Si realiza tareas repetitivas, tómese tiempo para descansar</w:t>
                            </w:r>
                          </w:p>
                          <w:p w14:paraId="3E94418C" w14:textId="77777777" w:rsidR="00B336FD" w:rsidRPr="00B336FD" w:rsidRDefault="00B336FD" w:rsidP="00B336FD">
                            <w:pPr>
                              <w:pStyle w:val="Prrafodelista"/>
                              <w:numPr>
                                <w:ilvl w:val="0"/>
                                <w:numId w:val="10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B336FD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  <w:t>Si necesita agacharse, doble y apoye las rodillas en el suelo.</w:t>
                            </w:r>
                          </w:p>
                          <w:p w14:paraId="5AB05E63" w14:textId="19F963AE" w:rsidR="00B336FD" w:rsidRPr="00B336FD" w:rsidRDefault="00B336FD" w:rsidP="00B336FD">
                            <w:pPr>
                              <w:pStyle w:val="Prrafodelista"/>
                              <w:numPr>
                                <w:ilvl w:val="0"/>
                                <w:numId w:val="10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B336FD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Evitar encorvar demasiado el tronco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EBBB54" id="Rectángulo 79" o:spid="_x0000_s1049" style="position:absolute;margin-left:-61.95pt;margin-top:287.05pt;width:217.85pt;height:174.8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" fillcolor="#b4c6e7 [1304]" strokecolor="black [3213]" strokeweight="1pt">
                <v:textbox>
                  <w:txbxContent>
                    <w:p w14:paraId="42B8E828" w14:textId="77777777" w:rsidR="00B336FD" w:rsidRPr="00B336FD" w:rsidRDefault="00B336FD" w:rsidP="00B336FD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MX"/>
                        </w:rPr>
                      </w:pPr>
                      <w:r w:rsidRPr="00B336FD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MX"/>
                        </w:rPr>
                        <w:t>¿Qué puedo hacer para prevenirlo?</w:t>
                      </w:r>
                    </w:p>
                    <w:p w14:paraId="7C8F46F5" w14:textId="77777777" w:rsidR="00517269" w:rsidRDefault="00517269" w:rsidP="00517269">
                      <w:pPr>
                        <w:ind w:left="720" w:hanging="360"/>
                        <w:jc w:val="both"/>
                      </w:pPr>
                    </w:p>
                    <w:p w14:paraId="3279DDE8" w14:textId="77777777" w:rsidR="00B336FD" w:rsidRPr="00B336FD" w:rsidRDefault="00B336FD" w:rsidP="00B336FD">
                      <w:pPr>
                        <w:pStyle w:val="Prrafodelista"/>
                        <w:numPr>
                          <w:ilvl w:val="0"/>
                          <w:numId w:val="10"/>
                        </w:numPr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</w:pPr>
                      <w:r w:rsidRPr="00B336FD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  <w:t>Evitar usar chumbi para actividades agrícolas</w:t>
                      </w:r>
                    </w:p>
                    <w:p w14:paraId="3A71C595" w14:textId="32E01C74" w:rsidR="00517269" w:rsidRPr="00B336FD" w:rsidRDefault="00B336FD" w:rsidP="00B336FD">
                      <w:pPr>
                        <w:pStyle w:val="Prrafodelista"/>
                        <w:numPr>
                          <w:ilvl w:val="0"/>
                          <w:numId w:val="10"/>
                        </w:numPr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  <w:r w:rsidRPr="00B336FD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  <w:t>Si realiza tareas repetitivas, tómese tiempo para descansar</w:t>
                      </w:r>
                    </w:p>
                    <w:p w14:paraId="3E94418C" w14:textId="77777777" w:rsidR="00B336FD" w:rsidRPr="00B336FD" w:rsidRDefault="00B336FD" w:rsidP="00B336FD">
                      <w:pPr>
                        <w:pStyle w:val="Prrafodelista"/>
                        <w:numPr>
                          <w:ilvl w:val="0"/>
                          <w:numId w:val="10"/>
                        </w:numPr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</w:pPr>
                      <w:r w:rsidRPr="00B336FD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  <w:t>Si necesita agacharse, doble y apoye las rodillas en el suelo.</w:t>
                      </w:r>
                    </w:p>
                    <w:p w14:paraId="5AB05E63" w14:textId="19F963AE" w:rsidR="00B336FD" w:rsidRPr="00B336FD" w:rsidRDefault="00B336FD" w:rsidP="00B336FD">
                      <w:pPr>
                        <w:pStyle w:val="Prrafodelista"/>
                        <w:numPr>
                          <w:ilvl w:val="0"/>
                          <w:numId w:val="10"/>
                        </w:numPr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  <w:r w:rsidRPr="00B336FD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Evitar encorvar demasiado el tronco</w:t>
                      </w:r>
                    </w:p>
                  </w:txbxContent>
                </v:textbox>
              </v:rect>
            </w:pict>
          </mc:Fallback>
        </mc:AlternateContent>
      </w:r>
      <w:r w:rsidR="00944996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7139DD6" wp14:editId="48F25C45">
                <wp:simplePos x="0" y="0"/>
                <wp:positionH relativeFrom="column">
                  <wp:posOffset>668655</wp:posOffset>
                </wp:positionH>
                <wp:positionV relativeFrom="paragraph">
                  <wp:posOffset>2035834</wp:posOffset>
                </wp:positionV>
                <wp:extent cx="1362547" cy="1339913"/>
                <wp:effectExtent l="0" t="0" r="47625" b="31750"/>
                <wp:wrapNone/>
                <wp:docPr id="77" name="Forma libre: forma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362547" cy="1339913"/>
                        </a:xfrm>
                        <a:custGeom>
                          <a:avLst/>
                          <a:gdLst>
                            <a:gd name="connsiteX0" fmla="*/ 4527 w 1362547"/>
                            <a:gd name="connsiteY0" fmla="*/ 4527 h 1339913"/>
                            <a:gd name="connsiteX1" fmla="*/ 1362547 w 1362547"/>
                            <a:gd name="connsiteY1" fmla="*/ 0 h 1339913"/>
                            <a:gd name="connsiteX2" fmla="*/ 1362547 w 1362547"/>
                            <a:gd name="connsiteY2" fmla="*/ 1339913 h 1339913"/>
                            <a:gd name="connsiteX3" fmla="*/ 891767 w 1362547"/>
                            <a:gd name="connsiteY3" fmla="*/ 1339913 h 1339913"/>
                            <a:gd name="connsiteX4" fmla="*/ 796705 w 1362547"/>
                            <a:gd name="connsiteY4" fmla="*/ 1240325 h 1339913"/>
                            <a:gd name="connsiteX5" fmla="*/ 0 w 1362547"/>
                            <a:gd name="connsiteY5" fmla="*/ 1231271 h 1339913"/>
                            <a:gd name="connsiteX6" fmla="*/ 4527 w 1362547"/>
                            <a:gd name="connsiteY6" fmla="*/ 4527 h 133991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362547" h="1339913">
                              <a:moveTo>
                                <a:pt x="4527" y="4527"/>
                              </a:moveTo>
                              <a:lnTo>
                                <a:pt x="1362547" y="0"/>
                              </a:lnTo>
                              <a:lnTo>
                                <a:pt x="1362547" y="1339913"/>
                              </a:lnTo>
                              <a:lnTo>
                                <a:pt x="891767" y="1339913"/>
                              </a:lnTo>
                              <a:lnTo>
                                <a:pt x="796705" y="1240325"/>
                              </a:lnTo>
                              <a:lnTo>
                                <a:pt x="0" y="1231271"/>
                              </a:lnTo>
                              <a:lnTo>
                                <a:pt x="4527" y="452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F37C3B" id="Forma libre: forma 77" o:spid="_x0000_s1026" style="position:absolute;margin-left:52.65pt;margin-top:160.3pt;width:107.3pt;height:105.5pt;rotation:180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62547,13399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" path="m4527,4527l1362547,r,1339913l891767,1339913r-95062,-99588l,1231271,4527,4527xe" fillcolor="#d8d8d8 [2732]" strokecolor="black [3213]" strokeweight="1.5pt">
                <v:stroke joinstyle="miter"/>
                <v:path arrowok="t" o:connecttype="custom" o:connectlocs="4527,4527;1362547,0;1362547,1339913;891767,1339913;796705,1240325;0,1231271;4527,4527" o:connectangles="0,0,0,0,0,0,0"/>
              </v:shape>
            </w:pict>
          </mc:Fallback>
        </mc:AlternateContent>
      </w:r>
      <w:r w:rsidR="00944996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D43F7BB" wp14:editId="1369C794">
                <wp:simplePos x="0" y="0"/>
                <wp:positionH relativeFrom="column">
                  <wp:posOffset>-793618</wp:posOffset>
                </wp:positionH>
                <wp:positionV relativeFrom="paragraph">
                  <wp:posOffset>2037595</wp:posOffset>
                </wp:positionV>
                <wp:extent cx="1362547" cy="1339913"/>
                <wp:effectExtent l="0" t="0" r="47625" b="31750"/>
                <wp:wrapNone/>
                <wp:docPr id="76" name="Forma libre: forma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362547" cy="1339913"/>
                        </a:xfrm>
                        <a:custGeom>
                          <a:avLst/>
                          <a:gdLst>
                            <a:gd name="connsiteX0" fmla="*/ 4527 w 1362547"/>
                            <a:gd name="connsiteY0" fmla="*/ 4527 h 1339913"/>
                            <a:gd name="connsiteX1" fmla="*/ 1362547 w 1362547"/>
                            <a:gd name="connsiteY1" fmla="*/ 0 h 1339913"/>
                            <a:gd name="connsiteX2" fmla="*/ 1362547 w 1362547"/>
                            <a:gd name="connsiteY2" fmla="*/ 1339913 h 1339913"/>
                            <a:gd name="connsiteX3" fmla="*/ 891767 w 1362547"/>
                            <a:gd name="connsiteY3" fmla="*/ 1339913 h 1339913"/>
                            <a:gd name="connsiteX4" fmla="*/ 796705 w 1362547"/>
                            <a:gd name="connsiteY4" fmla="*/ 1240325 h 1339913"/>
                            <a:gd name="connsiteX5" fmla="*/ 0 w 1362547"/>
                            <a:gd name="connsiteY5" fmla="*/ 1231271 h 1339913"/>
                            <a:gd name="connsiteX6" fmla="*/ 4527 w 1362547"/>
                            <a:gd name="connsiteY6" fmla="*/ 4527 h 133991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362547" h="1339913">
                              <a:moveTo>
                                <a:pt x="4527" y="4527"/>
                              </a:moveTo>
                              <a:lnTo>
                                <a:pt x="1362547" y="0"/>
                              </a:lnTo>
                              <a:lnTo>
                                <a:pt x="1362547" y="1339913"/>
                              </a:lnTo>
                              <a:lnTo>
                                <a:pt x="891767" y="1339913"/>
                              </a:lnTo>
                              <a:lnTo>
                                <a:pt x="796705" y="1240325"/>
                              </a:lnTo>
                              <a:lnTo>
                                <a:pt x="0" y="1231271"/>
                              </a:lnTo>
                              <a:lnTo>
                                <a:pt x="4527" y="452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520B61" w14:textId="21997A9E" w:rsidR="00793C17" w:rsidRPr="00CB164E" w:rsidRDefault="00793C17" w:rsidP="00CB164E">
                            <w:pPr>
                              <w:jc w:val="both"/>
                              <w:rPr>
                                <w:color w:val="000000" w:themeColor="text1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43F7BB" id="Forma libre: forma 76" o:spid="_x0000_s1050" style="position:absolute;margin-left:-62.5pt;margin-top:160.45pt;width:107.3pt;height:105.5pt;rotation:180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62547,1339913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" adj="-11796480,,5400" path="m4527,4527l1362547,r,1339913l891767,1339913r-95062,-99588l,1231271,4527,4527xe" fillcolor="#d8d8d8 [2732]" strokecolor="black [3213]" strokeweight="1.5pt">
                <v:stroke joinstyle="miter"/>
                <v:formulas/>
                <v:path arrowok="t" o:connecttype="custom" o:connectlocs="4527,4527;1362547,0;1362547,1339913;891767,1339913;796705,1240325;0,1231271;4527,4527" o:connectangles="0,0,0,0,0,0,0" textboxrect="0,0,1362547,1339913"/>
                <v:textbox>
                  <w:txbxContent>
                    <w:p w14:paraId="2E520B61" w14:textId="21997A9E" w:rsidR="00793C17" w:rsidRPr="00CB164E" w:rsidRDefault="00793C17" w:rsidP="00CB164E">
                      <w:pPr>
                        <w:jc w:val="both"/>
                        <w:rPr>
                          <w:color w:val="000000" w:themeColor="text1"/>
                          <w:lang w:val="es-MX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44996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C055A91" wp14:editId="34D1538B">
                <wp:simplePos x="0" y="0"/>
                <wp:positionH relativeFrom="column">
                  <wp:posOffset>-812549</wp:posOffset>
                </wp:positionH>
                <wp:positionV relativeFrom="paragraph">
                  <wp:posOffset>611109</wp:posOffset>
                </wp:positionV>
                <wp:extent cx="1362547" cy="1339913"/>
                <wp:effectExtent l="19050" t="19050" r="28575" b="12700"/>
                <wp:wrapNone/>
                <wp:docPr id="66" name="Forma libre: forma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547" cy="1339913"/>
                        </a:xfrm>
                        <a:custGeom>
                          <a:avLst/>
                          <a:gdLst>
                            <a:gd name="connsiteX0" fmla="*/ 4527 w 1362547"/>
                            <a:gd name="connsiteY0" fmla="*/ 4527 h 1339913"/>
                            <a:gd name="connsiteX1" fmla="*/ 1362547 w 1362547"/>
                            <a:gd name="connsiteY1" fmla="*/ 0 h 1339913"/>
                            <a:gd name="connsiteX2" fmla="*/ 1362547 w 1362547"/>
                            <a:gd name="connsiteY2" fmla="*/ 1339913 h 1339913"/>
                            <a:gd name="connsiteX3" fmla="*/ 891767 w 1362547"/>
                            <a:gd name="connsiteY3" fmla="*/ 1339913 h 1339913"/>
                            <a:gd name="connsiteX4" fmla="*/ 796705 w 1362547"/>
                            <a:gd name="connsiteY4" fmla="*/ 1240325 h 1339913"/>
                            <a:gd name="connsiteX5" fmla="*/ 0 w 1362547"/>
                            <a:gd name="connsiteY5" fmla="*/ 1231271 h 1339913"/>
                            <a:gd name="connsiteX6" fmla="*/ 4527 w 1362547"/>
                            <a:gd name="connsiteY6" fmla="*/ 4527 h 133991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362547" h="1339913">
                              <a:moveTo>
                                <a:pt x="4527" y="4527"/>
                              </a:moveTo>
                              <a:lnTo>
                                <a:pt x="1362547" y="0"/>
                              </a:lnTo>
                              <a:lnTo>
                                <a:pt x="1362547" y="1339913"/>
                              </a:lnTo>
                              <a:lnTo>
                                <a:pt x="891767" y="1339913"/>
                              </a:lnTo>
                              <a:lnTo>
                                <a:pt x="796705" y="1240325"/>
                              </a:lnTo>
                              <a:lnTo>
                                <a:pt x="0" y="1231271"/>
                              </a:lnTo>
                              <a:lnTo>
                                <a:pt x="4527" y="452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E51EE6" id="Forma libre: forma 66" o:spid="_x0000_s1026" style="position:absolute;margin-left:-64pt;margin-top:48.1pt;width:107.3pt;height:105.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62547,13399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" path="m4527,4527l1362547,r,1339913l891767,1339913r-95062,-99588l,1231271,4527,4527xe" fillcolor="#d8d8d8 [2732]" strokecolor="black [3213]" strokeweight="1.5pt">
                <v:stroke joinstyle="miter"/>
                <v:path arrowok="t" o:connecttype="custom" o:connectlocs="4527,4527;1362547,0;1362547,1339913;891767,1339913;796705,1240325;0,1231271;4527,4527" o:connectangles="0,0,0,0,0,0,0"/>
              </v:shape>
            </w:pict>
          </mc:Fallback>
        </mc:AlternateContent>
      </w:r>
    </w:p>
    <w:sectPr w:rsidR="00D43E68" w:rsidSect="00D43E68">
      <w:pgSz w:w="15840" w:h="12240" w:orient="landscape"/>
      <w:pgMar w:top="1440" w:right="1800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45 Helvetica Light">
    <w:altName w:val="Courier New"/>
    <w:charset w:val="00"/>
    <w:family w:val="auto"/>
    <w:pitch w:val="variable"/>
    <w:sig w:usb0="00000000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AB6BDB"/>
    <w:multiLevelType w:val="hybridMultilevel"/>
    <w:tmpl w:val="E3F619EE"/>
    <w:lvl w:ilvl="0" w:tplc="30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EF701E"/>
    <w:multiLevelType w:val="hybridMultilevel"/>
    <w:tmpl w:val="F34EAE62"/>
    <w:lvl w:ilvl="0" w:tplc="671AEF3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E5830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DC868F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30A68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4AA898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F8E20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FB68E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C2C57B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B5A9BE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 w15:restartNumberingAfterBreak="0">
    <w:nsid w:val="1173244E"/>
    <w:multiLevelType w:val="hybridMultilevel"/>
    <w:tmpl w:val="FEDC0390"/>
    <w:lvl w:ilvl="0" w:tplc="30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FA178B"/>
    <w:multiLevelType w:val="hybridMultilevel"/>
    <w:tmpl w:val="AF6C4576"/>
    <w:lvl w:ilvl="0" w:tplc="30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2967AA"/>
    <w:multiLevelType w:val="hybridMultilevel"/>
    <w:tmpl w:val="432C711C"/>
    <w:lvl w:ilvl="0" w:tplc="052A6FFA">
      <w:start w:val="1"/>
      <w:numFmt w:val="bullet"/>
      <w:lvlText w:val="Ϙ"/>
      <w:lvlJc w:val="left"/>
      <w:pPr>
        <w:ind w:left="720" w:hanging="360"/>
      </w:pPr>
      <w:rPr>
        <w:rFonts w:ascii="Courier New" w:hAnsi="Courier New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B6696F"/>
    <w:multiLevelType w:val="hybridMultilevel"/>
    <w:tmpl w:val="49ACAC7A"/>
    <w:lvl w:ilvl="0" w:tplc="30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6761BA"/>
    <w:multiLevelType w:val="hybridMultilevel"/>
    <w:tmpl w:val="DF4023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952F0B"/>
    <w:multiLevelType w:val="hybridMultilevel"/>
    <w:tmpl w:val="FA44983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B51FA4"/>
    <w:multiLevelType w:val="hybridMultilevel"/>
    <w:tmpl w:val="2A2A18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EF56BC"/>
    <w:multiLevelType w:val="hybridMultilevel"/>
    <w:tmpl w:val="742C29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AD687B"/>
    <w:multiLevelType w:val="multilevel"/>
    <w:tmpl w:val="30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1" w15:restartNumberingAfterBreak="0">
    <w:nsid w:val="3F112383"/>
    <w:multiLevelType w:val="hybridMultilevel"/>
    <w:tmpl w:val="2BACC834"/>
    <w:lvl w:ilvl="0" w:tplc="C26C39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786F61"/>
    <w:multiLevelType w:val="hybridMultilevel"/>
    <w:tmpl w:val="36C2025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B7A40BF"/>
    <w:multiLevelType w:val="hybridMultilevel"/>
    <w:tmpl w:val="471EA07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55BE0F80"/>
    <w:multiLevelType w:val="hybridMultilevel"/>
    <w:tmpl w:val="CC4E462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D4441CB"/>
    <w:multiLevelType w:val="hybridMultilevel"/>
    <w:tmpl w:val="6C800968"/>
    <w:lvl w:ilvl="0" w:tplc="5EA07D7C">
      <w:start w:val="1"/>
      <w:numFmt w:val="bullet"/>
      <w:lvlText w:val="☺"/>
      <w:lvlJc w:val="left"/>
      <w:pPr>
        <w:ind w:left="720" w:hanging="360"/>
      </w:pPr>
      <w:rPr>
        <w:rFonts w:ascii="Courier New" w:hAnsi="Courier New" w:hint="default"/>
        <w:b/>
        <w:bCs/>
        <w:i w:val="0"/>
        <w:iCs w:val="0"/>
        <w:sz w:val="40"/>
        <w:szCs w:val="40"/>
        <w:u w:val="none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03C35D0"/>
    <w:multiLevelType w:val="hybridMultilevel"/>
    <w:tmpl w:val="645A6D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BC6991"/>
    <w:multiLevelType w:val="hybridMultilevel"/>
    <w:tmpl w:val="4B264E70"/>
    <w:lvl w:ilvl="0" w:tplc="35848F38">
      <w:start w:val="1"/>
      <w:numFmt w:val="bullet"/>
      <w:lvlText w:val="☺"/>
      <w:lvlJc w:val="left"/>
      <w:pPr>
        <w:ind w:left="720" w:hanging="360"/>
      </w:pPr>
      <w:rPr>
        <w:rFonts w:ascii="Courier New" w:hAnsi="Courier New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AEE69F1"/>
    <w:multiLevelType w:val="hybridMultilevel"/>
    <w:tmpl w:val="3918CF4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C17730F"/>
    <w:multiLevelType w:val="hybridMultilevel"/>
    <w:tmpl w:val="BF2230A4"/>
    <w:lvl w:ilvl="0" w:tplc="30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2"/>
  </w:num>
  <w:num w:numId="3">
    <w:abstractNumId w:val="14"/>
  </w:num>
  <w:num w:numId="4">
    <w:abstractNumId w:val="10"/>
  </w:num>
  <w:num w:numId="5">
    <w:abstractNumId w:val="6"/>
  </w:num>
  <w:num w:numId="6">
    <w:abstractNumId w:val="9"/>
  </w:num>
  <w:num w:numId="7">
    <w:abstractNumId w:val="8"/>
  </w:num>
  <w:num w:numId="8">
    <w:abstractNumId w:val="13"/>
  </w:num>
  <w:num w:numId="9">
    <w:abstractNumId w:val="7"/>
  </w:num>
  <w:num w:numId="10">
    <w:abstractNumId w:val="18"/>
  </w:num>
  <w:num w:numId="11">
    <w:abstractNumId w:val="11"/>
  </w:num>
  <w:num w:numId="12">
    <w:abstractNumId w:val="1"/>
  </w:num>
  <w:num w:numId="13">
    <w:abstractNumId w:val="3"/>
  </w:num>
  <w:num w:numId="14">
    <w:abstractNumId w:val="0"/>
  </w:num>
  <w:num w:numId="15">
    <w:abstractNumId w:val="19"/>
  </w:num>
  <w:num w:numId="16">
    <w:abstractNumId w:val="2"/>
  </w:num>
  <w:num w:numId="17">
    <w:abstractNumId w:val="5"/>
  </w:num>
  <w:num w:numId="18">
    <w:abstractNumId w:val="4"/>
  </w:num>
  <w:num w:numId="19">
    <w:abstractNumId w:val="17"/>
  </w:num>
  <w:num w:numId="2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displayBackgroundShape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2DDA"/>
    <w:rsid w:val="00015377"/>
    <w:rsid w:val="00052C06"/>
    <w:rsid w:val="000842F0"/>
    <w:rsid w:val="000D1745"/>
    <w:rsid w:val="000D49E2"/>
    <w:rsid w:val="000F191A"/>
    <w:rsid w:val="00125867"/>
    <w:rsid w:val="00160C9E"/>
    <w:rsid w:val="001B5A12"/>
    <w:rsid w:val="001D6AFD"/>
    <w:rsid w:val="00230FB0"/>
    <w:rsid w:val="0029268D"/>
    <w:rsid w:val="00296DC9"/>
    <w:rsid w:val="00301BCD"/>
    <w:rsid w:val="00305A11"/>
    <w:rsid w:val="003409E0"/>
    <w:rsid w:val="00342F6C"/>
    <w:rsid w:val="003B53D6"/>
    <w:rsid w:val="0045404E"/>
    <w:rsid w:val="004A3E34"/>
    <w:rsid w:val="004A4303"/>
    <w:rsid w:val="00504391"/>
    <w:rsid w:val="00517269"/>
    <w:rsid w:val="005473D4"/>
    <w:rsid w:val="0057767A"/>
    <w:rsid w:val="00595C06"/>
    <w:rsid w:val="00602BC0"/>
    <w:rsid w:val="006742E3"/>
    <w:rsid w:val="00680402"/>
    <w:rsid w:val="00681144"/>
    <w:rsid w:val="00692F3F"/>
    <w:rsid w:val="0069750C"/>
    <w:rsid w:val="006A0628"/>
    <w:rsid w:val="00720048"/>
    <w:rsid w:val="00783806"/>
    <w:rsid w:val="00793C17"/>
    <w:rsid w:val="0083591E"/>
    <w:rsid w:val="00887C1A"/>
    <w:rsid w:val="008B0DC4"/>
    <w:rsid w:val="008C723A"/>
    <w:rsid w:val="00905BDE"/>
    <w:rsid w:val="00944996"/>
    <w:rsid w:val="0098393A"/>
    <w:rsid w:val="00987B01"/>
    <w:rsid w:val="00993967"/>
    <w:rsid w:val="009C258E"/>
    <w:rsid w:val="009E1CB8"/>
    <w:rsid w:val="00A05D1F"/>
    <w:rsid w:val="00A42A65"/>
    <w:rsid w:val="00AB1DF4"/>
    <w:rsid w:val="00B274D2"/>
    <w:rsid w:val="00B336FD"/>
    <w:rsid w:val="00B970B7"/>
    <w:rsid w:val="00BB4A5D"/>
    <w:rsid w:val="00BD2DDA"/>
    <w:rsid w:val="00BE38AD"/>
    <w:rsid w:val="00BF0946"/>
    <w:rsid w:val="00BF2B70"/>
    <w:rsid w:val="00C14A18"/>
    <w:rsid w:val="00C15C62"/>
    <w:rsid w:val="00C63667"/>
    <w:rsid w:val="00CB164E"/>
    <w:rsid w:val="00CE194A"/>
    <w:rsid w:val="00D00370"/>
    <w:rsid w:val="00D11D22"/>
    <w:rsid w:val="00D4258B"/>
    <w:rsid w:val="00D43E68"/>
    <w:rsid w:val="00D541C7"/>
    <w:rsid w:val="00E1468C"/>
    <w:rsid w:val="00E42B08"/>
    <w:rsid w:val="00E47FDE"/>
    <w:rsid w:val="00EB76AA"/>
    <w:rsid w:val="00EE1E5C"/>
    <w:rsid w:val="00F47395"/>
    <w:rsid w:val="00FC6778"/>
    <w:rsid w:val="00FD0868"/>
    <w:rsid w:val="00FF15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69D95820"/>
  <w15:chartTrackingRefBased/>
  <w15:docId w15:val="{AF72DBD7-B623-4653-89F5-E79C8F331E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7B01"/>
    <w:rPr>
      <w:sz w:val="24"/>
    </w:rPr>
  </w:style>
  <w:style w:type="paragraph" w:styleId="Ttulo1">
    <w:name w:val="heading 1"/>
    <w:basedOn w:val="Normal"/>
    <w:next w:val="Normal"/>
    <w:qFormat/>
    <w:rsid w:val="007E5411"/>
    <w:pPr>
      <w:keepNext/>
      <w:jc w:val="center"/>
      <w:outlineLvl w:val="0"/>
    </w:pPr>
    <w:rPr>
      <w:rFonts w:ascii="Times" w:eastAsia="Times" w:hAnsi="Times"/>
      <w:sz w:val="6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lacephotohere">
    <w:name w:val="Place photo here"/>
    <w:basedOn w:val="Normal"/>
    <w:link w:val="PlacephotohereChar"/>
    <w:qFormat/>
    <w:rsid w:val="00987B01"/>
    <w:pPr>
      <w:jc w:val="center"/>
    </w:pPr>
    <w:rPr>
      <w:rFonts w:ascii="Arial" w:hAnsi="Arial"/>
      <w:color w:val="FFFFEF"/>
      <w:sz w:val="20"/>
    </w:rPr>
  </w:style>
  <w:style w:type="paragraph" w:customStyle="1" w:styleId="Header01">
    <w:name w:val="Header 01"/>
    <w:basedOn w:val="Normal"/>
    <w:link w:val="Header01Char"/>
    <w:qFormat/>
    <w:rsid w:val="00D43E68"/>
    <w:pPr>
      <w:jc w:val="both"/>
    </w:pPr>
    <w:rPr>
      <w:rFonts w:ascii="Arial" w:hAnsi="Arial"/>
      <w:caps/>
      <w:color w:val="FFFFEF"/>
      <w:sz w:val="48"/>
    </w:rPr>
  </w:style>
  <w:style w:type="character" w:customStyle="1" w:styleId="PlacephotohereChar">
    <w:name w:val="Place photo here Char"/>
    <w:basedOn w:val="Fuentedeprrafopredeter"/>
    <w:link w:val="Placephotohere"/>
    <w:rsid w:val="00987B01"/>
    <w:rPr>
      <w:rFonts w:ascii="Arial" w:hAnsi="Arial"/>
      <w:color w:val="FFFFEF"/>
    </w:rPr>
  </w:style>
  <w:style w:type="paragraph" w:customStyle="1" w:styleId="SubheadHere">
    <w:name w:val="Subhead Here"/>
    <w:basedOn w:val="Normal"/>
    <w:link w:val="SubheadHereChar"/>
    <w:qFormat/>
    <w:rsid w:val="00D43E68"/>
    <w:pPr>
      <w:jc w:val="both"/>
    </w:pPr>
    <w:rPr>
      <w:rFonts w:ascii="Arial" w:hAnsi="Arial"/>
      <w:caps/>
      <w:color w:val="FFFFEF"/>
    </w:rPr>
  </w:style>
  <w:style w:type="character" w:customStyle="1" w:styleId="Header01Char">
    <w:name w:val="Header 01 Char"/>
    <w:basedOn w:val="Fuentedeprrafopredeter"/>
    <w:link w:val="Header01"/>
    <w:rsid w:val="00D43E68"/>
    <w:rPr>
      <w:rFonts w:ascii="Arial" w:hAnsi="Arial"/>
      <w:caps/>
      <w:color w:val="FFFFEF"/>
      <w:sz w:val="48"/>
    </w:rPr>
  </w:style>
  <w:style w:type="paragraph" w:customStyle="1" w:styleId="CALLOUTTEXT">
    <w:name w:val="CALL OUT TEXT"/>
    <w:basedOn w:val="Normal"/>
    <w:link w:val="CALLOUTTEXTChar"/>
    <w:qFormat/>
    <w:rsid w:val="00D43E68"/>
    <w:rPr>
      <w:rFonts w:ascii="Arial" w:hAnsi="Arial" w:cs="Arial"/>
      <w:caps/>
      <w:color w:val="9D1C20"/>
    </w:rPr>
  </w:style>
  <w:style w:type="character" w:customStyle="1" w:styleId="SubheadHereChar">
    <w:name w:val="Subhead Here Char"/>
    <w:basedOn w:val="Fuentedeprrafopredeter"/>
    <w:link w:val="SubheadHere"/>
    <w:rsid w:val="00D43E68"/>
    <w:rPr>
      <w:rFonts w:ascii="Arial" w:hAnsi="Arial"/>
      <w:caps/>
      <w:color w:val="FFFFEF"/>
      <w:sz w:val="24"/>
    </w:rPr>
  </w:style>
  <w:style w:type="paragraph" w:customStyle="1" w:styleId="BodyText01">
    <w:name w:val="Body Text 01"/>
    <w:basedOn w:val="Normal"/>
    <w:link w:val="BodyText01Char"/>
    <w:qFormat/>
    <w:rsid w:val="00E47FDE"/>
    <w:pPr>
      <w:widowControl w:val="0"/>
      <w:spacing w:before="120" w:line="360" w:lineRule="auto"/>
    </w:pPr>
    <w:rPr>
      <w:rFonts w:ascii="Arial" w:hAnsi="Arial" w:cs="Arial"/>
      <w:color w:val="585747"/>
      <w:sz w:val="20"/>
      <w:lang w:val="en"/>
    </w:rPr>
  </w:style>
  <w:style w:type="character" w:customStyle="1" w:styleId="CALLOUTTEXTChar">
    <w:name w:val="CALL OUT TEXT Char"/>
    <w:basedOn w:val="Fuentedeprrafopredeter"/>
    <w:link w:val="CALLOUTTEXT"/>
    <w:rsid w:val="00D43E68"/>
    <w:rPr>
      <w:rFonts w:ascii="Arial" w:hAnsi="Arial" w:cs="Arial"/>
      <w:caps/>
      <w:color w:val="9D1C20"/>
      <w:sz w:val="24"/>
    </w:rPr>
  </w:style>
  <w:style w:type="paragraph" w:customStyle="1" w:styleId="Cita1">
    <w:name w:val="Cita1"/>
    <w:basedOn w:val="Normal"/>
    <w:link w:val="quoteChar"/>
    <w:qFormat/>
    <w:rsid w:val="004A3E34"/>
    <w:pPr>
      <w:spacing w:line="360" w:lineRule="auto"/>
    </w:pPr>
    <w:rPr>
      <w:rFonts w:ascii="Arial" w:hAnsi="Arial"/>
      <w:caps/>
      <w:color w:val="FFFFFF"/>
    </w:rPr>
  </w:style>
  <w:style w:type="character" w:customStyle="1" w:styleId="BodyText01Char">
    <w:name w:val="Body Text 01 Char"/>
    <w:basedOn w:val="Fuentedeprrafopredeter"/>
    <w:link w:val="BodyText01"/>
    <w:rsid w:val="00E47FDE"/>
    <w:rPr>
      <w:rFonts w:ascii="Arial" w:hAnsi="Arial" w:cs="Arial"/>
      <w:color w:val="585747"/>
      <w:lang w:val="en"/>
    </w:rPr>
  </w:style>
  <w:style w:type="paragraph" w:customStyle="1" w:styleId="SpecificPoints">
    <w:name w:val="Specific Points"/>
    <w:basedOn w:val="Normal"/>
    <w:link w:val="SpecificPointsChar"/>
    <w:qFormat/>
    <w:rsid w:val="004A3E34"/>
    <w:rPr>
      <w:rFonts w:ascii="Arial" w:hAnsi="Arial"/>
      <w:caps/>
      <w:color w:val="FFFFEF"/>
      <w:sz w:val="20"/>
    </w:rPr>
  </w:style>
  <w:style w:type="character" w:customStyle="1" w:styleId="quoteChar">
    <w:name w:val="quote Char"/>
    <w:basedOn w:val="Fuentedeprrafopredeter"/>
    <w:link w:val="Cita1"/>
    <w:rsid w:val="004A3E34"/>
    <w:rPr>
      <w:rFonts w:ascii="Arial" w:hAnsi="Arial"/>
      <w:caps/>
      <w:color w:val="FFFFFF"/>
      <w:sz w:val="24"/>
    </w:rPr>
  </w:style>
  <w:style w:type="paragraph" w:customStyle="1" w:styleId="Bulletpoints">
    <w:name w:val="Bullet points"/>
    <w:basedOn w:val="Normal"/>
    <w:link w:val="BulletpointsChar"/>
    <w:qFormat/>
    <w:rsid w:val="008C723A"/>
    <w:pPr>
      <w:spacing w:line="360" w:lineRule="auto"/>
    </w:pPr>
    <w:rPr>
      <w:rFonts w:ascii="Arial" w:hAnsi="Arial"/>
      <w:color w:val="FFFFEF"/>
      <w:sz w:val="20"/>
    </w:rPr>
  </w:style>
  <w:style w:type="character" w:customStyle="1" w:styleId="SpecificPointsChar">
    <w:name w:val="Specific Points Char"/>
    <w:basedOn w:val="Fuentedeprrafopredeter"/>
    <w:link w:val="SpecificPoints"/>
    <w:rsid w:val="004A3E34"/>
    <w:rPr>
      <w:rFonts w:ascii="Arial" w:hAnsi="Arial"/>
      <w:caps/>
      <w:color w:val="FFFFEF"/>
    </w:rPr>
  </w:style>
  <w:style w:type="paragraph" w:customStyle="1" w:styleId="Address">
    <w:name w:val="Address"/>
    <w:basedOn w:val="Normal"/>
    <w:link w:val="AddressChar"/>
    <w:qFormat/>
    <w:rsid w:val="008C723A"/>
    <w:pPr>
      <w:jc w:val="center"/>
    </w:pPr>
    <w:rPr>
      <w:rFonts w:ascii="Arial" w:hAnsi="Arial"/>
      <w:color w:val="585747"/>
      <w:sz w:val="20"/>
    </w:rPr>
  </w:style>
  <w:style w:type="character" w:customStyle="1" w:styleId="BulletpointsChar">
    <w:name w:val="Bullet points Char"/>
    <w:basedOn w:val="Fuentedeprrafopredeter"/>
    <w:link w:val="Bulletpoints"/>
    <w:rsid w:val="008C723A"/>
    <w:rPr>
      <w:rFonts w:ascii="Arial" w:hAnsi="Arial"/>
      <w:color w:val="FFFFEF"/>
    </w:rPr>
  </w:style>
  <w:style w:type="paragraph" w:customStyle="1" w:styleId="BodyText02">
    <w:name w:val="Body Text 02"/>
    <w:basedOn w:val="BodyText01"/>
    <w:link w:val="BodyText02Char"/>
    <w:qFormat/>
    <w:rsid w:val="00052C06"/>
    <w:rPr>
      <w:color w:val="FFFFFF"/>
    </w:rPr>
  </w:style>
  <w:style w:type="character" w:customStyle="1" w:styleId="AddressChar">
    <w:name w:val="Address Char"/>
    <w:basedOn w:val="Fuentedeprrafopredeter"/>
    <w:link w:val="Address"/>
    <w:rsid w:val="008C723A"/>
    <w:rPr>
      <w:rFonts w:ascii="Arial" w:hAnsi="Arial"/>
      <w:color w:val="585747"/>
    </w:rPr>
  </w:style>
  <w:style w:type="paragraph" w:customStyle="1" w:styleId="website">
    <w:name w:val="website"/>
    <w:basedOn w:val="Normal"/>
    <w:link w:val="websiteChar"/>
    <w:qFormat/>
    <w:rsid w:val="00052C06"/>
    <w:pPr>
      <w:jc w:val="right"/>
    </w:pPr>
    <w:rPr>
      <w:rFonts w:ascii="Arial" w:hAnsi="Arial"/>
      <w:color w:val="585747"/>
    </w:rPr>
  </w:style>
  <w:style w:type="character" w:customStyle="1" w:styleId="BodyText02Char">
    <w:name w:val="Body Text 02 Char"/>
    <w:basedOn w:val="BodyText01Char"/>
    <w:link w:val="BodyText02"/>
    <w:rsid w:val="00052C06"/>
    <w:rPr>
      <w:rFonts w:ascii="Arial" w:hAnsi="Arial" w:cs="Arial"/>
      <w:color w:val="FFFFFF"/>
      <w:lang w:val="en"/>
    </w:rPr>
  </w:style>
  <w:style w:type="paragraph" w:customStyle="1" w:styleId="Descripcin1">
    <w:name w:val="Descripción1"/>
    <w:basedOn w:val="Normal"/>
    <w:link w:val="captionChar"/>
    <w:qFormat/>
    <w:rsid w:val="00052C06"/>
    <w:pPr>
      <w:jc w:val="right"/>
    </w:pPr>
    <w:rPr>
      <w:rFonts w:ascii="Arial" w:hAnsi="Arial"/>
      <w:caps/>
      <w:color w:val="585747"/>
      <w:sz w:val="14"/>
    </w:rPr>
  </w:style>
  <w:style w:type="character" w:customStyle="1" w:styleId="websiteChar">
    <w:name w:val="website Char"/>
    <w:basedOn w:val="Fuentedeprrafopredeter"/>
    <w:link w:val="website"/>
    <w:rsid w:val="00052C06"/>
    <w:rPr>
      <w:rFonts w:ascii="Arial" w:hAnsi="Arial"/>
      <w:color w:val="585747"/>
      <w:sz w:val="24"/>
    </w:rPr>
  </w:style>
  <w:style w:type="paragraph" w:customStyle="1" w:styleId="SubheadHere01">
    <w:name w:val="Subhead Here 01"/>
    <w:basedOn w:val="Normal"/>
    <w:link w:val="SubheadHere01Char"/>
    <w:qFormat/>
    <w:rsid w:val="000842F0"/>
    <w:rPr>
      <w:rFonts w:ascii="Arial" w:hAnsi="Arial" w:cs="Arial"/>
      <w:color w:val="9D1C20"/>
      <w:szCs w:val="26"/>
    </w:rPr>
  </w:style>
  <w:style w:type="character" w:customStyle="1" w:styleId="captionChar">
    <w:name w:val="caption Char"/>
    <w:basedOn w:val="Fuentedeprrafopredeter"/>
    <w:link w:val="Descripcin1"/>
    <w:rsid w:val="00052C06"/>
    <w:rPr>
      <w:rFonts w:ascii="Arial" w:hAnsi="Arial"/>
      <w:caps/>
      <w:color w:val="585747"/>
      <w:sz w:val="14"/>
    </w:rPr>
  </w:style>
  <w:style w:type="paragraph" w:customStyle="1" w:styleId="Entertheheadline">
    <w:name w:val="Enter the headline"/>
    <w:basedOn w:val="Normal"/>
    <w:link w:val="EntertheheadlineChar"/>
    <w:qFormat/>
    <w:rsid w:val="000842F0"/>
    <w:rPr>
      <w:rFonts w:ascii="Arial" w:hAnsi="Arial"/>
      <w:caps/>
      <w:color w:val="585747"/>
    </w:rPr>
  </w:style>
  <w:style w:type="character" w:customStyle="1" w:styleId="SubheadHere01Char">
    <w:name w:val="Subhead Here 01 Char"/>
    <w:basedOn w:val="Fuentedeprrafopredeter"/>
    <w:link w:val="SubheadHere01"/>
    <w:rsid w:val="000842F0"/>
    <w:rPr>
      <w:rFonts w:ascii="Arial" w:hAnsi="Arial" w:cs="Arial"/>
      <w:color w:val="9D1C20"/>
      <w:sz w:val="24"/>
      <w:szCs w:val="26"/>
    </w:rPr>
  </w:style>
  <w:style w:type="character" w:customStyle="1" w:styleId="EntertheheadlineChar">
    <w:name w:val="Enter the headline Char"/>
    <w:basedOn w:val="Fuentedeprrafopredeter"/>
    <w:link w:val="Entertheheadline"/>
    <w:rsid w:val="000842F0"/>
    <w:rPr>
      <w:rFonts w:ascii="Arial" w:hAnsi="Arial"/>
      <w:caps/>
      <w:color w:val="585747"/>
      <w:sz w:val="24"/>
    </w:rPr>
  </w:style>
  <w:style w:type="paragraph" w:styleId="Prrafodelista">
    <w:name w:val="List Paragraph"/>
    <w:basedOn w:val="Normal"/>
    <w:uiPriority w:val="34"/>
    <w:qFormat/>
    <w:rsid w:val="00BF0946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s-EC"/>
    </w:rPr>
  </w:style>
  <w:style w:type="character" w:customStyle="1" w:styleId="normaltextrun">
    <w:name w:val="normaltextrun"/>
    <w:basedOn w:val="Fuentedeprrafopredeter"/>
    <w:rsid w:val="00BF0946"/>
  </w:style>
  <w:style w:type="character" w:customStyle="1" w:styleId="eop">
    <w:name w:val="eop"/>
    <w:basedOn w:val="Fuentedeprrafopredeter"/>
    <w:rsid w:val="00BF09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236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9661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svg"/><Relationship Id="rId18" Type="http://schemas.openxmlformats.org/officeDocument/2006/relationships/image" Target="media/image14.emf"/><Relationship Id="rId26" Type="http://schemas.openxmlformats.org/officeDocument/2006/relationships/image" Target="media/image22.png"/><Relationship Id="rId39" Type="http://schemas.microsoft.com/office/2007/relationships/hdphoto" Target="media/hdphoto5.wdp"/><Relationship Id="rId21" Type="http://schemas.openxmlformats.org/officeDocument/2006/relationships/image" Target="media/image17.png"/><Relationship Id="rId34" Type="http://schemas.openxmlformats.org/officeDocument/2006/relationships/image" Target="media/image28.png"/><Relationship Id="rId42" Type="http://schemas.openxmlformats.org/officeDocument/2006/relationships/image" Target="media/image33.jpeg"/><Relationship Id="rId47" Type="http://schemas.openxmlformats.org/officeDocument/2006/relationships/image" Target="media/image36.png"/><Relationship Id="rId50" Type="http://schemas.microsoft.com/office/2007/relationships/hdphoto" Target="media/hdphoto9.wdp"/><Relationship Id="rId55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svg"/><Relationship Id="rId25" Type="http://schemas.openxmlformats.org/officeDocument/2006/relationships/image" Target="media/image21.png"/><Relationship Id="rId33" Type="http://schemas.openxmlformats.org/officeDocument/2006/relationships/image" Target="media/image27.png"/><Relationship Id="rId38" Type="http://schemas.openxmlformats.org/officeDocument/2006/relationships/image" Target="media/image30.png"/><Relationship Id="rId46" Type="http://schemas.microsoft.com/office/2007/relationships/hdphoto" Target="media/hdphoto7.wdp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microsoft.com/office/2007/relationships/hdphoto" Target="media/hdphoto1.wdp"/><Relationship Id="rId41" Type="http://schemas.openxmlformats.org/officeDocument/2006/relationships/image" Target="media/image32.jpeg"/><Relationship Id="rId54" Type="http://schemas.openxmlformats.org/officeDocument/2006/relationships/image" Target="media/image40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svg"/><Relationship Id="rId24" Type="http://schemas.openxmlformats.org/officeDocument/2006/relationships/image" Target="media/image20.png"/><Relationship Id="rId32" Type="http://schemas.openxmlformats.org/officeDocument/2006/relationships/image" Target="media/image26.png"/><Relationship Id="rId37" Type="http://schemas.microsoft.com/office/2007/relationships/hdphoto" Target="media/hdphoto4.wdp"/><Relationship Id="rId40" Type="http://schemas.openxmlformats.org/officeDocument/2006/relationships/image" Target="media/image31.jpeg"/><Relationship Id="rId45" Type="http://schemas.openxmlformats.org/officeDocument/2006/relationships/image" Target="media/image35.png"/><Relationship Id="rId53" Type="http://schemas.microsoft.com/office/2007/relationships/hdphoto" Target="media/hdphoto10.wdp"/><Relationship Id="rId5" Type="http://schemas.openxmlformats.org/officeDocument/2006/relationships/image" Target="media/image1.jpeg"/><Relationship Id="rId15" Type="http://schemas.openxmlformats.org/officeDocument/2006/relationships/image" Target="media/image11.sv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29.png"/><Relationship Id="rId49" Type="http://schemas.openxmlformats.org/officeDocument/2006/relationships/image" Target="media/image3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microsoft.com/office/2007/relationships/hdphoto" Target="media/hdphoto2.wdp"/><Relationship Id="rId44" Type="http://schemas.microsoft.com/office/2007/relationships/hdphoto" Target="media/hdphoto6.wdp"/><Relationship Id="rId52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5.png"/><Relationship Id="rId35" Type="http://schemas.microsoft.com/office/2007/relationships/hdphoto" Target="media/hdphoto3.wdp"/><Relationship Id="rId43" Type="http://schemas.openxmlformats.org/officeDocument/2006/relationships/image" Target="media/image34.png"/><Relationship Id="rId48" Type="http://schemas.microsoft.com/office/2007/relationships/hdphoto" Target="media/hdphoto8.wdp"/><Relationship Id="rId56" Type="http://schemas.openxmlformats.org/officeDocument/2006/relationships/theme" Target="theme/theme1.xml"/><Relationship Id="rId8" Type="http://schemas.openxmlformats.org/officeDocument/2006/relationships/image" Target="media/image4.jpeg"/><Relationship Id="rId51" Type="http://schemas.openxmlformats.org/officeDocument/2006/relationships/image" Target="media/image38.png"/><Relationship Id="rId3" Type="http://schemas.openxmlformats.org/officeDocument/2006/relationships/settings" Target="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Downloads\medical-brochure-template-1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medical-brochure-template-1</Template>
  <TotalTime>222</TotalTime>
  <Pages>2</Pages>
  <Words>12</Words>
  <Characters>67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</dc:creator>
  <cp:keywords/>
  <dc:description/>
  <cp:lastModifiedBy>Vega Ilaquiche Ana Lucia</cp:lastModifiedBy>
  <cp:revision>41</cp:revision>
  <cp:lastPrinted>2021-08-17T23:02:00Z</cp:lastPrinted>
  <dcterms:created xsi:type="dcterms:W3CDTF">2021-08-19T21:46:00Z</dcterms:created>
  <dcterms:modified xsi:type="dcterms:W3CDTF">2021-08-20T13:03:00Z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TC103789449990</vt:lpwstr>
  </property>
</Properties>
</file>