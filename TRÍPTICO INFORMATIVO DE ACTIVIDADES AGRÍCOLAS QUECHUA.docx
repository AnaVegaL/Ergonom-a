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427460CD" w:rsidR="00D43E68" w:rsidRDefault="005A6C17" w:rsidP="00D43E68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FF0850B">
                <wp:simplePos x="0" y="0"/>
                <wp:positionH relativeFrom="column">
                  <wp:posOffset>-914400</wp:posOffset>
                </wp:positionH>
                <wp:positionV relativeFrom="paragraph">
                  <wp:posOffset>-659130</wp:posOffset>
                </wp:positionV>
                <wp:extent cx="2895600" cy="835269"/>
                <wp:effectExtent l="0" t="0" r="19050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352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3643B" w14:textId="77777777" w:rsidR="005A6C17" w:rsidRDefault="005A6C17" w:rsidP="005A6C1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</w:p>
                          <w:p w14:paraId="07F9941B" w14:textId="3B5DC8B2" w:rsidR="005A6C17" w:rsidRPr="005A6C17" w:rsidRDefault="005A6C17" w:rsidP="005A6C1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 w:rsidRPr="005A6C17"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>E</w:t>
                            </w:r>
                            <w:r w:rsidR="00E82AF5"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>RGONOMICS</w:t>
                            </w:r>
                            <w:r w:rsidRPr="005A6C17"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 xml:space="preserve"> MMC</w:t>
                            </w:r>
                          </w:p>
                          <w:p w14:paraId="6062AA51" w14:textId="77777777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6" style="position:absolute;margin-left:-1in;margin-top:-51.9pt;width:228pt;height:65.7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" fillcolor="#8fdea0" strokecolor="#92d050" strokeweight="1pt">
                <v:fill color2="#dff3e3" rotate="t" angle="315" colors="0 #8fdea0;.5 #bce9c5;1 #dff3e3" focus="100%" type="gradient"/>
                <v:textbox>
                  <w:txbxContent>
                    <w:p w14:paraId="7E03643B" w14:textId="77777777" w:rsidR="005A6C17" w:rsidRDefault="005A6C17" w:rsidP="005A6C1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</w:p>
                    <w:p w14:paraId="07F9941B" w14:textId="3B5DC8B2" w:rsidR="005A6C17" w:rsidRPr="005A6C17" w:rsidRDefault="005A6C17" w:rsidP="005A6C1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  <w:r w:rsidRPr="005A6C17"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>E</w:t>
                      </w:r>
                      <w:r w:rsidR="00E82AF5"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>RGONOMICS</w:t>
                      </w:r>
                      <w:r w:rsidRPr="005A6C17"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 xml:space="preserve"> MMC</w:t>
                      </w:r>
                    </w:p>
                    <w:p w14:paraId="6062AA51" w14:textId="77777777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51B6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185FECF5">
                <wp:simplePos x="0" y="0"/>
                <wp:positionH relativeFrom="margin">
                  <wp:posOffset>3173925</wp:posOffset>
                </wp:positionH>
                <wp:positionV relativeFrom="paragraph">
                  <wp:posOffset>-149225</wp:posOffset>
                </wp:positionV>
                <wp:extent cx="1292469" cy="1213338"/>
                <wp:effectExtent l="0" t="0" r="22225" b="2540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2469" cy="1213338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10DCD" id="Elipse 30" o:spid="_x0000_s1026" style="position:absolute;margin-left:249.9pt;margin-top:-11.75pt;width:101.75pt;height:95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" strokecolor="black [3213]" strokeweight="1.5pt">
                <v:fill r:id="rId6" o:title="" recolor="t" rotate="t" type="frame"/>
                <v:stroke joinstyle="miter"/>
                <v:path arrowok="t"/>
                <w10:wrap anchorx="margin"/>
              </v:oval>
            </w:pict>
          </mc:Fallback>
        </mc:AlternateContent>
      </w:r>
      <w:r w:rsidR="00E02E3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29BDE" wp14:editId="71A6F2CA">
                <wp:simplePos x="0" y="0"/>
                <wp:positionH relativeFrom="column">
                  <wp:posOffset>5985412</wp:posOffset>
                </wp:positionH>
                <wp:positionV relativeFrom="paragraph">
                  <wp:posOffset>-537210</wp:posOffset>
                </wp:positionV>
                <wp:extent cx="2527443" cy="4777483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443" cy="4777483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DD13B" w14:textId="4B0D42F0" w:rsidR="00E82AF5" w:rsidRPr="00E82AF5" w:rsidRDefault="00E82AF5" w:rsidP="00E82AF5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/>
                                <w:lang w:val="es-ES"/>
                              </w:rPr>
                              <w:t>¿</w:t>
                            </w:r>
                            <w:r w:rsidRPr="00E82AF5">
                              <w:rPr>
                                <w:color w:val="833C0B" w:themeColor="accent2" w:themeShade="80"/>
                                <w:sz w:val="32"/>
                                <w:szCs w:val="32"/>
                                <w:u w:val="thick"/>
                                <w:lang w:val="sw-KE" w:eastAsia="es-MX"/>
                              </w:rPr>
                              <w:t>Ulijua</w:t>
                            </w:r>
                            <w:r w:rsidRPr="00E82AF5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/>
                                <w:lang w:val="sw-KE"/>
                              </w:rPr>
                              <w:t>?</w:t>
                            </w:r>
                          </w:p>
                          <w:p w14:paraId="4DA32EBD" w14:textId="5BDE6089" w:rsidR="00E02E36" w:rsidRPr="00F51B69" w:rsidRDefault="00E02E36" w:rsidP="00E02E36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 w:color="833C0B" w:themeColor="accent2" w:themeShade="80"/>
                                <w:lang w:val="es-ES"/>
                              </w:rPr>
                            </w:pPr>
                          </w:p>
                          <w:p w14:paraId="015A9FA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CAB2F7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47EC3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21F4C05" w14:textId="77777777" w:rsidR="00E82AF5" w:rsidRPr="00E82AF5" w:rsidRDefault="00E82AF5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Latari za kufanya kazi ya kilimo vibaya?</w:t>
                            </w:r>
                          </w:p>
                          <w:p w14:paraId="498ABA3E" w14:textId="77777777" w:rsidR="00F51B69" w:rsidRDefault="00F51B69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C49CE01" w14:textId="77777777" w:rsidR="00E82AF5" w:rsidRPr="00E82AF5" w:rsidRDefault="00E82AF5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Kupata habari daima ni dawa bora kutekeleza shughuli na kutunza afya yako kwa muda mfupi. muda wa kati na mrefu.</w:t>
                            </w:r>
                          </w:p>
                          <w:p w14:paraId="2323151A" w14:textId="77777777" w:rsidR="00F51B69" w:rsidRPr="00F51B69" w:rsidRDefault="00F51B69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2A4D1F3" w14:textId="77777777" w:rsidR="00E82AF5" w:rsidRPr="00E82AF5" w:rsidRDefault="00E82AF5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Ergonomics inamaanisha "viwango vya kazi" na lengo lake kuu ni kubadilisha kazi na mazingira yake kwa mfanyakazi ili kukuza mapendekezo ya kinga kwa ustawi na afya ya wafanyikazi.</w:t>
                            </w:r>
                          </w:p>
                          <w:p w14:paraId="483E3AC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662EF3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C7F718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0327D56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BFF48D9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B9A895E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294C18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FD02A2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ED4400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C56922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032FB46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DEA358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2D248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4E067A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F4519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AEC1B3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DC569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5F270E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0E2923C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F10B761" w14:textId="77777777" w:rsidR="00E02E36" w:rsidRP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3BB778CD" w14:textId="77777777" w:rsidR="00E02E36" w:rsidRDefault="00E02E36" w:rsidP="00E02E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7" style="position:absolute;margin-left:471.3pt;margin-top:-42.3pt;width:199pt;height:376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" adj="-11796480,,5400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formulas/>
                <v:path arrowok="t" o:connecttype="custom" o:connectlocs="10274,10274;2527443,0;2517169,4777483;1818526,4777483;1674688,4633645;0,4643919;10274,10274" o:connectangles="0,0,0,0,0,0,0" textboxrect="0,0,2527443,4777483"/>
                <v:textbox>
                  <w:txbxContent>
                    <w:p w14:paraId="64ADD13B" w14:textId="4B0D42F0" w:rsidR="00E82AF5" w:rsidRPr="00E82AF5" w:rsidRDefault="00E82AF5" w:rsidP="00E82AF5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/>
                          <w:lang w:val="sw-KE"/>
                        </w:rPr>
                      </w:pPr>
                      <w:r w:rsidRPr="00E82AF5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/>
                          <w:lang w:val="es-ES"/>
                        </w:rPr>
                        <w:t>¿</w:t>
                      </w:r>
                      <w:r w:rsidRPr="00E82AF5">
                        <w:rPr>
                          <w:color w:val="833C0B" w:themeColor="accent2" w:themeShade="80"/>
                          <w:sz w:val="32"/>
                          <w:szCs w:val="32"/>
                          <w:u w:val="thick"/>
                          <w:lang w:val="sw-KE" w:eastAsia="es-MX"/>
                        </w:rPr>
                        <w:t>Ulijua</w:t>
                      </w:r>
                      <w:r w:rsidRPr="00E82AF5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/>
                          <w:lang w:val="sw-KE"/>
                        </w:rPr>
                        <w:t>?</w:t>
                      </w:r>
                    </w:p>
                    <w:p w14:paraId="4DA32EBD" w14:textId="5BDE6089" w:rsidR="00E02E36" w:rsidRPr="00F51B69" w:rsidRDefault="00E02E36" w:rsidP="00E02E36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 w:color="833C0B" w:themeColor="accent2" w:themeShade="80"/>
                          <w:lang w:val="es-ES"/>
                        </w:rPr>
                      </w:pPr>
                    </w:p>
                    <w:p w14:paraId="015A9FA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CAB2F7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47EC3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21F4C05" w14:textId="77777777" w:rsidR="00E82AF5" w:rsidRPr="00E82AF5" w:rsidRDefault="00E82AF5" w:rsidP="00E82AF5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2AF5">
                        <w:rPr>
                          <w:b/>
                          <w:color w:val="000000" w:themeColor="text1"/>
                          <w:lang w:val="sw-KE"/>
                        </w:rPr>
                        <w:t>Latari za kufanya kazi ya kilimo vibaya?</w:t>
                      </w:r>
                    </w:p>
                    <w:p w14:paraId="498ABA3E" w14:textId="77777777" w:rsidR="00F51B69" w:rsidRDefault="00F51B69" w:rsidP="00E82AF5">
                      <w:pPr>
                        <w:jc w:val="both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C49CE01" w14:textId="77777777" w:rsidR="00E82AF5" w:rsidRPr="00E82AF5" w:rsidRDefault="00E82AF5" w:rsidP="00E82AF5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2AF5">
                        <w:rPr>
                          <w:b/>
                          <w:color w:val="000000" w:themeColor="text1"/>
                          <w:lang w:val="sw-KE"/>
                        </w:rPr>
                        <w:t>Kupata habari daima ni dawa bora kutekeleza shughuli na kutunza afya yako kwa muda mfupi. muda wa kati na mrefu.</w:t>
                      </w:r>
                    </w:p>
                    <w:p w14:paraId="2323151A" w14:textId="77777777" w:rsidR="00F51B69" w:rsidRPr="00F51B69" w:rsidRDefault="00F51B69" w:rsidP="00E82AF5">
                      <w:pPr>
                        <w:jc w:val="both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2A4D1F3" w14:textId="77777777" w:rsidR="00E82AF5" w:rsidRPr="00E82AF5" w:rsidRDefault="00E82AF5" w:rsidP="00E82AF5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2AF5">
                        <w:rPr>
                          <w:b/>
                          <w:color w:val="000000" w:themeColor="text1"/>
                          <w:lang w:val="sw-KE"/>
                        </w:rPr>
                        <w:t>Ergonomics inamaanisha "viwango vya kazi" na lengo lake kuu ni kubadilisha kazi na mazingira yake kwa mfanyakazi ili kukuza mapendekezo ya kinga kwa ustawi na afya ya wafanyikazi.</w:t>
                      </w:r>
                    </w:p>
                    <w:p w14:paraId="483E3AC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662EF3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C7F718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0327D56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BFF48D9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B9A895E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294C18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FD02A2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ED4400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C56922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032FB46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DEA358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2D248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4E067A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F4519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AEC1B3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DC569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5F270E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0E2923C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F10B761" w14:textId="77777777" w:rsidR="00E02E36" w:rsidRP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</w:rPr>
                      </w:pPr>
                    </w:p>
                    <w:p w14:paraId="3BB778CD" w14:textId="77777777" w:rsidR="00E02E36" w:rsidRDefault="00E02E36" w:rsidP="00E02E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B034C4F" wp14:editId="5DB3A430">
                <wp:simplePos x="0" y="0"/>
                <wp:positionH relativeFrom="column">
                  <wp:posOffset>5810396</wp:posOffset>
                </wp:positionH>
                <wp:positionV relativeFrom="paragraph">
                  <wp:posOffset>-697035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EE35E" id="Rectángulo 51" o:spid="_x0000_s1026" style="position:absolute;margin-left:457.5pt;margin-top:-54.9pt;width:224.8pt;height:576.7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" fillcolor="#8fdea0" strokecolor="black [3213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EE95B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5647A96F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B553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" path="m,l838200,r,723900l390525,352425,,xe" fillcolor="#b196d2" stroked="f" strokeweight="1pt">
                <v:fill color2="#e7e1f0" rotate="t" focusposition=".5,.5" focussize="" colors="0 #b196d2;.5 #cfc0e2;1 #e7e1f0" focus="100%" type="gradientRadial"/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63BE596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74517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" path="m,l581025,r,514350l304800,276225,,xe" fillcolor="#ff8080" stroked="f" strokeweight="1pt">
                <v:fill color2="#ffdada" rotate="t" focusposition=".5,.5" focussize="" colors="0 #ff8080;.5 #ffb3b3;1 #ffdada" focus="100%" type="gradientRadial"/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66D60C6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A2F1F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BF2B70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27E3B5CF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373FD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" fillcolor="#538135 [2409]" strokecolor="white [3212]" strokeweight="1pt"/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64CF2DB9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FDEFBFD" w14:textId="77777777" w:rsidR="00310FBA" w:rsidRPr="00310FBA" w:rsidRDefault="00310FBA" w:rsidP="00310FBA">
                            <w:pPr>
                              <w:rPr>
                                <w:rFonts w:ascii="45 Helvetica Light" w:hAnsi="45 Helvetica Light"/>
                                <w:color w:val="833C0B" w:themeColor="accent2" w:themeShade="80"/>
                                <w:sz w:val="22"/>
                                <w:szCs w:val="22"/>
                                <w:lang w:val="es-EC"/>
                              </w:rPr>
                            </w:pPr>
                            <w:r w:rsidRPr="00310FBA">
                              <w:rPr>
                                <w:rFonts w:ascii="45 Helvetica Light" w:hAnsi="45 Helvetica Light"/>
                                <w:color w:val="833C0B" w:themeColor="accent2" w:themeShade="80"/>
                                <w:sz w:val="22"/>
                                <w:szCs w:val="22"/>
                                <w:lang w:val="sw-KE"/>
                              </w:rPr>
                              <w:t>CHUO KIKUU CHA Ufundi CHA AMBATO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" fillcolor="#8fdea0" strokecolor="#2e74b5 [2404]">
                <v:fill color2="#dff3e3" rotate="t" colors="0 #8fdea0;.5 #bce9c5;1 #dff3e3" focus="100%" type="gradient"/>
                <v:textbox>
                  <w:txbxContent>
                    <w:p w14:paraId="2655C3A3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FDEFBFD" w14:textId="77777777" w:rsidR="00310FBA" w:rsidRPr="00310FBA" w:rsidRDefault="00310FBA" w:rsidP="00310FBA">
                      <w:pPr>
                        <w:rPr>
                          <w:rFonts w:ascii="45 Helvetica Light" w:hAnsi="45 Helvetica Light"/>
                          <w:color w:val="833C0B" w:themeColor="accent2" w:themeShade="80"/>
                          <w:sz w:val="22"/>
                          <w:szCs w:val="22"/>
                          <w:lang w:val="es-EC"/>
                        </w:rPr>
                      </w:pPr>
                      <w:r w:rsidRPr="00310FBA">
                        <w:rPr>
                          <w:rFonts w:ascii="45 Helvetica Light" w:hAnsi="45 Helvetica Light"/>
                          <w:color w:val="833C0B" w:themeColor="accent2" w:themeShade="80"/>
                          <w:sz w:val="22"/>
                          <w:szCs w:val="22"/>
                          <w:lang w:val="sw-KE"/>
                        </w:rPr>
                        <w:t>CHUO KIKUU CHA Ufundi CHA AMBATO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EAE513C" wp14:editId="42CD5E8E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A4500" id="Rectángulo 41" o:spid="_x0000_s1026" style="position:absolute;margin-left:-72.2pt;margin-top:-54.2pt;width:228.8pt;height:8in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" fillcolor="#00b050" strokecolor="black [3213]" strokeweight="1pt"/>
            </w:pict>
          </mc:Fallback>
        </mc:AlternateContent>
      </w:r>
      <w:r w:rsidR="0050439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5B262BB">
                <wp:simplePos x="0" y="0"/>
                <wp:positionH relativeFrom="column">
                  <wp:posOffset>-904875</wp:posOffset>
                </wp:positionH>
                <wp:positionV relativeFrom="paragraph">
                  <wp:posOffset>247650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EB328" id="Rectángulo 37" o:spid="_x0000_s1026" style="position:absolute;margin-left:-71.25pt;margin-top:19.5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" fillcolor="#823b0b [1605]" stroked="f" strokeweight="1pt">
                <v:fill color2="#823b0b [1605]" rotate="t" focusposition=".5,.5" focussize="" colors="0 #c29f96;.5 #d8c5c0;1 #ece3e1" focus="100%" type="gradientRadial"/>
              </v:rect>
            </w:pict>
          </mc:Fallback>
        </mc:AlternateContent>
      </w:r>
    </w:p>
    <w:p w14:paraId="24C084F5" w14:textId="558E9F3B" w:rsidR="00D43E68" w:rsidRDefault="00045317" w:rsidP="00D43E68">
      <w:pPr>
        <w:spacing w:before="240"/>
      </w:pPr>
      <w:r w:rsidRPr="00045317">
        <w:rPr>
          <w:noProof/>
          <w:lang w:val="es-EC" w:eastAsia="es-EC"/>
        </w:rPr>
        <w:drawing>
          <wp:anchor distT="0" distB="0" distL="114300" distR="114300" simplePos="0" relativeHeight="251757568" behindDoc="0" locked="0" layoutInCell="1" allowOverlap="1" wp14:anchorId="693300E0" wp14:editId="78D47356">
            <wp:simplePos x="0" y="0"/>
            <wp:positionH relativeFrom="margin">
              <wp:posOffset>-800100</wp:posOffset>
            </wp:positionH>
            <wp:positionV relativeFrom="paragraph">
              <wp:posOffset>228600</wp:posOffset>
            </wp:positionV>
            <wp:extent cx="2654935" cy="3411855"/>
            <wp:effectExtent l="19050" t="19050" r="12065" b="17145"/>
            <wp:wrapSquare wrapText="bothSides"/>
            <wp:docPr id="55" name="Imagen 55" descr="Mujeres indígenas en Ecuador buscan mayor participación dentro de su  movimiento | Política | Noticias | El Unive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jeres indígenas en Ecuador buscan mayor participación dentro de su  movimiento | Política | Noticias | El Univers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341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D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CE24F45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29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238DC5D5" w:rsidR="00D43E68" w:rsidRDefault="00E96CFD" w:rsidP="00D43E68">
      <w:pPr>
        <w:spacing w:before="240"/>
      </w:pPr>
      <w:r w:rsidRPr="001E7EBB">
        <w:rPr>
          <w:noProof/>
          <w:color w:val="FF0000"/>
          <w:lang w:val="es-EC" w:eastAsia="es-EC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6F91660F">
                <wp:simplePos x="0" y="0"/>
                <wp:positionH relativeFrom="column">
                  <wp:posOffset>2620108</wp:posOffset>
                </wp:positionH>
                <wp:positionV relativeFrom="paragraph">
                  <wp:posOffset>1536895</wp:posOffset>
                </wp:positionV>
                <wp:extent cx="404495" cy="1647825"/>
                <wp:effectExtent l="19050" t="19050" r="14605" b="28575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495" cy="1647825"/>
                          <a:chOff x="6074" y="2956"/>
                          <a:chExt cx="637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604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3495"/>
                            <a:ext cx="577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4164"/>
                            <a:ext cx="587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duotone>
                              <a:prstClr val="black"/>
                              <a:srgbClr val="C0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57"/>
                            <a:ext cx="582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0E9A8" id="Grupo 69" o:spid="_x0000_s1026" style="position:absolute;margin-left:206.3pt;margin-top:121pt;width:31.85pt;height:129.75pt;z-index:251677696" coordorigin="6074,2956" coordsize="637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604;height: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mX+7BAAAA2wAAAA8AAABkcnMvZG93bnJldi54bWxET8uKwjAU3QvzD+EKsxFNnYWP2igyODDi&#10;Siu4vTTXprS5KU3Uzny9WQguD+edbXrbiDt1vnKsYDpJQBAXTldcKjjnP+MFCB+QNTaOScEfedis&#10;PwYZpto9+Ej3UyhFDGGfogITQptK6QtDFv3EtcSRu7rOYoiwK6Xu8BHDbSO/kmQmLVYcGwy29G2o&#10;qE83q2Cfjy71eTnazcxyOz3I439r9rlSn8N+uwIRqA9v8cv9qxXM4/r4Jf4AuX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WmX+7BAAAA2wAAAA8AAAAAAAAAAAAAAAAAnwIA&#10;AGRycy9kb3ducmV2LnhtbFBLBQYAAAAABAAEAPcAAACNAwAAAAA=&#10;" stroked="t" strokecolor="black [3213]">
                  <v:imagedata r:id="rId13" o:title="t2 email" recolortarget="black"/>
                </v:shape>
                <v:shape id="Picture 12" o:spid="_x0000_s1028" type="#_x0000_t75" alt="loc" style="position:absolute;left:6107;top:3495;width:577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MI0PCAAAA2wAAAA8AAABkcnMvZG93bnJldi54bWxEj0+LwjAUxO8LfofwBG9rqogr1SgqiIp7&#10;8Q94fTTPpti81CZq/fZGWNjjMDO/YSazxpbiQbUvHCvodRMQxJnTBecKTsfV9wiED8gaS8ek4EUe&#10;ZtPW1wRT7Z68p8ch5CJC2KeowIRQpVL6zJBF33UVcfQurrYYoqxzqWt8RrgtZT9JhtJiwXHBYEVL&#10;Q9n1cLcKBu586w23v4tybTa53QW+zFdnpTrtZj4GEagJ/+G/9kYr+OnD50v8AXL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TCNDwgAAANsAAAAPAAAAAAAAAAAAAAAAAJ8C&#10;AABkcnMvZG93bnJldi54bWxQSwUGAAAAAAQABAD3AAAAjgMAAAAA&#10;" stroked="t" strokecolor="black [3213]">
                  <v:imagedata r:id="rId14" o:title="loc" recolortarget="black"/>
                </v:shape>
                <v:shape id="Picture 13" o:spid="_x0000_s1029" type="#_x0000_t75" alt="phone" style="position:absolute;left:6088;top:4164;width:587;height: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c0BjFAAAA2wAAAA8AAABkcnMvZG93bnJldi54bWxEj0FrAjEUhO+F/ofwCl6KJhVbdWuUUlAK&#10;hUKt6PWxeW4Wk5d1E93tv28KhR6HmfmGWax678SV2lgH1vAwUiCIy2BqrjTsvtbDGYiYkA26wKTh&#10;myKslrc3CyxM6PiTrttUiQzhWKAGm1JTSBlLSx7jKDTE2TuG1mPKsq2kabHLcO/kWKkn6bHmvGCx&#10;oVdL5Wl78RrOk0P38Th/P8/U3h42p3tnNsppPbjrX55BJOrTf/iv/WY0TCfw+yX/AL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XNAYxQAAANsAAAAPAAAAAAAAAAAAAAAA&#10;AJ8CAABkcnMvZG93bnJldi54bWxQSwUGAAAAAAQABAD3AAAAkQMAAAAA&#10;" stroked="t" strokecolor="black [3213]">
                  <v:imagedata r:id="rId15" o:title="phone" recolortarget="black"/>
                </v:shape>
                <v:shape id="Picture 14" o:spid="_x0000_s1030" type="#_x0000_t75" alt="address" style="position:absolute;left:6074;top:4757;width:582;height: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r0RzFAAAA2wAAAA8AAABkcnMvZG93bnJldi54bWxEj0FrAjEUhO9C/0N4hV6km1XQltUorUXR&#10;W2uLenxunpvFzcu6ibr996Yg9DjMzDfMeNraSlyo8aVjBb0kBUGcO11yoeDne/78CsIHZI2VY1Lw&#10;Sx6mk4fOGDPtrvxFl3UoRISwz1CBCaHOpPS5IYs+cTVx9A6usRiibAqpG7xGuK1kP02H0mLJccFg&#10;TTND+XF9tgqK03yxaje8788+zPZz8U6r466r1NNj+zYCEagN/+F7e6kVvAzg70v8AXJy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K9EcxQAAANsAAAAPAAAAAAAAAAAAAAAA&#10;AJ8CAABkcnMvZG93bnJldi54bWxQSwUGAAAAAAQABAD3AAAAkQMAAAAA&#10;" stroked="t" strokecolor="black [3213]">
                  <v:imagedata r:id="rId16" o:title="address" recolortarget="black"/>
                </v:shape>
              </v:group>
            </w:pict>
          </mc:Fallback>
        </mc:AlternateContent>
      </w:r>
      <w:r w:rsidR="001E7EB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6B6DA710">
                <wp:simplePos x="0" y="0"/>
                <wp:positionH relativeFrom="margin">
                  <wp:align>center</wp:align>
                </wp:positionH>
                <wp:positionV relativeFrom="paragraph">
                  <wp:posOffset>755357</wp:posOffset>
                </wp:positionV>
                <wp:extent cx="2882265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72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316927" id="Rectángulo 44" o:spid="_x0000_s1026" style="position:absolute;margin-left:0;margin-top:59.5pt;width:226.95pt;height:372pt;z-index:25163877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" fillcolor="#823b0b [1605]" strokecolor="black [3213]" strokeweight="1pt">
                <v:fill color2="#823b0b [1605]" rotate="t" focusposition=",1" focussize="" colors="0 #c29f96;.5 #d8c5c0;1 #ece3e1" focus="100%" type="gradientRadial"/>
                <w10:wrap anchorx="margin"/>
              </v:rect>
            </w:pict>
          </mc:Fallback>
        </mc:AlternateContent>
      </w:r>
      <w:r w:rsidR="001E7EB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D371DB0">
                <wp:simplePos x="0" y="0"/>
                <wp:positionH relativeFrom="margin">
                  <wp:posOffset>3160590</wp:posOffset>
                </wp:positionH>
                <wp:positionV relativeFrom="paragraph">
                  <wp:posOffset>949715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77777777" w:rsidR="00D43E68" w:rsidRPr="00F51B69" w:rsidRDefault="00D11D22" w:rsidP="00D11D22">
                            <w:pPr>
                              <w:pStyle w:val="website"/>
                              <w:jc w:val="left"/>
                              <w:rPr>
                                <w:color w:val="00B050"/>
                              </w:rPr>
                            </w:pPr>
                            <w:r w:rsidRPr="00F51B69">
                              <w:rPr>
                                <w:rFonts w:cs="Arial"/>
                                <w:color w:val="00B050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0" type="#_x0000_t202" style="position:absolute;margin-left:248.85pt;margin-top:74.8pt;width:135pt;height:27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" filled="f" stroked="f">
                <v:textbox>
                  <w:txbxContent>
                    <w:p w14:paraId="7756E200" w14:textId="77777777" w:rsidR="00D43E68" w:rsidRPr="00F51B69" w:rsidRDefault="00D11D22" w:rsidP="00D11D22">
                      <w:pPr>
                        <w:pStyle w:val="website"/>
                        <w:jc w:val="left"/>
                        <w:rPr>
                          <w:color w:val="00B050"/>
                        </w:rPr>
                      </w:pPr>
                      <w:r w:rsidRPr="00F51B69">
                        <w:rPr>
                          <w:rFonts w:cs="Arial"/>
                          <w:color w:val="00B050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  <w:lang w:val="es-EC" w:eastAsia="es-EC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0389C267">
                <wp:simplePos x="0" y="0"/>
                <wp:positionH relativeFrom="margin">
                  <wp:posOffset>3130403</wp:posOffset>
                </wp:positionH>
                <wp:positionV relativeFrom="paragraph">
                  <wp:posOffset>1494204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1E7EBB" w:rsidRDefault="003B53D6" w:rsidP="003B53D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</w:pP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carrera.industrial@uta.edu.ec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Call: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2411537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  <w:t>Fax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t>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03-2851894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1" type="#_x0000_t202" style="position:absolute;margin-left:246.5pt;margin-top:117.65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" filled="f" stroked="f">
                <v:textbox>
                  <w:txbxContent>
                    <w:p w14:paraId="4F66D6AC" w14:textId="77777777" w:rsidR="003B53D6" w:rsidRPr="001E7EBB" w:rsidRDefault="003B53D6" w:rsidP="003B53D6">
                      <w:pPr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</w:pP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carrera.industrial@uta.edu.ec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Cdla. Universitaria (Predios Huachi)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Call: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2411537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  <w:t>Fax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t>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03-2851894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4A43C9A1">
                <wp:simplePos x="0" y="0"/>
                <wp:positionH relativeFrom="margin">
                  <wp:align>center</wp:align>
                </wp:positionH>
                <wp:positionV relativeFrom="paragraph">
                  <wp:posOffset>3970117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40A42" w14:textId="77777777" w:rsidR="00E65B55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0B14294F" w14:textId="77777777" w:rsidR="00310FBA" w:rsidRPr="00310FBA" w:rsidRDefault="00310FBA" w:rsidP="00310FBA">
                            <w:pPr>
                              <w:jc w:val="center"/>
                              <w:rPr>
                                <w:color w:val="000000" w:themeColor="text1"/>
                                <w:lang w:val="es-EC"/>
                              </w:rPr>
                            </w:pPr>
                            <w:r w:rsidRPr="00310FBA">
                              <w:rPr>
                                <w:color w:val="000000" w:themeColor="text1"/>
                                <w:lang w:val="sw-KE"/>
                              </w:rPr>
                              <w:t>UShughulikiaji wa Mwongozo wa Mizigo katika Shughuli za Kilimo</w:t>
                            </w:r>
                          </w:p>
                          <w:p w14:paraId="2B5D3F4E" w14:textId="21B6667C" w:rsidR="00C82F1C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C82F1C"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6D866368" wp14:editId="66807CEF">
                                  <wp:extent cx="1125415" cy="1125415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2548" cy="1142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526203" w14:textId="437CE1F7" w:rsid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A86DC49" w14:textId="08432E34" w:rsidR="00C82F1C" w:rsidRP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1FBA5461" w14:textId="77777777" w:rsidR="00C82F1C" w:rsidRDefault="00C82F1C" w:rsidP="00C82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A27EC" id="Forma libre: forma 43" o:spid="_x0000_s1032" style="position:absolute;margin-left:0;margin-top:312.6pt;width:199pt;height:149.6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XPHgQAACA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" adj="-11796480,,5400" path="m,l,1900720r2527442,l2527442,133564,1047964,123290,934948,,,xe" fillcolor="#f2f2f2 [3052]" strokecolor="black [3213]" strokeweight="2.25pt">
                <v:stroke joinstyle="miter"/>
                <v:formulas/>
                <v:path arrowok="t" o:connecttype="custom" o:connectlocs="0,0;0,1900555;2527300,1900555;2527300,133552;1047905,123279;934895,0;0,0" o:connectangles="0,0,0,0,0,0,0" textboxrect="0,0,2527442,1900720"/>
                <v:textbox>
                  <w:txbxContent>
                    <w:p w14:paraId="4AF40A42" w14:textId="77777777" w:rsidR="00E65B55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0B14294F" w14:textId="77777777" w:rsidR="00310FBA" w:rsidRPr="00310FBA" w:rsidRDefault="00310FBA" w:rsidP="00310FBA">
                      <w:pPr>
                        <w:jc w:val="center"/>
                        <w:rPr>
                          <w:color w:val="000000" w:themeColor="text1"/>
                          <w:lang w:val="es-EC"/>
                        </w:rPr>
                      </w:pPr>
                      <w:r w:rsidRPr="00310FBA">
                        <w:rPr>
                          <w:color w:val="000000" w:themeColor="text1"/>
                          <w:lang w:val="sw-KE"/>
                        </w:rPr>
                        <w:t>UShughulikiaji wa Mwongozo wa Mizigo katika Shughuli za Kilimo</w:t>
                      </w:r>
                    </w:p>
                    <w:p w14:paraId="2B5D3F4E" w14:textId="21B6667C" w:rsidR="00C82F1C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  <w:r w:rsidRPr="00C82F1C"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6D866368" wp14:editId="66807CEF">
                            <wp:extent cx="1125415" cy="1125415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2548" cy="11425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526203" w14:textId="437CE1F7" w:rsid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7A86DC49" w14:textId="08432E34" w:rsidR="00C82F1C" w:rsidRP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1FBA5461" w14:textId="77777777" w:rsidR="00C82F1C" w:rsidRDefault="00C82F1C" w:rsidP="00C82F1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402F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4E93F9A3">
                <wp:simplePos x="0" y="0"/>
                <wp:positionH relativeFrom="column">
                  <wp:posOffset>5873164</wp:posOffset>
                </wp:positionH>
                <wp:positionV relativeFrom="paragraph">
                  <wp:posOffset>3839943</wp:posOffset>
                </wp:positionV>
                <wp:extent cx="2781300" cy="2215662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215662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9FD2B" w14:textId="4A1681E5" w:rsidR="00E82AF5" w:rsidRDefault="00E82AF5" w:rsidP="00E82AF5">
                            <w:pPr>
                              <w:rPr>
                                <w:b/>
                                <w:color w:val="00B050"/>
                                <w:lang w:val="sw-KE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sw-KE"/>
                              </w:rPr>
                              <w:t>KUMBUKA</w:t>
                            </w:r>
                          </w:p>
                          <w:p w14:paraId="48D2C4F5" w14:textId="77777777" w:rsidR="00E82AF5" w:rsidRPr="00E82AF5" w:rsidRDefault="00E82AF5" w:rsidP="00E82AF5">
                            <w:pPr>
                              <w:rPr>
                                <w:b/>
                                <w:color w:val="00B050"/>
                                <w:lang w:val="sw-KE"/>
                              </w:rPr>
                            </w:pPr>
                          </w:p>
                          <w:p w14:paraId="71531FC0" w14:textId="0CBA8230" w:rsidR="006402FC" w:rsidRDefault="00E82AF5" w:rsidP="006402FC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USIFANYE KAZI KWA JITIHADA, FANYA KAZI KWA SALAMA NA KWA AKILI, KAZI YAKO MUHIMU NI KUKAA AFYA "</w:t>
                            </w:r>
                          </w:p>
                          <w:p w14:paraId="6A212CEC" w14:textId="77777777" w:rsidR="00E82AF5" w:rsidRPr="00E82AF5" w:rsidRDefault="00E82AF5" w:rsidP="006402FC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</w:p>
                          <w:p w14:paraId="40784B24" w14:textId="77777777" w:rsidR="00E82AF5" w:rsidRPr="00E82AF5" w:rsidRDefault="00E82AF5" w:rsidP="00E82AF5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2AF5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Ikiwa una wasiwasi juu ya afya yako au ya mtu wa familia ambaye hufanya shughuli za aina hii, inashauriwa kusoma hati hii ya habari vizuri.</w:t>
                            </w:r>
                          </w:p>
                          <w:p w14:paraId="3D7525A1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523173CB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4E341893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F9F9379" w14:textId="77777777" w:rsidR="006402FC" w:rsidRP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D919B56" w14:textId="77777777" w:rsidR="006402FC" w:rsidRDefault="006402FC" w:rsidP="006402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5CCD" id="Forma libre: forma 50" o:spid="_x0000_s1033" style="position:absolute;margin-left:462.45pt;margin-top:302.35pt;width:219pt;height:174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" adj="-11796480,,5400" path="m,10275l,2363057r2856216,l2835667,,2661007,r10274,92468l1623317,92468,1541124,10275,,10275xe" fillcolor="#823b0b [1605]" stroked="f" strokeweight="1pt">
                <v:fill color2="#823b0b [1605]" rotate="t" angle="180" colors="0 #c29f96;.5 #d8c5c0;1 #ece3e1" focus="100%" type="gradient"/>
                <v:stroke joinstyle="miter"/>
                <v:formulas/>
                <v:path arrowok="t" o:connecttype="custom" o:connectlocs="0,9634;0,2215662;2781300,2215662;2761290,0;2591211,0;2601216,86700;1580739,86700;1500702,9634;0,9634" o:connectangles="0,0,0,0,0,0,0,0,0" textboxrect="0,0,2856216,2363057"/>
                <v:textbox>
                  <w:txbxContent>
                    <w:p w14:paraId="73F9FD2B" w14:textId="4A1681E5" w:rsidR="00E82AF5" w:rsidRDefault="00E82AF5" w:rsidP="00E82AF5">
                      <w:pPr>
                        <w:rPr>
                          <w:b/>
                          <w:color w:val="00B050"/>
                          <w:lang w:val="sw-KE"/>
                        </w:rPr>
                      </w:pPr>
                      <w:r>
                        <w:rPr>
                          <w:b/>
                          <w:color w:val="00B050"/>
                          <w:lang w:val="sw-KE"/>
                        </w:rPr>
                        <w:t>KUMBUKA</w:t>
                      </w:r>
                    </w:p>
                    <w:p w14:paraId="48D2C4F5" w14:textId="77777777" w:rsidR="00E82AF5" w:rsidRPr="00E82AF5" w:rsidRDefault="00E82AF5" w:rsidP="00E82AF5">
                      <w:pPr>
                        <w:rPr>
                          <w:b/>
                          <w:color w:val="00B050"/>
                          <w:lang w:val="sw-KE"/>
                        </w:rPr>
                      </w:pPr>
                    </w:p>
                    <w:p w14:paraId="71531FC0" w14:textId="0CBA8230" w:rsidR="006402FC" w:rsidRDefault="00E82AF5" w:rsidP="006402FC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2AF5">
                        <w:rPr>
                          <w:b/>
                          <w:color w:val="000000" w:themeColor="text1"/>
                          <w:lang w:val="sw-KE"/>
                        </w:rPr>
                        <w:t>USIFANYE KAZI KWA JITIHADA, FANYA KAZI KWA SALAMA NA KWA AKILI, KAZI YAKO MUHIMU NI KUKAA AFYA "</w:t>
                      </w:r>
                    </w:p>
                    <w:p w14:paraId="6A212CEC" w14:textId="77777777" w:rsidR="00E82AF5" w:rsidRPr="00E82AF5" w:rsidRDefault="00E82AF5" w:rsidP="006402FC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</w:p>
                    <w:p w14:paraId="40784B24" w14:textId="77777777" w:rsidR="00E82AF5" w:rsidRPr="00E82AF5" w:rsidRDefault="00E82AF5" w:rsidP="00E82AF5">
                      <w:p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2AF5">
                        <w:rPr>
                          <w:b/>
                          <w:color w:val="000000" w:themeColor="text1"/>
                          <w:lang w:val="sw-KE"/>
                        </w:rPr>
                        <w:t>Ikiwa una wasiwasi juu ya afya yako au ya mtu wa familia ambaye hufanya shughuli za aina hii, inashauriwa kusoma hati hii ya habari vizuri.</w:t>
                      </w:r>
                    </w:p>
                    <w:p w14:paraId="3D7525A1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523173CB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4E341893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F9F9379" w14:textId="77777777" w:rsidR="006402FC" w:rsidRP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D919B56" w14:textId="77777777" w:rsidR="006402FC" w:rsidRDefault="006402FC" w:rsidP="006402F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20F5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27A0C509">
                <wp:simplePos x="0" y="0"/>
                <wp:positionH relativeFrom="column">
                  <wp:posOffset>2438400</wp:posOffset>
                </wp:positionH>
                <wp:positionV relativeFrom="paragraph">
                  <wp:posOffset>5478780</wp:posOffset>
                </wp:positionV>
                <wp:extent cx="2886075" cy="668655"/>
                <wp:effectExtent l="0" t="0" r="28575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668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4" type="#_x0000_t202" style="position:absolute;margin-left:192pt;margin-top:431.4pt;width:227.25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" fillcolor="#8fdea0">
                <v:fill color2="#dff3e3" rotate="t" angle="315" colors="0 #8fdea0;.5 #bce9c5;1 #dff3e3" focus="100%" type="gradient"/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6F101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6A60817">
                <wp:simplePos x="0" y="0"/>
                <wp:positionH relativeFrom="column">
                  <wp:posOffset>-907415</wp:posOffset>
                </wp:positionH>
                <wp:positionV relativeFrom="paragraph">
                  <wp:posOffset>3491230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6EB0B3" id="Rectángulo 40" o:spid="_x0000_s1026" style="position:absolute;margin-left:-71.45pt;margin-top:274.9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" fillcolor="#8fdea0" strokecolor="white [3212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13D771B9">
                <wp:simplePos x="0" y="0"/>
                <wp:positionH relativeFrom="column">
                  <wp:posOffset>-822489</wp:posOffset>
                </wp:positionH>
                <wp:positionV relativeFrom="paragraph">
                  <wp:posOffset>3952640</wp:posOffset>
                </wp:positionV>
                <wp:extent cx="2857500" cy="1943100"/>
                <wp:effectExtent l="1905" t="254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7CE29" w14:textId="77777777" w:rsidR="00310FBA" w:rsidRPr="00310FBA" w:rsidRDefault="00310FBA" w:rsidP="00310FBA">
                            <w:pPr>
                              <w:pStyle w:val="Cita1"/>
                              <w:rPr>
                                <w:rFonts w:cs="Arial"/>
                                <w:color w:val="833C0B" w:themeColor="accent2" w:themeShade="80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310FBA">
                              <w:rPr>
                                <w:rFonts w:cs="Arial"/>
                                <w:color w:val="833C0B" w:themeColor="accent2" w:themeShade="80"/>
                                <w:sz w:val="36"/>
                                <w:szCs w:val="36"/>
                                <w:lang w:val="sw-KE"/>
                              </w:rPr>
                              <w:t>UShughulikiaji wa Mwongozo wa Mizigo katika Shughuli za Kilimo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5" type="#_x0000_t202" style="position:absolute;margin-left:-64.75pt;margin-top:311.25pt;width:225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" filled="f" stroked="f">
                <v:textbox>
                  <w:txbxContent>
                    <w:p w14:paraId="0547CE29" w14:textId="77777777" w:rsidR="00310FBA" w:rsidRPr="00310FBA" w:rsidRDefault="00310FBA" w:rsidP="00310FBA">
                      <w:pPr>
                        <w:pStyle w:val="Cita1"/>
                        <w:rPr>
                          <w:rFonts w:cs="Arial"/>
                          <w:color w:val="833C0B" w:themeColor="accent2" w:themeShade="80"/>
                          <w:sz w:val="36"/>
                          <w:szCs w:val="36"/>
                          <w:lang w:val="es-EC"/>
                        </w:rPr>
                      </w:pPr>
                      <w:r w:rsidRPr="00310FBA">
                        <w:rPr>
                          <w:rFonts w:cs="Arial"/>
                          <w:color w:val="833C0B" w:themeColor="accent2" w:themeShade="80"/>
                          <w:sz w:val="36"/>
                          <w:szCs w:val="36"/>
                          <w:lang w:val="sw-KE"/>
                        </w:rPr>
                        <w:t>UShughulikiaji wa Mwongozo wa Mizigo katika Shughuli za Kilimo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01C433B0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4DB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" path="m,l,,,190500r714375,l828675,85725r2066925,l2895600,,,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D43E68">
        <w:br w:type="page"/>
      </w:r>
      <w:r w:rsidR="00310FBA"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93F98A" wp14:editId="454CBF27">
                <wp:simplePos x="0" y="0"/>
                <wp:positionH relativeFrom="margin">
                  <wp:posOffset>2486025</wp:posOffset>
                </wp:positionH>
                <wp:positionV relativeFrom="paragraph">
                  <wp:posOffset>4120970</wp:posOffset>
                </wp:positionV>
                <wp:extent cx="2971800" cy="1758315"/>
                <wp:effectExtent l="0" t="0" r="0" b="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75831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3536E" w14:textId="77777777" w:rsidR="00310FBA" w:rsidRDefault="00310FBA" w:rsidP="00310FBA">
                            <w:p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310FBA">
                              <w:rPr>
                                <w:color w:val="000000" w:themeColor="text1"/>
                                <w:lang w:val="sw-KE"/>
                              </w:rPr>
                              <w:t>chukua kitu (au kadhaa kwa wakati mmoja), tegemeza uzito wake, ili uiache mahali pengine au msimamo.</w:t>
                            </w:r>
                          </w:p>
                          <w:p w14:paraId="41206A36" w14:textId="77777777" w:rsidR="00310FBA" w:rsidRDefault="00310FBA" w:rsidP="00310FBA">
                            <w:p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</w:p>
                          <w:p w14:paraId="46095902" w14:textId="2875790C" w:rsidR="00310FBA" w:rsidRPr="00310FBA" w:rsidRDefault="00310FBA" w:rsidP="00310FBA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310FBA">
                              <w:rPr>
                                <w:color w:val="000000" w:themeColor="text1"/>
                                <w:lang w:val="sw-KE"/>
                              </w:rPr>
                              <w:t>inaweza kusababisha hatari kwa afya ya mtu kulingana na:</w:t>
                            </w:r>
                          </w:p>
                          <w:p w14:paraId="4775DBF1" w14:textId="77777777" w:rsidR="00310FBA" w:rsidRPr="00310FBA" w:rsidRDefault="00310FBA" w:rsidP="00310FBA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310FBA">
                              <w:rPr>
                                <w:color w:val="000000" w:themeColor="text1"/>
                                <w:lang w:val="sw-KE"/>
                              </w:rPr>
                              <w:t>Muda (kwa siku gani aina hii ya operesheni inafanywa na kwa vipindi vipi vya kupona),</w:t>
                            </w:r>
                          </w:p>
                          <w:p w14:paraId="4203FDCF" w14:textId="77777777" w:rsidR="00310FBA" w:rsidRPr="00310FBA" w:rsidRDefault="00310FBA" w:rsidP="00310FBA">
                            <w:pPr>
                              <w:jc w:val="both"/>
                              <w:rPr>
                                <w:color w:val="000000" w:themeColor="text1"/>
                                <w:lang w:val="es-EC"/>
                              </w:rPr>
                            </w:pPr>
                          </w:p>
                          <w:p w14:paraId="13976AEB" w14:textId="77777777" w:rsidR="00310FBA" w:rsidRPr="00310FBA" w:rsidRDefault="00310FBA" w:rsidP="00310FBA">
                            <w:pPr>
                              <w:jc w:val="both"/>
                              <w:rPr>
                                <w:color w:val="000000" w:themeColor="text1"/>
                                <w:lang w:val="es-EC"/>
                              </w:rPr>
                            </w:pPr>
                          </w:p>
                          <w:p w14:paraId="2BA89EC0" w14:textId="77777777" w:rsidR="00290A11" w:rsidRDefault="00290A11" w:rsidP="00290A11"/>
                          <w:p w14:paraId="7EDF0224" w14:textId="77777777" w:rsidR="00290A11" w:rsidRDefault="00290A11" w:rsidP="00290A11"/>
                          <w:p w14:paraId="4C62097A" w14:textId="77777777" w:rsidR="00290A11" w:rsidRDefault="00290A11" w:rsidP="00290A11"/>
                          <w:p w14:paraId="68126476" w14:textId="77777777" w:rsidR="00290A11" w:rsidRDefault="00290A11" w:rsidP="00290A11"/>
                          <w:p w14:paraId="24A4E639" w14:textId="77777777" w:rsidR="00290A11" w:rsidRDefault="00290A11" w:rsidP="00290A11"/>
                          <w:p w14:paraId="6520ED00" w14:textId="77777777" w:rsidR="00290A11" w:rsidRDefault="00290A11" w:rsidP="00290A11"/>
                          <w:p w14:paraId="3B31001A" w14:textId="77777777" w:rsidR="00290A11" w:rsidRDefault="00290A11" w:rsidP="00290A11"/>
                          <w:p w14:paraId="61DDBCE3" w14:textId="77777777" w:rsidR="00290A11" w:rsidRDefault="00290A11" w:rsidP="0029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3F98A" id="Rectángulo 32" o:spid="_x0000_s1036" style="position:absolute;margin-left:195.75pt;margin-top:324.5pt;width:234pt;height:138.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" fillcolor="#e2efd9 [665]" stroked="f" strokeweight="1pt">
                <v:textbox>
                  <w:txbxContent>
                    <w:p w14:paraId="7DB3536E" w14:textId="77777777" w:rsidR="00310FBA" w:rsidRDefault="00310FBA" w:rsidP="00310FBA">
                      <w:p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310FBA">
                        <w:rPr>
                          <w:color w:val="000000" w:themeColor="text1"/>
                          <w:lang w:val="sw-KE"/>
                        </w:rPr>
                        <w:t>chukua kitu (au kadhaa kwa wakati mmoja), tegemeza uzito wake, ili uiache mahali pengine au msimamo.</w:t>
                      </w:r>
                    </w:p>
                    <w:p w14:paraId="41206A36" w14:textId="77777777" w:rsidR="00310FBA" w:rsidRDefault="00310FBA" w:rsidP="00310FBA">
                      <w:p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</w:p>
                    <w:p w14:paraId="46095902" w14:textId="2875790C" w:rsidR="00310FBA" w:rsidRPr="00310FBA" w:rsidRDefault="00310FBA" w:rsidP="00310FBA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310FBA">
                        <w:rPr>
                          <w:color w:val="000000" w:themeColor="text1"/>
                          <w:lang w:val="sw-KE"/>
                        </w:rPr>
                        <w:t>inaweza kusababisha hatari kwa afya ya mtu kulingana na:</w:t>
                      </w:r>
                    </w:p>
                    <w:p w14:paraId="4775DBF1" w14:textId="77777777" w:rsidR="00310FBA" w:rsidRPr="00310FBA" w:rsidRDefault="00310FBA" w:rsidP="00310FBA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color w:val="000000" w:themeColor="text1"/>
                        </w:rPr>
                      </w:pPr>
                      <w:r w:rsidRPr="00310FBA">
                        <w:rPr>
                          <w:color w:val="000000" w:themeColor="text1"/>
                          <w:lang w:val="sw-KE"/>
                        </w:rPr>
                        <w:t>Muda (kwa siku gani aina hii ya operesheni inafanywa na kwa vipindi vipi vya kupona),</w:t>
                      </w:r>
                    </w:p>
                    <w:p w14:paraId="4203FDCF" w14:textId="77777777" w:rsidR="00310FBA" w:rsidRPr="00310FBA" w:rsidRDefault="00310FBA" w:rsidP="00310FBA">
                      <w:pPr>
                        <w:jc w:val="both"/>
                        <w:rPr>
                          <w:color w:val="000000" w:themeColor="text1"/>
                          <w:lang w:val="es-EC"/>
                        </w:rPr>
                      </w:pPr>
                    </w:p>
                    <w:p w14:paraId="13976AEB" w14:textId="77777777" w:rsidR="00310FBA" w:rsidRPr="00310FBA" w:rsidRDefault="00310FBA" w:rsidP="00310FBA">
                      <w:pPr>
                        <w:jc w:val="both"/>
                        <w:rPr>
                          <w:color w:val="000000" w:themeColor="text1"/>
                          <w:lang w:val="es-EC"/>
                        </w:rPr>
                      </w:pPr>
                    </w:p>
                    <w:p w14:paraId="2BA89EC0" w14:textId="77777777" w:rsidR="00290A11" w:rsidRDefault="00290A11" w:rsidP="00290A11"/>
                    <w:p w14:paraId="7EDF0224" w14:textId="77777777" w:rsidR="00290A11" w:rsidRDefault="00290A11" w:rsidP="00290A11"/>
                    <w:p w14:paraId="4C62097A" w14:textId="77777777" w:rsidR="00290A11" w:rsidRDefault="00290A11" w:rsidP="00290A11"/>
                    <w:p w14:paraId="68126476" w14:textId="77777777" w:rsidR="00290A11" w:rsidRDefault="00290A11" w:rsidP="00290A11"/>
                    <w:p w14:paraId="24A4E639" w14:textId="77777777" w:rsidR="00290A11" w:rsidRDefault="00290A11" w:rsidP="00290A11"/>
                    <w:p w14:paraId="6520ED00" w14:textId="77777777" w:rsidR="00290A11" w:rsidRDefault="00290A11" w:rsidP="00290A11"/>
                    <w:p w14:paraId="3B31001A" w14:textId="77777777" w:rsidR="00290A11" w:rsidRDefault="00290A11" w:rsidP="00290A11"/>
                    <w:p w14:paraId="61DDBCE3" w14:textId="77777777" w:rsidR="00290A11" w:rsidRDefault="00290A11" w:rsidP="00290A11"/>
                  </w:txbxContent>
                </v:textbox>
                <w10:wrap anchorx="margin"/>
              </v:rect>
            </w:pict>
          </mc:Fallback>
        </mc:AlternateContent>
      </w:r>
      <w:r w:rsidR="00E848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96A250" wp14:editId="1A9105D4">
                <wp:simplePos x="0" y="0"/>
                <wp:positionH relativeFrom="margin">
                  <wp:posOffset>5857875</wp:posOffset>
                </wp:positionH>
                <wp:positionV relativeFrom="paragraph">
                  <wp:posOffset>266700</wp:posOffset>
                </wp:positionV>
                <wp:extent cx="2818765" cy="447675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7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3F37B" w14:textId="77777777" w:rsidR="00E8488E" w:rsidRPr="00E8488E" w:rsidRDefault="00E8488E" w:rsidP="00E8488E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bCs/>
                                <w:color w:val="833C0B" w:themeColor="accent2" w:themeShade="80"/>
                                <w:lang w:val="sw-KE"/>
                              </w:rPr>
                              <w:t>Mapendekezo ya shughuli za kilimo</w:t>
                            </w:r>
                          </w:p>
                          <w:p w14:paraId="75FD3B50" w14:textId="77777777" w:rsidR="00AF41E6" w:rsidRDefault="00AF41E6" w:rsidP="00AF41E6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</w:pPr>
                          </w:p>
                          <w:p w14:paraId="79025DBA" w14:textId="77777777" w:rsidR="00AF41E6" w:rsidRDefault="00AF41E6" w:rsidP="00AF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6A250" id="Rectángulo 25" o:spid="_x0000_s1037" style="position:absolute;margin-left:461.25pt;margin-top:21pt;width:221.95pt;height:3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" filled="f" stroked="f" strokeweight="1pt">
                <v:textbox>
                  <w:txbxContent>
                    <w:p w14:paraId="7C63F37B" w14:textId="77777777" w:rsidR="00E8488E" w:rsidRPr="00E8488E" w:rsidRDefault="00E8488E" w:rsidP="00E8488E">
                      <w:pPr>
                        <w:rPr>
                          <w:b/>
                          <w:bCs/>
                          <w:color w:val="833C0B" w:themeColor="accent2" w:themeShade="80"/>
                          <w:lang w:val="sw-KE"/>
                        </w:rPr>
                      </w:pPr>
                      <w:r w:rsidRPr="00E8488E">
                        <w:rPr>
                          <w:b/>
                          <w:bCs/>
                          <w:color w:val="833C0B" w:themeColor="accent2" w:themeShade="80"/>
                          <w:lang w:val="sw-KE"/>
                        </w:rPr>
                        <w:t>Mapendekezo ya shughuli za kilimo</w:t>
                      </w:r>
                    </w:p>
                    <w:p w14:paraId="75FD3B50" w14:textId="77777777" w:rsidR="00AF41E6" w:rsidRDefault="00AF41E6" w:rsidP="00AF41E6">
                      <w:pPr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</w:pPr>
                    </w:p>
                    <w:p w14:paraId="79025DBA" w14:textId="77777777" w:rsidR="00AF41E6" w:rsidRDefault="00AF41E6" w:rsidP="00AF41E6"/>
                  </w:txbxContent>
                </v:textbox>
                <w10:wrap anchorx="margin"/>
              </v:rect>
            </w:pict>
          </mc:Fallback>
        </mc:AlternateContent>
      </w:r>
      <w:r w:rsidR="00E848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FE7556" wp14:editId="10EB3CBF">
                <wp:simplePos x="0" y="0"/>
                <wp:positionH relativeFrom="margin">
                  <wp:posOffset>5743575</wp:posOffset>
                </wp:positionH>
                <wp:positionV relativeFrom="paragraph">
                  <wp:posOffset>895350</wp:posOffset>
                </wp:positionV>
                <wp:extent cx="2838450" cy="270510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705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72E90" w14:textId="77777777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Epuka utumiaji wa mikanda kufanya shughuli za kilimo, hutoa mvutano wa muda kwa mfumo wa moyo na mishipa na majeraha ya kiuno nyuma.</w:t>
                            </w:r>
                          </w:p>
                          <w:p w14:paraId="6CC24DCF" w14:textId="7999777B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Idadi ya watu chini ya miaka 18 haipaswi kushughulikia raia zaidi ya kilo 12.5</w:t>
                            </w:r>
                          </w:p>
                          <w:p w14:paraId="752FF602" w14:textId="5740FE1C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Weka mgongo wako sawa sawa na uweke miguu yako mbali ili kuboresha utulivu.</w:t>
                            </w:r>
                          </w:p>
                          <w:p w14:paraId="4BFD95A6" w14:textId="73615F7F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Kufanya mazoezi, kufaidika kwa nguvu, nguvu ya misuli na hali ya moyo na moyo inayofaa MMC</w:t>
                            </w:r>
                          </w:p>
                          <w:p w14:paraId="68AADAAC" w14:textId="77777777" w:rsidR="00AF41E6" w:rsidRDefault="00AF41E6" w:rsidP="00AF41E6"/>
                          <w:p w14:paraId="7D93E128" w14:textId="77777777" w:rsidR="00AF41E6" w:rsidRDefault="00AF41E6" w:rsidP="00AF41E6"/>
                          <w:p w14:paraId="2D31B238" w14:textId="77777777" w:rsidR="00AF41E6" w:rsidRDefault="00AF41E6" w:rsidP="00AF41E6"/>
                          <w:p w14:paraId="668EDD64" w14:textId="77777777" w:rsidR="00AF41E6" w:rsidRDefault="00AF41E6" w:rsidP="00AF41E6"/>
                          <w:p w14:paraId="11D0375F" w14:textId="77777777" w:rsidR="00AF41E6" w:rsidRDefault="00AF41E6" w:rsidP="00AF41E6"/>
                          <w:p w14:paraId="7BE8FC84" w14:textId="77777777" w:rsidR="00AF41E6" w:rsidRDefault="00AF41E6" w:rsidP="00AF41E6"/>
                          <w:p w14:paraId="342C5F52" w14:textId="77777777" w:rsidR="00AF41E6" w:rsidRDefault="00AF41E6" w:rsidP="00AF41E6"/>
                          <w:p w14:paraId="2551A0EF" w14:textId="77777777" w:rsidR="00AF41E6" w:rsidRDefault="00AF41E6" w:rsidP="00AF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7556" id="Rectángulo 26" o:spid="_x0000_s1038" style="position:absolute;margin-left:452.25pt;margin-top:70.5pt;width:223.5pt;height:21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" fillcolor="#e2efd9 [665]" stroked="f" strokeweight="1pt">
                <v:textbox>
                  <w:txbxContent>
                    <w:p w14:paraId="73F72E90" w14:textId="77777777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Epuka utumiaji wa mikanda kufanya shughuli za kilimo, hutoa mvutano wa muda kwa mfumo wa moyo na mishipa na majeraha ya kiuno nyuma.</w:t>
                      </w:r>
                    </w:p>
                    <w:p w14:paraId="6CC24DCF" w14:textId="7999777B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Idadi ya watu chini ya miaka 18 haipaswi kushughulikia raia zaidi ya kilo 12.5</w:t>
                      </w:r>
                    </w:p>
                    <w:p w14:paraId="752FF602" w14:textId="5740FE1C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Weka mgongo wako sawa sawa na uweke miguu yako mbali ili kuboresha utulivu.</w:t>
                      </w:r>
                    </w:p>
                    <w:p w14:paraId="4BFD95A6" w14:textId="73615F7F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Kufanya mazoezi, kufaidika kwa nguvu, nguvu ya misuli na hali ya moyo na moyo inayofaa MMC</w:t>
                      </w:r>
                    </w:p>
                    <w:p w14:paraId="68AADAAC" w14:textId="77777777" w:rsidR="00AF41E6" w:rsidRDefault="00AF41E6" w:rsidP="00AF41E6"/>
                    <w:p w14:paraId="7D93E128" w14:textId="77777777" w:rsidR="00AF41E6" w:rsidRDefault="00AF41E6" w:rsidP="00AF41E6"/>
                    <w:p w14:paraId="2D31B238" w14:textId="77777777" w:rsidR="00AF41E6" w:rsidRDefault="00AF41E6" w:rsidP="00AF41E6"/>
                    <w:p w14:paraId="668EDD64" w14:textId="77777777" w:rsidR="00AF41E6" w:rsidRDefault="00AF41E6" w:rsidP="00AF41E6"/>
                    <w:p w14:paraId="11D0375F" w14:textId="77777777" w:rsidR="00AF41E6" w:rsidRDefault="00AF41E6" w:rsidP="00AF41E6"/>
                    <w:p w14:paraId="7BE8FC84" w14:textId="77777777" w:rsidR="00AF41E6" w:rsidRDefault="00AF41E6" w:rsidP="00AF41E6"/>
                    <w:p w14:paraId="342C5F52" w14:textId="77777777" w:rsidR="00AF41E6" w:rsidRDefault="00AF41E6" w:rsidP="00AF41E6"/>
                    <w:p w14:paraId="2551A0EF" w14:textId="77777777" w:rsidR="00AF41E6" w:rsidRDefault="00AF41E6" w:rsidP="00AF41E6"/>
                  </w:txbxContent>
                </v:textbox>
                <w10:wrap anchorx="margin"/>
              </v:rect>
            </w:pict>
          </mc:Fallback>
        </mc:AlternateContent>
      </w:r>
      <w:r w:rsidR="00E848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0376F4" wp14:editId="1070D4CC">
                <wp:simplePos x="0" y="0"/>
                <wp:positionH relativeFrom="margin">
                  <wp:posOffset>2524124</wp:posOffset>
                </wp:positionH>
                <wp:positionV relativeFrom="paragraph">
                  <wp:posOffset>3724275</wp:posOffset>
                </wp:positionV>
                <wp:extent cx="2886075" cy="650630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650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67D94" w14:textId="738C70D4" w:rsidR="008C263B" w:rsidRPr="008C263B" w:rsidRDefault="00290A11" w:rsidP="008C263B">
                            <w:pPr>
                              <w:jc w:val="both"/>
                              <w:rPr>
                                <w:b/>
                                <w:color w:val="833C0B" w:themeColor="accent2" w:themeShade="80"/>
                                <w:lang w:val="es-EC"/>
                              </w:rPr>
                            </w:pPr>
                            <w:proofErr w:type="gramStart"/>
                            <w:r w:rsidRPr="00290A11"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  <w:t>¿</w:t>
                            </w:r>
                            <w:r w:rsidR="008C263B" w:rsidRPr="008C263B">
                              <w:rPr>
                                <w:rFonts w:ascii="Courier New" w:hAnsi="Courier New" w:cs="Courier New"/>
                                <w:lang w:val="sw-KE" w:eastAsia="es-EC"/>
                              </w:rPr>
                              <w:t xml:space="preserve"> </w:t>
                            </w:r>
                            <w:r w:rsidR="008C263B" w:rsidRPr="008C263B">
                              <w:rPr>
                                <w:b/>
                                <w:color w:val="833C0B" w:themeColor="accent2" w:themeShade="80"/>
                                <w:lang w:val="sw-KE"/>
                              </w:rPr>
                              <w:t>Je</w:t>
                            </w:r>
                            <w:proofErr w:type="gramEnd"/>
                            <w:r w:rsidR="008C263B" w:rsidRPr="008C263B">
                              <w:rPr>
                                <w:b/>
                                <w:color w:val="833C0B" w:themeColor="accent2" w:themeShade="80"/>
                                <w:lang w:val="sw-KE"/>
                              </w:rPr>
                              <w:t>! Ni hatari gani ya kuinua mizigo kwa mikono</w:t>
                            </w:r>
                          </w:p>
                          <w:p w14:paraId="2D25B406" w14:textId="7165CEDE" w:rsidR="00290A11" w:rsidRPr="00290A11" w:rsidRDefault="00290A11" w:rsidP="00290A11">
                            <w:pPr>
                              <w:jc w:val="both"/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</w:pPr>
                            <w:r w:rsidRPr="00290A11"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  <w:t xml:space="preserve">? </w:t>
                            </w:r>
                          </w:p>
                          <w:p w14:paraId="1C7BBDB1" w14:textId="77777777" w:rsidR="00290A11" w:rsidRDefault="00290A11" w:rsidP="0029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376F4" id="Rectángulo 29" o:spid="_x0000_s1039" style="position:absolute;margin-left:198.75pt;margin-top:293.25pt;width:227.25pt;height:51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" filled="f" stroked="f" strokeweight="1pt">
                <v:textbox>
                  <w:txbxContent>
                    <w:p w14:paraId="65867D94" w14:textId="738C70D4" w:rsidR="008C263B" w:rsidRPr="008C263B" w:rsidRDefault="00290A11" w:rsidP="008C263B">
                      <w:pPr>
                        <w:jc w:val="both"/>
                        <w:rPr>
                          <w:b/>
                          <w:color w:val="833C0B" w:themeColor="accent2" w:themeShade="80"/>
                          <w:lang w:val="es-EC"/>
                        </w:rPr>
                      </w:pPr>
                      <w:proofErr w:type="gramStart"/>
                      <w:r w:rsidRPr="00290A11">
                        <w:rPr>
                          <w:b/>
                          <w:color w:val="833C0B" w:themeColor="accent2" w:themeShade="80"/>
                          <w:lang w:val="es-ES"/>
                        </w:rPr>
                        <w:t>¿</w:t>
                      </w:r>
                      <w:proofErr w:type="gramEnd"/>
                      <w:r w:rsidR="008C263B" w:rsidRPr="008C263B">
                        <w:rPr>
                          <w:rFonts w:ascii="Courier New" w:hAnsi="Courier New" w:cs="Courier New"/>
                          <w:lang w:val="sw-KE" w:eastAsia="es-EC"/>
                        </w:rPr>
                        <w:t xml:space="preserve"> </w:t>
                      </w:r>
                      <w:r w:rsidR="008C263B" w:rsidRPr="008C263B">
                        <w:rPr>
                          <w:b/>
                          <w:color w:val="833C0B" w:themeColor="accent2" w:themeShade="80"/>
                          <w:lang w:val="sw-KE"/>
                        </w:rPr>
                        <w:t>Je! Ni hatari gani ya kuinua mizigo kwa mikono</w:t>
                      </w:r>
                    </w:p>
                    <w:p w14:paraId="2D25B406" w14:textId="7165CEDE" w:rsidR="00290A11" w:rsidRPr="00290A11" w:rsidRDefault="00290A11" w:rsidP="00290A11">
                      <w:pPr>
                        <w:jc w:val="both"/>
                        <w:rPr>
                          <w:b/>
                          <w:color w:val="833C0B" w:themeColor="accent2" w:themeShade="80"/>
                          <w:lang w:val="es-ES"/>
                        </w:rPr>
                      </w:pPr>
                      <w:r w:rsidRPr="00290A11">
                        <w:rPr>
                          <w:b/>
                          <w:color w:val="833C0B" w:themeColor="accent2" w:themeShade="80"/>
                          <w:lang w:val="es-ES"/>
                        </w:rPr>
                        <w:t xml:space="preserve">? </w:t>
                      </w:r>
                    </w:p>
                    <w:p w14:paraId="1C7BBDB1" w14:textId="77777777" w:rsidR="00290A11" w:rsidRDefault="00290A11" w:rsidP="00290A11"/>
                  </w:txbxContent>
                </v:textbox>
                <w10:wrap anchorx="margin"/>
              </v:rect>
            </w:pict>
          </mc:Fallback>
        </mc:AlternateContent>
      </w:r>
      <w:r w:rsidR="00E848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D93595" wp14:editId="4037FED1">
                <wp:simplePos x="0" y="0"/>
                <wp:positionH relativeFrom="margin">
                  <wp:posOffset>2476499</wp:posOffset>
                </wp:positionH>
                <wp:positionV relativeFrom="paragraph">
                  <wp:posOffset>209550</wp:posOffset>
                </wp:positionV>
                <wp:extent cx="2943225" cy="650240"/>
                <wp:effectExtent l="0" t="0" r="9525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650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96E1B" w14:textId="77777777" w:rsidR="00E8488E" w:rsidRPr="00E8488E" w:rsidRDefault="00E8488E" w:rsidP="00E8488E">
                            <w:pPr>
                              <w:rPr>
                                <w:color w:val="833C0B" w:themeColor="accent2" w:themeShade="80"/>
                                <w:szCs w:val="24"/>
                                <w:lang w:val="sw-KE"/>
                              </w:rPr>
                            </w:pPr>
                            <w:r w:rsidRPr="00E8488E">
                              <w:rPr>
                                <w:color w:val="833C0B" w:themeColor="accent2" w:themeShade="80"/>
                                <w:szCs w:val="24"/>
                                <w:lang w:val="sw-KE"/>
                              </w:rPr>
                              <w:t>Faida za kuzuia hatari kwa sababu ya utunzaji mbaya wa mwongozo</w:t>
                            </w:r>
                          </w:p>
                          <w:p w14:paraId="62946232" w14:textId="77777777" w:rsidR="007E4704" w:rsidRDefault="007E4704" w:rsidP="007E47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93595" id="Rectángulo 34" o:spid="_x0000_s1040" style="position:absolute;margin-left:195pt;margin-top:16.5pt;width:231.75pt;height:51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" fillcolor="#8fdea0" stroked="f" strokeweight="1pt">
                <v:fill color2="#dff3e3" rotate="t" angle="315" colors="0 #8fdea0;.5 #bce9c5;1 #dff3e3" focus="100%" type="gradient"/>
                <v:textbox>
                  <w:txbxContent>
                    <w:p w14:paraId="67B96E1B" w14:textId="77777777" w:rsidR="00E8488E" w:rsidRPr="00E8488E" w:rsidRDefault="00E8488E" w:rsidP="00E8488E">
                      <w:pPr>
                        <w:rPr>
                          <w:color w:val="833C0B" w:themeColor="accent2" w:themeShade="80"/>
                          <w:szCs w:val="24"/>
                          <w:lang w:val="sw-KE"/>
                        </w:rPr>
                      </w:pPr>
                      <w:r w:rsidRPr="00E8488E">
                        <w:rPr>
                          <w:color w:val="833C0B" w:themeColor="accent2" w:themeShade="80"/>
                          <w:szCs w:val="24"/>
                          <w:lang w:val="sw-KE"/>
                        </w:rPr>
                        <w:t>Faida za kuzuia hatari kwa sababu ya utunzaji mbaya wa mwongozo</w:t>
                      </w:r>
                    </w:p>
                    <w:p w14:paraId="62946232" w14:textId="77777777" w:rsidR="007E4704" w:rsidRDefault="007E4704" w:rsidP="007E4704"/>
                  </w:txbxContent>
                </v:textbox>
                <w10:wrap anchorx="margin"/>
              </v:rect>
            </w:pict>
          </mc:Fallback>
        </mc:AlternateContent>
      </w:r>
      <w:r w:rsidR="00E848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AD242B" wp14:editId="787A0E20">
                <wp:simplePos x="0" y="0"/>
                <wp:positionH relativeFrom="margin">
                  <wp:posOffset>2476500</wp:posOffset>
                </wp:positionH>
                <wp:positionV relativeFrom="paragraph">
                  <wp:posOffset>714375</wp:posOffset>
                </wp:positionV>
                <wp:extent cx="2943225" cy="3048000"/>
                <wp:effectExtent l="0" t="0" r="9525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3048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08E04" w14:textId="77777777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Inaboresha maisha yako na jinsi unavyofanya shughuli zako za kilimo na za nyumbani</w:t>
                            </w:r>
                          </w:p>
                          <w:p w14:paraId="1DF4D4B2" w14:textId="0FA787EE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Epuka aina yoyote ya majeraha na magonjwa ya mifupa- Mtazamo kwamba, unaponunua kwenye maonyesho, pesa zako na uwepo wako</w:t>
                            </w:r>
                          </w:p>
                          <w:p w14:paraId="54906EB4" w14:textId="29167C32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Faida za kuzuia hatari kwa sababu ya utunzaji mbaya wa mwongozo</w:t>
                            </w:r>
                          </w:p>
                          <w:p w14:paraId="43F3D884" w14:textId="0E28A436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Inaboresha maisha yako na jinsi unavyofanya shughuli zako za kilimo na za nyumbani</w:t>
                            </w:r>
                          </w:p>
                          <w:p w14:paraId="7CC613B8" w14:textId="4E9EE0C4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lang w:val="sw-KE"/>
                              </w:rPr>
                            </w:pPr>
                            <w:r w:rsidRPr="00E8488E">
                              <w:rPr>
                                <w:color w:val="000000" w:themeColor="text1"/>
                                <w:lang w:val="sw-KE"/>
                              </w:rPr>
                              <w:t>Epuka aina yoyote ya majeraha na magonjwa ya mifupa- Mtazamo kwamba, unaponunua kwenye maonyesho, pesa zako na uwepo wako</w:t>
                            </w:r>
                          </w:p>
                          <w:p w14:paraId="765D304D" w14:textId="77777777" w:rsidR="009D1B8D" w:rsidRDefault="009D1B8D" w:rsidP="009D1B8D"/>
                          <w:p w14:paraId="4573B0EC" w14:textId="77777777" w:rsidR="00AF41E6" w:rsidRDefault="00AF41E6" w:rsidP="009D1B8D"/>
                          <w:p w14:paraId="02572062" w14:textId="77777777" w:rsidR="00AF41E6" w:rsidRDefault="00AF41E6" w:rsidP="009D1B8D"/>
                          <w:p w14:paraId="6382107D" w14:textId="77777777" w:rsidR="00AF41E6" w:rsidRDefault="00AF41E6" w:rsidP="009D1B8D"/>
                          <w:p w14:paraId="0FBF70CB" w14:textId="77777777" w:rsidR="00AF41E6" w:rsidRDefault="00AF41E6" w:rsidP="009D1B8D"/>
                          <w:p w14:paraId="3E56DD02" w14:textId="77777777" w:rsidR="00AF41E6" w:rsidRDefault="00AF41E6" w:rsidP="009D1B8D"/>
                          <w:p w14:paraId="25697796" w14:textId="77777777" w:rsidR="00AF41E6" w:rsidRDefault="00AF41E6" w:rsidP="009D1B8D"/>
                          <w:p w14:paraId="5A1D7182" w14:textId="77777777" w:rsidR="00AF41E6" w:rsidRDefault="00AF41E6" w:rsidP="009D1B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D242B" id="Rectángulo 19" o:spid="_x0000_s1041" style="position:absolute;margin-left:195pt;margin-top:56.25pt;width:231.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" fillcolor="#e2efd9 [665]" stroked="f" strokeweight="1pt">
                <v:textbox>
                  <w:txbxContent>
                    <w:p w14:paraId="0A208E04" w14:textId="77777777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Inaboresha maisha yako na jinsi unavyofanya shughuli zako za kilimo na za nyumbani</w:t>
                      </w:r>
                    </w:p>
                    <w:p w14:paraId="1DF4D4B2" w14:textId="0FA787EE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Epuka aina yoyote ya majeraha na magonjwa ya mifupa- Mtazamo kwamba, unaponunua kwenye maonyesho, pesa zako na uwepo wako</w:t>
                      </w:r>
                    </w:p>
                    <w:p w14:paraId="54906EB4" w14:textId="29167C32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Faida za kuzuia hatari kwa sababu ya utunzaji mbaya wa mwongozo</w:t>
                      </w:r>
                    </w:p>
                    <w:p w14:paraId="43F3D884" w14:textId="0E28A436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both"/>
                        <w:rPr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Inaboresha maisha yako na jinsi unavyofanya shughuli zako za kilimo na za nyumbani</w:t>
                      </w:r>
                    </w:p>
                    <w:p w14:paraId="7CC613B8" w14:textId="4E9EE0C4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both"/>
                        <w:rPr>
                          <w:lang w:val="sw-KE"/>
                        </w:rPr>
                      </w:pPr>
                      <w:r w:rsidRPr="00E8488E">
                        <w:rPr>
                          <w:color w:val="000000" w:themeColor="text1"/>
                          <w:lang w:val="sw-KE"/>
                        </w:rPr>
                        <w:t>Epuka aina yoyote ya majeraha na magonjwa ya mifupa- Mtazamo kwamba, unaponunua kwenye maonyesho, pesa zako na uwepo wako</w:t>
                      </w:r>
                    </w:p>
                    <w:p w14:paraId="765D304D" w14:textId="77777777" w:rsidR="009D1B8D" w:rsidRDefault="009D1B8D" w:rsidP="009D1B8D"/>
                    <w:p w14:paraId="4573B0EC" w14:textId="77777777" w:rsidR="00AF41E6" w:rsidRDefault="00AF41E6" w:rsidP="009D1B8D"/>
                    <w:p w14:paraId="02572062" w14:textId="77777777" w:rsidR="00AF41E6" w:rsidRDefault="00AF41E6" w:rsidP="009D1B8D"/>
                    <w:p w14:paraId="6382107D" w14:textId="77777777" w:rsidR="00AF41E6" w:rsidRDefault="00AF41E6" w:rsidP="009D1B8D"/>
                    <w:p w14:paraId="0FBF70CB" w14:textId="77777777" w:rsidR="00AF41E6" w:rsidRDefault="00AF41E6" w:rsidP="009D1B8D"/>
                    <w:p w14:paraId="3E56DD02" w14:textId="77777777" w:rsidR="00AF41E6" w:rsidRDefault="00AF41E6" w:rsidP="009D1B8D"/>
                    <w:p w14:paraId="25697796" w14:textId="77777777" w:rsidR="00AF41E6" w:rsidRDefault="00AF41E6" w:rsidP="009D1B8D"/>
                    <w:p w14:paraId="5A1D7182" w14:textId="77777777" w:rsidR="00AF41E6" w:rsidRDefault="00AF41E6" w:rsidP="009D1B8D"/>
                  </w:txbxContent>
                </v:textbox>
                <w10:wrap anchorx="margin"/>
              </v:rect>
            </w:pict>
          </mc:Fallback>
        </mc:AlternateContent>
      </w:r>
      <w:r w:rsidR="00DB678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3A0F73" wp14:editId="31D6E334">
                <wp:simplePos x="0" y="0"/>
                <wp:positionH relativeFrom="column">
                  <wp:posOffset>6172103</wp:posOffset>
                </wp:positionH>
                <wp:positionV relativeFrom="paragraph">
                  <wp:posOffset>3735803</wp:posOffset>
                </wp:positionV>
                <wp:extent cx="2019300" cy="1971675"/>
                <wp:effectExtent l="19050" t="19050" r="19050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6885">
                          <a:off x="0" y="0"/>
                          <a:ext cx="2019300" cy="1971675"/>
                        </a:xfrm>
                        <a:prstGeom prst="ellipse">
                          <a:avLst/>
                        </a:prstGeom>
                        <a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8AFA38" id="Elipse 54" o:spid="_x0000_s1026" style="position:absolute;margin-left:486pt;margin-top:294.15pt;width:159pt;height:155.25pt;rotation:717494fd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" strokecolor="black [3213]" strokeweight="1pt">
                <v:fill r:id="rId20" o:title="" recolor="t" rotate="t" type="frame"/>
                <v:stroke joinstyle="miter"/>
              </v:oval>
            </w:pict>
          </mc:Fallback>
        </mc:AlternateContent>
      </w:r>
      <w:r w:rsidR="00DB678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A530275">
                <wp:simplePos x="0" y="0"/>
                <wp:positionH relativeFrom="column">
                  <wp:posOffset>-817684</wp:posOffset>
                </wp:positionH>
                <wp:positionV relativeFrom="paragraph">
                  <wp:posOffset>3552092</wp:posOffset>
                </wp:positionV>
                <wp:extent cx="2848708" cy="2549770"/>
                <wp:effectExtent l="0" t="0" r="27940" b="2222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708" cy="25497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4D3D0" w14:textId="00E89BDB" w:rsidR="003754CC" w:rsidRDefault="00E8488E" w:rsidP="00E8488E">
                            <w:pPr>
                              <w:rPr>
                                <w:b/>
                                <w:color w:val="833C0B" w:themeColor="accent2" w:themeShade="80"/>
                                <w:lang w:val="sw-KE"/>
                              </w:rPr>
                            </w:pPr>
                            <w:r w:rsidRPr="002D1FDE"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  <w:t>¿</w:t>
                            </w:r>
                            <w:r w:rsidRPr="00E8488E">
                              <w:rPr>
                                <w:color w:val="833C0B" w:themeColor="accent2" w:themeShade="80"/>
                                <w:szCs w:val="24"/>
                                <w:lang w:val="sw-KE" w:eastAsia="es-MX"/>
                              </w:rPr>
                              <w:t>Je</w:t>
                            </w:r>
                            <w:r w:rsidRPr="00E8488E">
                              <w:rPr>
                                <w:b/>
                                <w:color w:val="833C0B" w:themeColor="accent2" w:themeShade="80"/>
                                <w:lang w:val="sw-KE"/>
                              </w:rPr>
                              <w:t xml:space="preserve"> Kuna hatari gani za kuinua mizigo kwa makosa?</w:t>
                            </w:r>
                          </w:p>
                          <w:p w14:paraId="76AFE3B1" w14:textId="77777777" w:rsidR="00E8488E" w:rsidRPr="00E8488E" w:rsidRDefault="00E8488E" w:rsidP="00E8488E">
                            <w:pPr>
                              <w:rPr>
                                <w:b/>
                                <w:color w:val="833C0B" w:themeColor="accent2" w:themeShade="80"/>
                                <w:lang w:val="sw-KE"/>
                              </w:rPr>
                            </w:pPr>
                          </w:p>
                          <w:p w14:paraId="6BF1A23B" w14:textId="1D6CCE18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Shida za misuli</w:t>
                            </w:r>
                          </w:p>
                          <w:p w14:paraId="2FE9A44D" w14:textId="38E46479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Diski za Herniated, lumbago na protrusheni za diski.</w:t>
                            </w:r>
                          </w:p>
                          <w:p w14:paraId="3150E2FC" w14:textId="2CEF57D1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Kudhoofika kwa misuli</w:t>
                            </w:r>
                          </w:p>
                          <w:p w14:paraId="07209C31" w14:textId="7508A8F1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Kuvaa tishu za misuli</w:t>
                            </w:r>
                          </w:p>
                          <w:p w14:paraId="0914B196" w14:textId="68461258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Hatari ya kuvunjika</w:t>
                            </w:r>
                          </w:p>
                          <w:p w14:paraId="79ED7A4A" w14:textId="633AB047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Ugonjwa wa kupungua kwa muda mrefu</w:t>
                            </w:r>
                          </w:p>
                          <w:p w14:paraId="26796EEE" w14:textId="5D898CBA" w:rsidR="00E8488E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Ulemavu wa uhamaji</w:t>
                            </w:r>
                          </w:p>
                          <w:p w14:paraId="1EBEA06A" w14:textId="1BA178A7" w:rsidR="003754CC" w:rsidRPr="00E8488E" w:rsidRDefault="00E8488E" w:rsidP="00E8488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E8488E">
                              <w:rPr>
                                <w:b/>
                                <w:color w:val="000000" w:themeColor="text1"/>
                                <w:lang w:val="sw-KE"/>
                              </w:rPr>
                              <w:t>Faida za kuzuia hatari kwa</w:t>
                            </w:r>
                          </w:p>
                          <w:p w14:paraId="121CD1C9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6A8C63C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3C9F12B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535E4C0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F956354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1107597" w14:textId="77777777" w:rsidR="003754CC" w:rsidRP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44B5104" w14:textId="77777777" w:rsidR="003754CC" w:rsidRDefault="003754CC" w:rsidP="003754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2" style="position:absolute;margin-left:-64.4pt;margin-top:279.7pt;width:224.3pt;height:20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" fillcolor="#c5e0b3 [1305]" strokecolor="black [3213]" strokeweight="1.5pt">
                <v:textbox>
                  <w:txbxContent>
                    <w:p w14:paraId="4C84D3D0" w14:textId="00E89BDB" w:rsidR="003754CC" w:rsidRDefault="00E8488E" w:rsidP="00E8488E">
                      <w:pPr>
                        <w:rPr>
                          <w:b/>
                          <w:color w:val="833C0B" w:themeColor="accent2" w:themeShade="80"/>
                          <w:lang w:val="sw-KE"/>
                        </w:rPr>
                      </w:pPr>
                      <w:r w:rsidRPr="002D1FDE">
                        <w:rPr>
                          <w:b/>
                          <w:color w:val="833C0B" w:themeColor="accent2" w:themeShade="80"/>
                          <w:lang w:val="es-ES"/>
                        </w:rPr>
                        <w:t>¿</w:t>
                      </w:r>
                      <w:r w:rsidRPr="00E8488E">
                        <w:rPr>
                          <w:color w:val="833C0B" w:themeColor="accent2" w:themeShade="80"/>
                          <w:szCs w:val="24"/>
                          <w:lang w:val="sw-KE" w:eastAsia="es-MX"/>
                        </w:rPr>
                        <w:t>Je</w:t>
                      </w:r>
                      <w:r w:rsidRPr="00E8488E">
                        <w:rPr>
                          <w:b/>
                          <w:color w:val="833C0B" w:themeColor="accent2" w:themeShade="80"/>
                          <w:lang w:val="sw-KE"/>
                        </w:rPr>
                        <w:t xml:space="preserve"> Kuna hatari gani za kuinua mizigo kwa makosa?</w:t>
                      </w:r>
                    </w:p>
                    <w:p w14:paraId="76AFE3B1" w14:textId="77777777" w:rsidR="00E8488E" w:rsidRPr="00E8488E" w:rsidRDefault="00E8488E" w:rsidP="00E8488E">
                      <w:pPr>
                        <w:rPr>
                          <w:b/>
                          <w:color w:val="833C0B" w:themeColor="accent2" w:themeShade="80"/>
                          <w:lang w:val="sw-KE"/>
                        </w:rPr>
                      </w:pPr>
                    </w:p>
                    <w:p w14:paraId="6BF1A23B" w14:textId="1D6CCE18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Shida za misuli</w:t>
                      </w:r>
                    </w:p>
                    <w:p w14:paraId="2FE9A44D" w14:textId="38E46479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Diski za Herniated, lumbago na protrusheni za diski.</w:t>
                      </w:r>
                    </w:p>
                    <w:p w14:paraId="3150E2FC" w14:textId="2CEF57D1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Kudhoofika kwa misuli</w:t>
                      </w:r>
                    </w:p>
                    <w:p w14:paraId="07209C31" w14:textId="7508A8F1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Kuvaa tishu za misuli</w:t>
                      </w:r>
                    </w:p>
                    <w:p w14:paraId="0914B196" w14:textId="68461258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Hatari ya kuvunjika</w:t>
                      </w:r>
                    </w:p>
                    <w:p w14:paraId="79ED7A4A" w14:textId="633AB047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Ugonjwa wa kupungua kwa muda mrefu</w:t>
                      </w:r>
                    </w:p>
                    <w:p w14:paraId="26796EEE" w14:textId="5D898CBA" w:rsidR="00E8488E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both"/>
                        <w:rPr>
                          <w:b/>
                          <w:color w:val="000000" w:themeColor="text1"/>
                          <w:lang w:val="sw-KE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Ulemavu wa uhamaji</w:t>
                      </w:r>
                    </w:p>
                    <w:p w14:paraId="1EBEA06A" w14:textId="1BA178A7" w:rsidR="003754CC" w:rsidRPr="00E8488E" w:rsidRDefault="00E8488E" w:rsidP="00E8488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  <w:r w:rsidRPr="00E8488E">
                        <w:rPr>
                          <w:b/>
                          <w:color w:val="000000" w:themeColor="text1"/>
                          <w:lang w:val="sw-KE"/>
                        </w:rPr>
                        <w:t>Faida za kuzuia hatari kwa</w:t>
                      </w:r>
                    </w:p>
                    <w:p w14:paraId="121CD1C9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6A8C63C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3C9F12B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535E4C0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F956354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1107597" w14:textId="77777777" w:rsidR="003754CC" w:rsidRP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44B5104" w14:textId="77777777" w:rsidR="003754CC" w:rsidRDefault="003754CC" w:rsidP="003754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344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55DA29C" wp14:editId="19756CCF">
                <wp:simplePos x="0" y="0"/>
                <wp:positionH relativeFrom="column">
                  <wp:posOffset>-808892</wp:posOffset>
                </wp:positionH>
                <wp:positionV relativeFrom="paragraph">
                  <wp:posOffset>1872763</wp:posOffset>
                </wp:positionV>
                <wp:extent cx="2804648" cy="8792"/>
                <wp:effectExtent l="0" t="0" r="15240" b="2984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648" cy="87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FBFD8" id="Conector recto 53" o:spid="_x0000_s1026" style="position:absolute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7pt,147.45pt" to="157.1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085CD" wp14:editId="57D6D3FF">
                <wp:simplePos x="0" y="0"/>
                <wp:positionH relativeFrom="column">
                  <wp:posOffset>597632</wp:posOffset>
                </wp:positionH>
                <wp:positionV relativeFrom="paragraph">
                  <wp:posOffset>386520</wp:posOffset>
                </wp:positionV>
                <wp:extent cx="17585" cy="3042138"/>
                <wp:effectExtent l="0" t="0" r="20955" b="2540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5" cy="304213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26E1D" id="Conector recto 49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30.45pt" to="48.45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  <w:lang w:val="es-EC" w:eastAsia="es-EC"/>
        </w:rPr>
        <w:drawing>
          <wp:anchor distT="0" distB="0" distL="114300" distR="114300" simplePos="0" relativeHeight="251751424" behindDoc="0" locked="0" layoutInCell="1" allowOverlap="1" wp14:anchorId="653DE461" wp14:editId="2CFDA3B3">
            <wp:simplePos x="0" y="0"/>
            <wp:positionH relativeFrom="column">
              <wp:posOffset>-817880</wp:posOffset>
            </wp:positionH>
            <wp:positionV relativeFrom="paragraph">
              <wp:posOffset>386715</wp:posOffset>
            </wp:positionV>
            <wp:extent cx="2829560" cy="3011170"/>
            <wp:effectExtent l="19050" t="19050" r="27940" b="1778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30111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A1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9EBD2F" wp14:editId="2640E73A">
                <wp:simplePos x="0" y="0"/>
                <wp:positionH relativeFrom="margin">
                  <wp:posOffset>5886108</wp:posOffset>
                </wp:positionH>
                <wp:positionV relativeFrom="paragraph">
                  <wp:posOffset>-557530</wp:posOffset>
                </wp:positionV>
                <wp:extent cx="1714500" cy="428625"/>
                <wp:effectExtent l="0" t="0" r="0" b="9525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9ED45" w14:textId="77777777" w:rsidR="003754CC" w:rsidRPr="00D11D22" w:rsidRDefault="003754CC" w:rsidP="003754C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</w:pPr>
                            <w:r w:rsidRPr="003754CC">
                              <w:rPr>
                                <w:b/>
                                <w:noProof/>
                                <w:color w:val="000000" w:themeColor="text1"/>
                                <w:szCs w:val="22"/>
                                <w:lang w:val="es-US" w:eastAsia="es-EC"/>
                              </w:rPr>
                              <w:t>Para mas información visite nuestra página</w:t>
                            </w:r>
                            <w:r w:rsidRPr="00D11D22">
                              <w:rPr>
                                <w:rFonts w:ascii="Arial" w:hAnsi="Arial" w:cs="Arial"/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  <w:t>:</w:t>
                            </w:r>
                          </w:p>
                          <w:p w14:paraId="27D063D5" w14:textId="77777777" w:rsidR="003754CC" w:rsidRPr="00D11D22" w:rsidRDefault="003754CC" w:rsidP="003754CC">
                            <w:pPr>
                              <w:pStyle w:val="website"/>
                              <w:jc w:val="left"/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EBD2F" id="_x0000_s1041" type="#_x0000_t202" style="position:absolute;margin-left:463.45pt;margin-top:-43.9pt;width:135pt;height:33.7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" filled="f" stroked="f">
                <v:textbox>
                  <w:txbxContent>
                    <w:p w14:paraId="70B9ED45" w14:textId="77777777" w:rsidR="003754CC" w:rsidRPr="00D11D22" w:rsidRDefault="003754CC" w:rsidP="003754CC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</w:pPr>
                      <w:r w:rsidRPr="003754CC">
                        <w:rPr>
                          <w:b/>
                          <w:noProof/>
                          <w:color w:val="000000" w:themeColor="text1"/>
                          <w:szCs w:val="22"/>
                          <w:lang w:val="es-US" w:eastAsia="es-EC"/>
                        </w:rPr>
                        <w:t>Para mas información visite nuestra página</w:t>
                      </w:r>
                      <w:r w:rsidRPr="00D11D22">
                        <w:rPr>
                          <w:rFonts w:ascii="Arial" w:hAnsi="Arial" w:cs="Arial"/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  <w:t>:</w:t>
                      </w:r>
                    </w:p>
                    <w:p w14:paraId="27D063D5" w14:textId="77777777" w:rsidR="003754CC" w:rsidRPr="00D11D22" w:rsidRDefault="003754CC" w:rsidP="003754CC">
                      <w:pPr>
                        <w:pStyle w:val="website"/>
                        <w:jc w:val="left"/>
                        <w:rPr>
                          <w:color w:val="FFFFFF" w:themeColor="background1"/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0A1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CA530E" wp14:editId="487F8E8D">
                <wp:simplePos x="0" y="0"/>
                <wp:positionH relativeFrom="rightMargin">
                  <wp:align>left</wp:align>
                </wp:positionH>
                <wp:positionV relativeFrom="paragraph">
                  <wp:posOffset>-656493</wp:posOffset>
                </wp:positionV>
                <wp:extent cx="800100" cy="647700"/>
                <wp:effectExtent l="0" t="0" r="19050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47700"/>
                        </a:xfrm>
                        <a:prstGeom prst="rect">
                          <a:avLst/>
                        </a:prstGeom>
                        <a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0FFEB" w14:textId="77777777" w:rsidR="003754CC" w:rsidRDefault="003754CC" w:rsidP="003754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530E" id="Cuadro de texto 85" o:spid="_x0000_s1042" type="#_x0000_t202" style="position:absolute;margin-left:0;margin-top:-51.7pt;width:63pt;height:51pt;z-index:2517340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" strokecolor="black [3213]" strokeweight="1.5pt">
                <v:fill r:id="rId23" o:title="" recolor="t" rotate="t" type="frame"/>
                <v:textbox>
                  <w:txbxContent>
                    <w:p w14:paraId="70F0FFEB" w14:textId="77777777" w:rsidR="003754CC" w:rsidRDefault="003754CC" w:rsidP="003754CC"/>
                  </w:txbxContent>
                </v:textbox>
                <w10:wrap anchorx="margin"/>
              </v:shape>
            </w:pict>
          </mc:Fallback>
        </mc:AlternateContent>
      </w:r>
      <w:r w:rsidR="00290A1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65B7E7" wp14:editId="7BA69FFB">
                <wp:simplePos x="0" y="0"/>
                <wp:positionH relativeFrom="column">
                  <wp:posOffset>-914400</wp:posOffset>
                </wp:positionH>
                <wp:positionV relativeFrom="paragraph">
                  <wp:posOffset>-703384</wp:posOffset>
                </wp:positionV>
                <wp:extent cx="2145030" cy="782516"/>
                <wp:effectExtent l="0" t="0" r="7620" b="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030" cy="78251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EF0C5" w14:textId="77777777" w:rsidR="000B1A27" w:rsidRDefault="000B1A27" w:rsidP="000B1A27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0B19C598" w14:textId="76E3D824" w:rsidR="000B1A27" w:rsidRPr="000B1A27" w:rsidRDefault="008C263B" w:rsidP="000B1A2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>ERGONOMICS</w:t>
                            </w:r>
                            <w:r w:rsidR="000B1A27" w:rsidRPr="000B1A27"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 xml:space="preserve"> MMC</w:t>
                            </w:r>
                          </w:p>
                          <w:p w14:paraId="344C8556" w14:textId="77777777" w:rsidR="000B1A27" w:rsidRDefault="000B1A27" w:rsidP="000B1A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5B7E7" id="Rectángulo 31" o:spid="_x0000_s1045" style="position:absolute;margin-left:-1in;margin-top:-55.4pt;width:168.9pt;height:61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" fillcolor="#8fdea0" stroked="f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0BEEF0C5" w14:textId="77777777" w:rsidR="000B1A27" w:rsidRDefault="000B1A27" w:rsidP="000B1A27">
                      <w:pPr>
                        <w:jc w:val="center"/>
                        <w:rPr>
                          <w:color w:val="833C0B" w:themeColor="accent2" w:themeShade="80"/>
                          <w:sz w:val="28"/>
                          <w:szCs w:val="28"/>
                        </w:rPr>
                      </w:pPr>
                    </w:p>
                    <w:p w14:paraId="0B19C598" w14:textId="76E3D824" w:rsidR="000B1A27" w:rsidRPr="000B1A27" w:rsidRDefault="008C263B" w:rsidP="000B1A2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  <w:r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>ERGONOMICS</w:t>
                      </w:r>
                      <w:r w:rsidR="000B1A27" w:rsidRPr="000B1A27"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 xml:space="preserve"> MMC</w:t>
                      </w:r>
                    </w:p>
                    <w:p w14:paraId="344C8556" w14:textId="77777777" w:rsidR="000B1A27" w:rsidRDefault="000B1A27" w:rsidP="000B1A2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F41E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74B4A007">
                <wp:simplePos x="0" y="0"/>
                <wp:positionH relativeFrom="column">
                  <wp:posOffset>2162810</wp:posOffset>
                </wp:positionH>
                <wp:positionV relativeFrom="paragraph">
                  <wp:posOffset>34925</wp:posOffset>
                </wp:positionV>
                <wp:extent cx="6521450" cy="5889625"/>
                <wp:effectExtent l="0" t="0" r="12700" b="15875"/>
                <wp:wrapSquare wrapText="bothSides"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0" cy="58896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E5061" w14:textId="11D7D4DE" w:rsidR="00A72881" w:rsidRPr="00A72881" w:rsidRDefault="00A72881" w:rsidP="007E470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45" style="position:absolute;margin-left:170.3pt;margin-top:2.75pt;width:513.5pt;height:463.7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" fillcolor="#8fdea0" strokecolor="#1f4d78 [1604]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146E5061" w14:textId="11D7D4DE" w:rsidR="00A72881" w:rsidRPr="00A72881" w:rsidRDefault="00A72881" w:rsidP="007E4704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AF41E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0CE27717">
                <wp:simplePos x="0" y="0"/>
                <wp:positionH relativeFrom="column">
                  <wp:posOffset>-931985</wp:posOffset>
                </wp:positionH>
                <wp:positionV relativeFrom="paragraph">
                  <wp:posOffset>228600</wp:posOffset>
                </wp:positionV>
                <wp:extent cx="3094893" cy="5825490"/>
                <wp:effectExtent l="0" t="0" r="10795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893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A4D2F8" id="Rectángulo 82" o:spid="_x0000_s1026" style="position:absolute;margin-left:-73.4pt;margin-top:18pt;width:243.7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" filled="f" strokecolor="black [3213]" strokeweight="1pt"/>
            </w:pict>
          </mc:Fallback>
        </mc:AlternateContent>
      </w:r>
      <w:r w:rsidR="005A6C1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621D0801">
                <wp:simplePos x="0" y="0"/>
                <wp:positionH relativeFrom="column">
                  <wp:posOffset>1732426</wp:posOffset>
                </wp:positionH>
                <wp:positionV relativeFrom="paragraph">
                  <wp:posOffset>-735965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6340" id="Forma libre: forma 62" o:spid="_x0000_s1026" style="position:absolute;margin-left:136.4pt;margin-top:-57.95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" path="m,l877402,750548r6057239,-5286l6934641,,,xe" fillcolor="#823b0b [1605]" stroked="f" strokeweight="1pt">
                <v:fill color2="#823b0b [1605]" rotate="t" focusposition=".5,.5" focussize="" colors="0 #c29f96;.5 #d8c5c0;1 #ece3e1" focus="100%" type="gradientRadial"/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1E7EB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0E457879">
                <wp:simplePos x="0" y="0"/>
                <wp:positionH relativeFrom="column">
                  <wp:posOffset>-977900</wp:posOffset>
                </wp:positionH>
                <wp:positionV relativeFrom="paragraph">
                  <wp:posOffset>-722630</wp:posOffset>
                </wp:positionV>
                <wp:extent cx="9638030" cy="861695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1695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0F81F" w14:textId="77777777" w:rsidR="005A6C17" w:rsidRPr="005A6C17" w:rsidRDefault="005A6C17" w:rsidP="005A6C17">
                            <w:pPr>
                              <w:jc w:val="center"/>
                            </w:pPr>
                            <w:r w:rsidRPr="005A6C17">
                              <w:t>ERGONOMIA MMC</w:t>
                            </w:r>
                          </w:p>
                          <w:p w14:paraId="4E4A5A88" w14:textId="5B7CC499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4BE7" id="Forma libre: forma 52" o:spid="_x0000_s1047" style="position:absolute;margin-left:-77pt;margin-top:-56.9pt;width:758.9pt;height:67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" adj="-11796480,,5400" path="m,l10274,873304r9616612,10274l9626886,760288,3123344,770562,2239766,10274,,xe" fillcolor="#8fdea0" stroked="f" strokeweight="1pt">
                <v:fill color2="#dff3e3" rotate="t" angle="315" colors="0 #8fdea0;.5 #bce9c5;1 #dff3e3" focus="100%" type="gradient"/>
                <v:stroke joinstyle="miter"/>
                <v:formulas/>
                <v:path arrowok="t" o:connecttype="custom" o:connectlocs="0,0;10286,851675;9638030,861695;9638030,741458;3126960,751478;2242359,10020;0,0" o:connectangles="0,0,0,0,0,0,0" textboxrect="0,0,9626886,883578"/>
                <v:textbox>
                  <w:txbxContent>
                    <w:p w14:paraId="6AD0F81F" w14:textId="77777777" w:rsidR="005A6C17" w:rsidRPr="005A6C17" w:rsidRDefault="005A6C17" w:rsidP="005A6C17">
                      <w:pPr>
                        <w:jc w:val="center"/>
                      </w:pPr>
                      <w:r w:rsidRPr="005A6C17">
                        <w:t>ERGONOMIA MMC</w:t>
                      </w:r>
                    </w:p>
                    <w:p w14:paraId="4E4A5A88" w14:textId="5B7CC499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54C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35B3F35A">
                <wp:simplePos x="0" y="0"/>
                <wp:positionH relativeFrom="margin">
                  <wp:align>center</wp:align>
                </wp:positionH>
                <wp:positionV relativeFrom="paragraph">
                  <wp:posOffset>109220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2A02" id="Rectángulo 65" o:spid="_x0000_s1026" style="position:absolute;margin-left:0;margin-top:8.6pt;width:758.8pt;height:9.35pt;z-index:251714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" fillcolor="#ea8c8c" stroked="f" strokeweight="1pt">
                <v:fill color2="#f7dede" rotate="t" angle="90" colors="0 #ea8c8c;.5 #f0baba;1 #f7dede" focus="100%" type="gradient"/>
                <w10:wrap anchorx="margin"/>
              </v:rect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4D15851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19460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65DF68DB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3BEC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" path="m,l270316,3337r884365,754213l877691,757550,,xe" fillcolor="#b196d2" stroked="f" strokeweight="1pt">
                <v:fill color2="#e7e1f0" rotate="t" angle="270" colors="0 #b196d2;.5 #cfc0e2;1 #e7e1f0" focus="100%" type="gradient"/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 w:rsidRPr="001E7EBB">
        <w:rPr>
          <w:noProof/>
          <w:color w:val="FF0000"/>
          <w:lang w:val="es-EC"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4F7C3320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30FA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" path="m,3337l180210,r891039,754213l871016,754213,,3337xe" fillcolor="#ea8c8c" stroked="f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06D0492B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09D1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" fillcolor="#823b0b [1605]" strokecolor="black [3213]" strokeweight="1pt">
                <v:fill color2="#823b0b [1605]" rotate="t" focusposition=".5,.5" focussize="" colors="0 #c29f96;.5 #d8c5c0;1 #ece3e1" focus="100%" type="gradientRadial"/>
                <w10:wrap anchorx="margin"/>
              </v:rect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639072D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D9640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" path="m9607138,178130l9607138,,8467106,,8336478,118753,,106878r,71252l9607138,178130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3A72F967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0226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" fillcolor="#8fdea0" stroked="f" strokeweight="1pt">
                <v:fill color2="#dff3e3" rotate="t" angle="315" colors="0 #8fdea0;.5 #bce9c5;1 #dff3e3" focus="100%" type="gradient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13D78"/>
    <w:multiLevelType w:val="hybridMultilevel"/>
    <w:tmpl w:val="C9BE08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3661"/>
    <w:multiLevelType w:val="hybridMultilevel"/>
    <w:tmpl w:val="A8706F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264A5"/>
    <w:multiLevelType w:val="hybridMultilevel"/>
    <w:tmpl w:val="995499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732D3E"/>
    <w:multiLevelType w:val="multilevel"/>
    <w:tmpl w:val="DD6CF4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0E52A8"/>
    <w:multiLevelType w:val="hybridMultilevel"/>
    <w:tmpl w:val="6A4A2C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803CD"/>
    <w:multiLevelType w:val="hybridMultilevel"/>
    <w:tmpl w:val="D9EE21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72E84"/>
    <w:multiLevelType w:val="hybridMultilevel"/>
    <w:tmpl w:val="7A28A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2A7D15"/>
    <w:multiLevelType w:val="hybridMultilevel"/>
    <w:tmpl w:val="502E47CA"/>
    <w:lvl w:ilvl="0" w:tplc="30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9"/>
  </w:num>
  <w:num w:numId="9">
    <w:abstractNumId w:val="0"/>
  </w:num>
  <w:num w:numId="10">
    <w:abstractNumId w:val="10"/>
  </w:num>
  <w:num w:numId="11">
    <w:abstractNumId w:val="8"/>
  </w:num>
  <w:num w:numId="12">
    <w:abstractNumId w:val="0"/>
  </w:num>
  <w:num w:numId="13">
    <w:abstractNumId w:val="5"/>
  </w:num>
  <w:num w:numId="14">
    <w:abstractNumId w:val="15"/>
  </w:num>
  <w:num w:numId="15">
    <w:abstractNumId w:val="13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3441C"/>
    <w:rsid w:val="00045317"/>
    <w:rsid w:val="00052C06"/>
    <w:rsid w:val="000842F0"/>
    <w:rsid w:val="000B1A27"/>
    <w:rsid w:val="00125867"/>
    <w:rsid w:val="00160C9E"/>
    <w:rsid w:val="00167BBA"/>
    <w:rsid w:val="001B5A12"/>
    <w:rsid w:val="001E7EBB"/>
    <w:rsid w:val="00290A11"/>
    <w:rsid w:val="00296DC9"/>
    <w:rsid w:val="002D1FDE"/>
    <w:rsid w:val="00310FBA"/>
    <w:rsid w:val="00323445"/>
    <w:rsid w:val="00332E97"/>
    <w:rsid w:val="003754CC"/>
    <w:rsid w:val="003B53D6"/>
    <w:rsid w:val="004A3E34"/>
    <w:rsid w:val="00504391"/>
    <w:rsid w:val="005473D4"/>
    <w:rsid w:val="005A6C17"/>
    <w:rsid w:val="00602BC0"/>
    <w:rsid w:val="006402FC"/>
    <w:rsid w:val="00655E53"/>
    <w:rsid w:val="00680402"/>
    <w:rsid w:val="006E0664"/>
    <w:rsid w:val="006F101E"/>
    <w:rsid w:val="00720048"/>
    <w:rsid w:val="007E4704"/>
    <w:rsid w:val="0083591E"/>
    <w:rsid w:val="008904AE"/>
    <w:rsid w:val="008C263B"/>
    <w:rsid w:val="008C723A"/>
    <w:rsid w:val="00944996"/>
    <w:rsid w:val="0098393A"/>
    <w:rsid w:val="00987B01"/>
    <w:rsid w:val="00993967"/>
    <w:rsid w:val="009B56A7"/>
    <w:rsid w:val="009D1B8D"/>
    <w:rsid w:val="009E1CB8"/>
    <w:rsid w:val="00A05D1F"/>
    <w:rsid w:val="00A72881"/>
    <w:rsid w:val="00AF01DA"/>
    <w:rsid w:val="00AF41E6"/>
    <w:rsid w:val="00B274D2"/>
    <w:rsid w:val="00B51C2E"/>
    <w:rsid w:val="00BD2DDA"/>
    <w:rsid w:val="00BE6AA5"/>
    <w:rsid w:val="00BF0946"/>
    <w:rsid w:val="00BF2B70"/>
    <w:rsid w:val="00C15C62"/>
    <w:rsid w:val="00C31E43"/>
    <w:rsid w:val="00C82F1C"/>
    <w:rsid w:val="00CE194A"/>
    <w:rsid w:val="00D11D22"/>
    <w:rsid w:val="00D335DA"/>
    <w:rsid w:val="00D43E68"/>
    <w:rsid w:val="00D541C7"/>
    <w:rsid w:val="00D8580B"/>
    <w:rsid w:val="00DA62C5"/>
    <w:rsid w:val="00DB6782"/>
    <w:rsid w:val="00DC09B7"/>
    <w:rsid w:val="00E02E36"/>
    <w:rsid w:val="00E041F2"/>
    <w:rsid w:val="00E42B08"/>
    <w:rsid w:val="00E47FDE"/>
    <w:rsid w:val="00E65B55"/>
    <w:rsid w:val="00E82AF5"/>
    <w:rsid w:val="00E8488E"/>
    <w:rsid w:val="00E92446"/>
    <w:rsid w:val="00E96CFD"/>
    <w:rsid w:val="00EA20F5"/>
    <w:rsid w:val="00EE1E5C"/>
    <w:rsid w:val="00F5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8488E"/>
    <w:rPr>
      <w:rFonts w:ascii="Consolas" w:hAnsi="Consolas"/>
      <w:sz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8488E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7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80.w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7" Type="http://schemas.openxmlformats.org/officeDocument/2006/relationships/image" Target="media/image8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0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Vega Ilaquiche Ana Lucia</cp:lastModifiedBy>
  <cp:revision>2</cp:revision>
  <cp:lastPrinted>2021-08-17T23:02:00Z</cp:lastPrinted>
  <dcterms:created xsi:type="dcterms:W3CDTF">2021-08-20T23:43:00Z</dcterms:created>
  <dcterms:modified xsi:type="dcterms:W3CDTF">2021-08-20T23:43:00Z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