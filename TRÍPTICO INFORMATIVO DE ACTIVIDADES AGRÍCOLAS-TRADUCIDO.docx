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3170" w14:textId="6124C3FD" w:rsidR="00D43E68" w:rsidRDefault="00500070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9F50212" wp14:editId="1511D191">
                <wp:simplePos x="0" y="0"/>
                <wp:positionH relativeFrom="column">
                  <wp:posOffset>6048375</wp:posOffset>
                </wp:positionH>
                <wp:positionV relativeFrom="paragraph">
                  <wp:posOffset>76200</wp:posOffset>
                </wp:positionV>
                <wp:extent cx="2354580" cy="83820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4C8E2" w14:textId="0C619BFA" w:rsidR="00CE1E94" w:rsidRPr="00CE1E94" w:rsidRDefault="001249F1" w:rsidP="00CE1E9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Shuk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allí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warmita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karita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charina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kachi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sumat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llankachu</w:t>
                            </w:r>
                            <w:proofErr w:type="spellEnd"/>
                            <w:r w:rsidR="00CE1E94" w:rsidRPr="00CE1E9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.</w:t>
                            </w:r>
                          </w:p>
                          <w:p w14:paraId="551D6270" w14:textId="77777777" w:rsidR="00CE1E94" w:rsidRDefault="00CE1E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F50212" id="_x0000_t202" coordsize="21600,21600" o:spt="202" path="m,l,21600r21600,l21600,xe">
                <v:stroke joinstyle="miter"/>
                <v:path gradientshapeok="t" o:connecttype="rect"/>
              </v:shapetype>
              <v:shape id="Cuadro de texto 94" o:spid="_x0000_s1026" type="#_x0000_t202" style="position:absolute;margin-left:476.25pt;margin-top:6pt;width:185.4pt;height:66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" filled="f" stroked="f" strokeweight=".5pt">
                <v:textbox>
                  <w:txbxContent>
                    <w:p w14:paraId="51A4C8E2" w14:textId="0C619BFA" w:rsidR="00CE1E94" w:rsidRPr="00CE1E94" w:rsidRDefault="001249F1" w:rsidP="00CE1E9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Shuk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allí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warmita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karita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charina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kachi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sumat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llankachu</w:t>
                      </w:r>
                      <w:proofErr w:type="spellEnd"/>
                      <w:r w:rsidR="00CE1E94"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.</w:t>
                      </w:r>
                    </w:p>
                    <w:p w14:paraId="551D6270" w14:textId="77777777" w:rsidR="00CE1E94" w:rsidRDefault="00CE1E94"/>
                  </w:txbxContent>
                </v:textbox>
              </v:shape>
            </w:pict>
          </mc:Fallback>
        </mc:AlternateContent>
      </w:r>
      <w:r w:rsidR="00270372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A7504D" wp14:editId="5C161EE6">
                <wp:simplePos x="0" y="0"/>
                <wp:positionH relativeFrom="column">
                  <wp:posOffset>2479040</wp:posOffset>
                </wp:positionH>
                <wp:positionV relativeFrom="paragraph">
                  <wp:posOffset>126365</wp:posOffset>
                </wp:positionV>
                <wp:extent cx="1520455" cy="691116"/>
                <wp:effectExtent l="0" t="0" r="0" b="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5" cy="6911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D4FE78" w14:textId="667B80E0" w:rsidR="00D61739" w:rsidRPr="00D61739" w:rsidRDefault="00D61739" w:rsidP="00D6173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 w:rsidRPr="00D61739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¿</w:t>
                            </w:r>
                            <w:proofErr w:type="spellStart"/>
                            <w:r w:rsidR="00240ED7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Ima</w:t>
                            </w:r>
                            <w:proofErr w:type="spellEnd"/>
                            <w:r w:rsidR="00EE51EE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charinakanki</w:t>
                            </w:r>
                            <w:proofErr w:type="spellEnd"/>
                            <w:r w:rsidR="002C7B01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sumakta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rurashpaka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makikunawan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taligakunata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aparishpa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504D" id="Cuadro de texto 138" o:spid="_x0000_s1027" type="#_x0000_t202" style="position:absolute;margin-left:195.2pt;margin-top:9.95pt;width:119.7pt;height:54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" filled="f" stroked="f" strokeweight=".5pt">
                <v:textbox>
                  <w:txbxContent>
                    <w:p w14:paraId="42D4FE78" w14:textId="667B80E0" w:rsidR="00D61739" w:rsidRPr="00D61739" w:rsidRDefault="00D61739" w:rsidP="00D61739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 w:rsidRPr="00D61739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¿</w:t>
                      </w:r>
                      <w:proofErr w:type="spellStart"/>
                      <w:r w:rsidR="00240ED7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Ima</w:t>
                      </w:r>
                      <w:proofErr w:type="spellEnd"/>
                      <w:r w:rsidR="00EE51EE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charinakanki</w:t>
                      </w:r>
                      <w:proofErr w:type="spellEnd"/>
                      <w:r w:rsidR="002C7B01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sumakta</w:t>
                      </w:r>
                      <w:proofErr w:type="spellEnd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rurashpaka</w:t>
                      </w:r>
                      <w:proofErr w:type="spellEnd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makikunawan</w:t>
                      </w:r>
                      <w:proofErr w:type="spellEnd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taligakunata</w:t>
                      </w:r>
                      <w:proofErr w:type="spellEnd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aparishpa</w:t>
                      </w:r>
                      <w:proofErr w:type="spellEnd"/>
                      <w:r w:rsidR="00270372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373E81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442D15" wp14:editId="70DD58E4">
                <wp:simplePos x="0" y="0"/>
                <wp:positionH relativeFrom="column">
                  <wp:posOffset>6162675</wp:posOffset>
                </wp:positionH>
                <wp:positionV relativeFrom="paragraph">
                  <wp:posOffset>-342900</wp:posOffset>
                </wp:positionV>
                <wp:extent cx="2240280" cy="466725"/>
                <wp:effectExtent l="0" t="0" r="0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2A601" w14:textId="40A29781" w:rsidR="00CE1E94" w:rsidRPr="00CE1E94" w:rsidRDefault="00CE1E94" w:rsidP="00373E81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¿</w:t>
                            </w:r>
                            <w:r w:rsidR="00373E81">
                              <w:rPr>
                                <w:b/>
                                <w:bCs/>
                                <w:lang w:val="es-MX"/>
                              </w:rPr>
                              <w:t>IMAMATAK ALLICHINA LLANKANA PUSHTUTA</w:t>
                            </w: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2D15" id="Cuadro de texto 93" o:spid="_x0000_s1028" type="#_x0000_t202" style="position:absolute;margin-left:485.25pt;margin-top:-27pt;width:176.4pt;height:36.7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" filled="f" stroked="f" strokeweight=".5pt">
                <v:textbox>
                  <w:txbxContent>
                    <w:p w14:paraId="1B22A601" w14:textId="40A29781" w:rsidR="00CE1E94" w:rsidRPr="00CE1E94" w:rsidRDefault="00CE1E94" w:rsidP="00373E81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E1E94">
                        <w:rPr>
                          <w:b/>
                          <w:bCs/>
                          <w:lang w:val="es-MX"/>
                        </w:rPr>
                        <w:t>¿</w:t>
                      </w:r>
                      <w:r w:rsidR="00373E81">
                        <w:rPr>
                          <w:b/>
                          <w:bCs/>
                          <w:lang w:val="es-MX"/>
                        </w:rPr>
                        <w:t>IMAMATAK ALLICHINA LLANKANA PUSHTUTA</w:t>
                      </w:r>
                      <w:r w:rsidRPr="00CE1E94">
                        <w:rPr>
                          <w:b/>
                          <w:bCs/>
                          <w:lang w:val="es-MX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8052A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E7538E" wp14:editId="0FD96F2B">
                <wp:simplePos x="0" y="0"/>
                <wp:positionH relativeFrom="column">
                  <wp:posOffset>-1094740</wp:posOffset>
                </wp:positionH>
                <wp:positionV relativeFrom="paragraph">
                  <wp:posOffset>-523875</wp:posOffset>
                </wp:positionV>
                <wp:extent cx="2933700" cy="1038225"/>
                <wp:effectExtent l="0" t="0" r="0" b="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3FE4A" w14:textId="60F5E3B2" w:rsidR="000259CD" w:rsidRPr="008052A9" w:rsidRDefault="008052A9" w:rsidP="000259C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  <w:lang w:val="es-MX"/>
                              </w:rPr>
                            </w:pPr>
                            <w:r w:rsidRPr="008052A9">
                              <w:rPr>
                                <w:b/>
                                <w:bCs/>
                                <w:sz w:val="32"/>
                                <w:szCs w:val="24"/>
                                <w:lang w:val="es-MX"/>
                              </w:rPr>
                              <w:t>ALLICHINA LLANKANA PUSHTUTA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538E" id="Cuadro de texto 92" o:spid="_x0000_s1029" type="#_x0000_t202" style="position:absolute;margin-left:-86.2pt;margin-top:-41.25pt;width:231pt;height:81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" filled="f" stroked="f" strokeweight=".5pt">
                <v:textbox>
                  <w:txbxContent>
                    <w:p w14:paraId="2073FE4A" w14:textId="60F5E3B2" w:rsidR="000259CD" w:rsidRPr="008052A9" w:rsidRDefault="008052A9" w:rsidP="000259CD">
                      <w:pPr>
                        <w:jc w:val="center"/>
                        <w:rPr>
                          <w:b/>
                          <w:bCs/>
                          <w:sz w:val="32"/>
                          <w:szCs w:val="24"/>
                          <w:lang w:val="es-MX"/>
                        </w:rPr>
                      </w:pPr>
                      <w:r w:rsidRPr="008052A9">
                        <w:rPr>
                          <w:b/>
                          <w:bCs/>
                          <w:sz w:val="32"/>
                          <w:szCs w:val="24"/>
                          <w:lang w:val="es-MX"/>
                        </w:rPr>
                        <w:t>ALLICHINA LLANKANA PUSHTUTA</w:t>
                      </w:r>
                    </w:p>
                  </w:txbxContent>
                </v:textbox>
              </v:shape>
            </w:pict>
          </mc:Fallback>
        </mc:AlternateContent>
      </w:r>
      <w:r w:rsidR="00230AA0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0EB8B4C" wp14:editId="50C6C30A">
                <wp:simplePos x="0" y="0"/>
                <wp:positionH relativeFrom="margin">
                  <wp:posOffset>2533650</wp:posOffset>
                </wp:positionH>
                <wp:positionV relativeFrom="paragraph">
                  <wp:posOffset>-552450</wp:posOffset>
                </wp:positionV>
                <wp:extent cx="452176" cy="457200"/>
                <wp:effectExtent l="0" t="0" r="5080" b="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176" cy="457200"/>
                        </a:xfrm>
                        <a:prstGeom prst="ellipse">
                          <a:avLst/>
                        </a:prstGeom>
                        <a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374111" id="Elipse 30" o:spid="_x0000_s1026" style="position:absolute;margin-left:199.5pt;margin-top:-43.5pt;width:35.6pt;height:36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  <w:r w:rsidR="009068DB"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78E49C0B">
                <wp:simplePos x="0" y="0"/>
                <wp:positionH relativeFrom="page">
                  <wp:posOffset>238760</wp:posOffset>
                </wp:positionH>
                <wp:positionV relativeFrom="paragraph">
                  <wp:posOffset>246218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A8879A" id="Rectángulo 37" o:spid="_x0000_s1026" style="position:absolute;margin-left:18.8pt;margin-top:19.4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" fillcolor="#f2f2f2 [3052]" stroked="f" strokeweight="1pt">
                <w10:wrap anchorx="page"/>
              </v:rect>
            </w:pict>
          </mc:Fallback>
        </mc:AlternateContent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FD68438" wp14:editId="24C3CDD5">
                <wp:simplePos x="0" y="0"/>
                <wp:positionH relativeFrom="column">
                  <wp:posOffset>2482850</wp:posOffset>
                </wp:positionH>
                <wp:positionV relativeFrom="paragraph">
                  <wp:posOffset>76200</wp:posOffset>
                </wp:positionV>
                <wp:extent cx="1492250" cy="826267"/>
                <wp:effectExtent l="19050" t="19050" r="31750" b="12636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826267"/>
                        </a:xfrm>
                        <a:prstGeom prst="wedgeEllipseCallou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9D592" w14:textId="4A6512C7" w:rsidR="00D61739" w:rsidRPr="00B23420" w:rsidRDefault="00D61739" w:rsidP="00D61739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6843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Cuadro de texto 31" o:spid="_x0000_s1030" type="#_x0000_t63" style="position:absolute;margin-left:195.5pt;margin-top:6pt;width:117.5pt;height:65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" adj="6300,24300" filled="f" strokeweight=".5pt">
                <v:textbox>
                  <w:txbxContent>
                    <w:p w14:paraId="2C09D592" w14:textId="4A6512C7" w:rsidR="00D61739" w:rsidRPr="00B23420" w:rsidRDefault="00D61739" w:rsidP="00D61739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209326FE">
                <wp:simplePos x="0" y="0"/>
                <wp:positionH relativeFrom="column">
                  <wp:posOffset>2440172</wp:posOffset>
                </wp:positionH>
                <wp:positionV relativeFrom="paragraph">
                  <wp:posOffset>-691116</wp:posOffset>
                </wp:positionV>
                <wp:extent cx="2882900" cy="2679404"/>
                <wp:effectExtent l="0" t="0" r="12700" b="26035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26794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373099F0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111189F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003E074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2EB0C590" w:rsidR="00D43E68" w:rsidRDefault="00D43E68" w:rsidP="00D6173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CA5A0" id="Text Box 64" o:spid="_x0000_s1031" type="#_x0000_t202" style="position:absolute;margin-left:192.15pt;margin-top:-54.4pt;width:227pt;height:21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" fillcolor="#e2efd9 [665]" strokecolor="black [3213]">
                <v:textbox>
                  <w:txbxContent>
                    <w:p w14:paraId="2655C3A3" w14:textId="373099F0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111189F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003E074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2EB0C590" w:rsidR="00D43E68" w:rsidRDefault="00D43E68" w:rsidP="00D61739"/>
                  </w:txbxContent>
                </v:textbox>
              </v:shape>
            </w:pict>
          </mc:Fallback>
        </mc:AlternateContent>
      </w:r>
      <w:r w:rsidR="00D61739">
        <w:rPr>
          <w:noProof/>
        </w:rPr>
        <w:drawing>
          <wp:anchor distT="0" distB="0" distL="114300" distR="114300" simplePos="0" relativeHeight="251804672" behindDoc="0" locked="0" layoutInCell="1" allowOverlap="1" wp14:anchorId="5BF22D48" wp14:editId="071B330E">
            <wp:simplePos x="0" y="0"/>
            <wp:positionH relativeFrom="margin">
              <wp:posOffset>4799774</wp:posOffset>
            </wp:positionH>
            <wp:positionV relativeFrom="paragraph">
              <wp:posOffset>-563526</wp:posOffset>
            </wp:positionV>
            <wp:extent cx="489098" cy="489098"/>
            <wp:effectExtent l="0" t="0" r="6350" b="6350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8" cy="48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0DF2A17" wp14:editId="3AE7BF56">
                <wp:simplePos x="0" y="0"/>
                <wp:positionH relativeFrom="margin">
                  <wp:align>center</wp:align>
                </wp:positionH>
                <wp:positionV relativeFrom="paragraph">
                  <wp:posOffset>-588763</wp:posOffset>
                </wp:positionV>
                <wp:extent cx="2413591" cy="765545"/>
                <wp:effectExtent l="0" t="0" r="0" b="0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591" cy="765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70791" w14:textId="5B3638B2" w:rsidR="00D61739" w:rsidRDefault="00D61739" w:rsidP="00D6173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  <w:t>AMBATO</w:t>
                            </w:r>
                            <w:r w:rsidR="008052A9"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  <w:t xml:space="preserve"> LLAKTAPI HATUN </w:t>
                            </w:r>
                          </w:p>
                          <w:p w14:paraId="4A29F967" w14:textId="5FFF73FA" w:rsidR="008052A9" w:rsidRPr="00D61739" w:rsidRDefault="008052A9" w:rsidP="00D6173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  <w:t>YACHANA WASIMI KAN</w:t>
                            </w:r>
                          </w:p>
                          <w:p w14:paraId="5822C91A" w14:textId="77777777" w:rsidR="00D61739" w:rsidRPr="00D61739" w:rsidRDefault="00D61739" w:rsidP="00D61739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sz w:val="20"/>
                                <w:lang w:val="es-MX"/>
                              </w:rPr>
                              <w:t xml:space="preserve">Carrera de Ingeniería Industrial </w:t>
                            </w:r>
                          </w:p>
                          <w:p w14:paraId="03608C6D" w14:textId="72A81CFE" w:rsidR="00D61739" w:rsidRPr="00D61739" w:rsidRDefault="0046494D" w:rsidP="00D61739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>
                              <w:rPr>
                                <w:sz w:val="20"/>
                                <w:lang w:val="es-MX"/>
                              </w:rPr>
                              <w:t>Procesos de</w:t>
                            </w:r>
                            <w:r w:rsidR="00D61739" w:rsidRPr="00D61739">
                              <w:rPr>
                                <w:sz w:val="20"/>
                                <w:lang w:val="es-MX"/>
                              </w:rPr>
                              <w:t xml:space="preserve"> Automatización</w:t>
                            </w:r>
                          </w:p>
                          <w:p w14:paraId="40DB60AB" w14:textId="77777777" w:rsidR="00D61739" w:rsidRDefault="00D617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2A17" id="Cuadro de texto 137" o:spid="_x0000_s1032" type="#_x0000_t202" style="position:absolute;margin-left:0;margin-top:-46.35pt;width:190.05pt;height:60.3pt;z-index:251800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" filled="f" stroked="f" strokeweight=".5pt">
                <v:textbox>
                  <w:txbxContent>
                    <w:p w14:paraId="2F370791" w14:textId="5B3638B2" w:rsidR="00D61739" w:rsidRDefault="00D61739" w:rsidP="00D61739">
                      <w:pPr>
                        <w:jc w:val="center"/>
                        <w:rPr>
                          <w:b/>
                          <w:bCs/>
                          <w:sz w:val="20"/>
                          <w:lang w:val="es-MX"/>
                        </w:rPr>
                      </w:pPr>
                      <w:r w:rsidRPr="00D61739">
                        <w:rPr>
                          <w:b/>
                          <w:bCs/>
                          <w:sz w:val="20"/>
                          <w:lang w:val="es-MX"/>
                        </w:rPr>
                        <w:t>AMBATO</w:t>
                      </w:r>
                      <w:r w:rsidR="008052A9">
                        <w:rPr>
                          <w:b/>
                          <w:bCs/>
                          <w:sz w:val="20"/>
                          <w:lang w:val="es-MX"/>
                        </w:rPr>
                        <w:t xml:space="preserve"> LLAKTAPI HATUN </w:t>
                      </w:r>
                    </w:p>
                    <w:p w14:paraId="4A29F967" w14:textId="5FFF73FA" w:rsidR="008052A9" w:rsidRPr="00D61739" w:rsidRDefault="008052A9" w:rsidP="00D61739">
                      <w:pPr>
                        <w:jc w:val="center"/>
                        <w:rPr>
                          <w:b/>
                          <w:bCs/>
                          <w:sz w:val="20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20"/>
                          <w:lang w:val="es-MX"/>
                        </w:rPr>
                        <w:t>YACHANA WASIMI KAN</w:t>
                      </w:r>
                    </w:p>
                    <w:p w14:paraId="5822C91A" w14:textId="77777777" w:rsidR="00D61739" w:rsidRPr="00D61739" w:rsidRDefault="00D61739" w:rsidP="00D61739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 w:rsidRPr="00D61739">
                        <w:rPr>
                          <w:sz w:val="20"/>
                          <w:lang w:val="es-MX"/>
                        </w:rPr>
                        <w:t xml:space="preserve">Carrera de Ingeniería Industrial </w:t>
                      </w:r>
                    </w:p>
                    <w:p w14:paraId="03608C6D" w14:textId="72A81CFE" w:rsidR="00D61739" w:rsidRPr="00D61739" w:rsidRDefault="0046494D" w:rsidP="00D61739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>
                        <w:rPr>
                          <w:sz w:val="20"/>
                          <w:lang w:val="es-MX"/>
                        </w:rPr>
                        <w:t xml:space="preserve">Procesos </w:t>
                      </w:r>
                      <w:r>
                        <w:rPr>
                          <w:sz w:val="20"/>
                          <w:lang w:val="es-MX"/>
                        </w:rPr>
                        <w:t>de</w:t>
                      </w:r>
                      <w:r w:rsidR="00D61739" w:rsidRPr="00D61739">
                        <w:rPr>
                          <w:sz w:val="20"/>
                          <w:lang w:val="es-MX"/>
                        </w:rPr>
                        <w:t xml:space="preserve"> Automatización</w:t>
                      </w:r>
                    </w:p>
                    <w:p w14:paraId="40DB60AB" w14:textId="77777777" w:rsidR="00D61739" w:rsidRDefault="00D61739"/>
                  </w:txbxContent>
                </v:textbox>
                <w10:wrap anchorx="margin"/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0FF39952">
                <wp:simplePos x="0" y="0"/>
                <wp:positionH relativeFrom="column">
                  <wp:posOffset>5819775</wp:posOffset>
                </wp:positionH>
                <wp:positionV relativeFrom="paragraph">
                  <wp:posOffset>-695325</wp:posOffset>
                </wp:positionV>
                <wp:extent cx="2865755" cy="7345680"/>
                <wp:effectExtent l="0" t="0" r="1079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73456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2A118" id="Rectángulo 46" o:spid="_x0000_s1026" style="position:absolute;margin-left:458.25pt;margin-top:-54.75pt;width:225.65pt;height:578.4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" fillcolor="#538135 [2409]" strokecolor="white [3212]" strokeweight="1pt"/>
            </w:pict>
          </mc:Fallback>
        </mc:AlternateContent>
      </w:r>
      <w:r w:rsidR="0085629B">
        <w:rPr>
          <w:noProof/>
        </w:rPr>
        <mc:AlternateContent>
          <mc:Choice Requires="wps">
            <w:drawing>
              <wp:anchor distT="0" distB="0" distL="114300" distR="114300" simplePos="0" relativeHeight="251636729" behindDoc="0" locked="0" layoutInCell="1" allowOverlap="1" wp14:anchorId="67E29BDE" wp14:editId="77D90F95">
                <wp:simplePos x="0" y="0"/>
                <wp:positionH relativeFrom="column">
                  <wp:posOffset>5972175</wp:posOffset>
                </wp:positionH>
                <wp:positionV relativeFrom="paragraph">
                  <wp:posOffset>-419101</wp:posOffset>
                </wp:positionV>
                <wp:extent cx="2527300" cy="4067175"/>
                <wp:effectExtent l="19050" t="19050" r="44450" b="2857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4067175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F89CA" id="Forma libre: forma 47" o:spid="_x0000_s1026" style="position:absolute;margin-left:470.25pt;margin-top:-33pt;width:199pt;height:320.25pt;z-index:25163672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7443,4777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" path="m10274,10274l2527443,v-3425,1592494,-6849,3184989,-10274,4777483l1818526,4777483,1674688,4633645,,4643919c3425,3099371,6849,1554822,10274,10274xe" fillcolor="#e2efd9 [665]" strokecolor="black [3213]" strokeweight="1pt">
                <v:stroke joinstyle="miter"/>
                <v:path arrowok="t" o:connecttype="custom" o:connectlocs="10273,8746;2527300,0;2517027,4067175;1818423,4067175;1674593,3944723;0,3953469;10273,8746" o:connectangles="0,0,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34C4F" wp14:editId="741011A9">
                <wp:simplePos x="0" y="0"/>
                <wp:positionH relativeFrom="column">
                  <wp:posOffset>5823391</wp:posOffset>
                </wp:positionH>
                <wp:positionV relativeFrom="paragraph">
                  <wp:posOffset>-688340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44955" id="Rectángulo 51" o:spid="_x0000_s1026" style="position:absolute;margin-left:458.55pt;margin-top:-54.2pt;width:224.8pt;height:57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" filled="f" strokecolor="black [3213]" strokeweight="1pt"/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3C2BF3F1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F07963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" path="m,l409575,r,342900l219075,180975,,xe" fillcolor="#d8d8d8 [2732]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37EFE830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99CB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" path="m,l838200,r,723900l390525,352425,,xe" fillcolor="#538135 [2409]" stroked="f" strokeweight="1pt"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15BA389F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44CA1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" path="m,l581025,r,514350l304800,276225,,xe" fillcolor="#c5e0b3 [1305]" stroked="f" strokeweight="1pt"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1BD232C7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7AA96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" fillcolor="black [3213]" strokecolor="#00b050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AE513C" wp14:editId="75FE0D0A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BE26F" id="Rectángulo 41" o:spid="_x0000_s1026" style="position:absolute;margin-left:-72.2pt;margin-top:-54.2pt;width:228.8pt;height:8in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" filled="f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569E3649">
                <wp:simplePos x="0" y="0"/>
                <wp:positionH relativeFrom="column">
                  <wp:posOffset>-914400</wp:posOffset>
                </wp:positionH>
                <wp:positionV relativeFrom="paragraph">
                  <wp:posOffset>-676275</wp:posOffset>
                </wp:positionV>
                <wp:extent cx="2895600" cy="8572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57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4FE6A8" id="Rectángulo 2" o:spid="_x0000_s1026" style="position:absolute;margin-left:-1in;margin-top:-53.25pt;width:228pt;height:67.5pt;z-index:2516418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" fillcolor="#92d050" strokecolor="#92d050" strokeweight="1pt"/>
            </w:pict>
          </mc:Fallback>
        </mc:AlternateContent>
      </w:r>
    </w:p>
    <w:p w14:paraId="24C084F5" w14:textId="25DDC9FC" w:rsidR="00D43E68" w:rsidRDefault="00373E81" w:rsidP="00D43E68">
      <w:pPr>
        <w:spacing w:before="240"/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64C9C752" wp14:editId="72981082">
            <wp:simplePos x="0" y="0"/>
            <wp:positionH relativeFrom="margin">
              <wp:posOffset>7858125</wp:posOffset>
            </wp:positionH>
            <wp:positionV relativeFrom="paragraph">
              <wp:posOffset>371475</wp:posOffset>
            </wp:positionV>
            <wp:extent cx="510540" cy="599440"/>
            <wp:effectExtent l="0" t="0" r="0" b="0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96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3F8004" wp14:editId="3ACEAFEC">
                <wp:simplePos x="0" y="0"/>
                <wp:positionH relativeFrom="leftMargin">
                  <wp:posOffset>-182194</wp:posOffset>
                </wp:positionH>
                <wp:positionV relativeFrom="paragraph">
                  <wp:posOffset>480304</wp:posOffset>
                </wp:positionV>
                <wp:extent cx="3729340" cy="2891155"/>
                <wp:effectExtent l="0" t="19368" r="42863" b="23812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29340" cy="2891155"/>
                        </a:xfrm>
                        <a:custGeom>
                          <a:avLst/>
                          <a:gdLst>
                            <a:gd name="connsiteX0" fmla="*/ 0 w 3698240"/>
                            <a:gd name="connsiteY0" fmla="*/ 0 h 2869565"/>
                            <a:gd name="connsiteX1" fmla="*/ 3698240 w 3698240"/>
                            <a:gd name="connsiteY1" fmla="*/ 0 h 2869565"/>
                            <a:gd name="connsiteX2" fmla="*/ 3698240 w 3698240"/>
                            <a:gd name="connsiteY2" fmla="*/ 2869565 h 2869565"/>
                            <a:gd name="connsiteX3" fmla="*/ 0 w 3698240"/>
                            <a:gd name="connsiteY3" fmla="*/ 2869565 h 2869565"/>
                            <a:gd name="connsiteX4" fmla="*/ 0 w 3698240"/>
                            <a:gd name="connsiteY4" fmla="*/ 0 h 2869565"/>
                            <a:gd name="connsiteX0" fmla="*/ 0 w 3698243"/>
                            <a:gd name="connsiteY0" fmla="*/ 19051 h 2888616"/>
                            <a:gd name="connsiteX1" fmla="*/ 3698243 w 3698243"/>
                            <a:gd name="connsiteY1" fmla="*/ 0 h 2888616"/>
                            <a:gd name="connsiteX2" fmla="*/ 3698240 w 3698243"/>
                            <a:gd name="connsiteY2" fmla="*/ 2888616 h 2888616"/>
                            <a:gd name="connsiteX3" fmla="*/ 0 w 3698243"/>
                            <a:gd name="connsiteY3" fmla="*/ 2888616 h 2888616"/>
                            <a:gd name="connsiteX4" fmla="*/ 0 w 3698243"/>
                            <a:gd name="connsiteY4" fmla="*/ 19051 h 2888616"/>
                            <a:gd name="connsiteX0" fmla="*/ 0 w 3698243"/>
                            <a:gd name="connsiteY0" fmla="*/ 19051 h 2888616"/>
                            <a:gd name="connsiteX1" fmla="*/ 3698243 w 3698243"/>
                            <a:gd name="connsiteY1" fmla="*/ 0 h 2888616"/>
                            <a:gd name="connsiteX2" fmla="*/ 3698240 w 3698243"/>
                            <a:gd name="connsiteY2" fmla="*/ 2888616 h 2888616"/>
                            <a:gd name="connsiteX3" fmla="*/ 0 w 3698243"/>
                            <a:gd name="connsiteY3" fmla="*/ 2888616 h 2888616"/>
                            <a:gd name="connsiteX4" fmla="*/ 0 w 3698243"/>
                            <a:gd name="connsiteY4" fmla="*/ 19051 h 2888616"/>
                            <a:gd name="connsiteX0" fmla="*/ 0 w 3698240"/>
                            <a:gd name="connsiteY0" fmla="*/ 38102 h 2907667"/>
                            <a:gd name="connsiteX1" fmla="*/ 3688720 w 3698240"/>
                            <a:gd name="connsiteY1" fmla="*/ 0 h 2907667"/>
                            <a:gd name="connsiteX2" fmla="*/ 3698240 w 3698240"/>
                            <a:gd name="connsiteY2" fmla="*/ 2907667 h 2907667"/>
                            <a:gd name="connsiteX3" fmla="*/ 0 w 3698240"/>
                            <a:gd name="connsiteY3" fmla="*/ 2907667 h 2907667"/>
                            <a:gd name="connsiteX4" fmla="*/ 0 w 3698240"/>
                            <a:gd name="connsiteY4" fmla="*/ 38102 h 2907667"/>
                            <a:gd name="connsiteX0" fmla="*/ 0 w 3698240"/>
                            <a:gd name="connsiteY0" fmla="*/ 0 h 2869565"/>
                            <a:gd name="connsiteX1" fmla="*/ 2831473 w 3698240"/>
                            <a:gd name="connsiteY1" fmla="*/ 209548 h 2869565"/>
                            <a:gd name="connsiteX2" fmla="*/ 3698240 w 3698240"/>
                            <a:gd name="connsiteY2" fmla="*/ 2869565 h 2869565"/>
                            <a:gd name="connsiteX3" fmla="*/ 0 w 3698240"/>
                            <a:gd name="connsiteY3" fmla="*/ 2869565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19053 h 2888618"/>
                            <a:gd name="connsiteX1" fmla="*/ 2898151 w 3698240"/>
                            <a:gd name="connsiteY1" fmla="*/ 0 h 2888618"/>
                            <a:gd name="connsiteX2" fmla="*/ 3698240 w 3698240"/>
                            <a:gd name="connsiteY2" fmla="*/ 2888618 h 2888618"/>
                            <a:gd name="connsiteX3" fmla="*/ 0 w 3698240"/>
                            <a:gd name="connsiteY3" fmla="*/ 2888618 h 2888618"/>
                            <a:gd name="connsiteX4" fmla="*/ 0 w 3698240"/>
                            <a:gd name="connsiteY4" fmla="*/ 19053 h 2888618"/>
                            <a:gd name="connsiteX0" fmla="*/ 0 w 3698240"/>
                            <a:gd name="connsiteY0" fmla="*/ 47629 h 2917194"/>
                            <a:gd name="connsiteX1" fmla="*/ 292672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95250 w 3698240"/>
                            <a:gd name="connsiteY3" fmla="*/ 2907669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0 h 2869565"/>
                            <a:gd name="connsiteX1" fmla="*/ 3060079 w 3698240"/>
                            <a:gd name="connsiteY1" fmla="*/ 19046 h 2869565"/>
                            <a:gd name="connsiteX2" fmla="*/ 3698240 w 3698240"/>
                            <a:gd name="connsiteY2" fmla="*/ 2869565 h 2869565"/>
                            <a:gd name="connsiteX3" fmla="*/ 95250 w 3698240"/>
                            <a:gd name="connsiteY3" fmla="*/ 2860040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0 h 2869565"/>
                            <a:gd name="connsiteX1" fmla="*/ 3060079 w 3698240"/>
                            <a:gd name="connsiteY1" fmla="*/ 19046 h 2869565"/>
                            <a:gd name="connsiteX2" fmla="*/ 3698240 w 3698240"/>
                            <a:gd name="connsiteY2" fmla="*/ 2869565 h 2869565"/>
                            <a:gd name="connsiteX3" fmla="*/ 95250 w 3698240"/>
                            <a:gd name="connsiteY3" fmla="*/ 2860040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0 h 2869566"/>
                            <a:gd name="connsiteX1" fmla="*/ 3060079 w 3698240"/>
                            <a:gd name="connsiteY1" fmla="*/ 19046 h 2869566"/>
                            <a:gd name="connsiteX2" fmla="*/ 3698240 w 3698240"/>
                            <a:gd name="connsiteY2" fmla="*/ 2869565 h 2869566"/>
                            <a:gd name="connsiteX3" fmla="*/ 9528 w 3698240"/>
                            <a:gd name="connsiteY3" fmla="*/ 2869566 h 2869566"/>
                            <a:gd name="connsiteX4" fmla="*/ 0 w 3698240"/>
                            <a:gd name="connsiteY4" fmla="*/ 0 h 2869566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8712" h="2860041">
                              <a:moveTo>
                                <a:pt x="0" y="0"/>
                              </a:moveTo>
                              <a:lnTo>
                                <a:pt x="3050551" y="9521"/>
                              </a:lnTo>
                              <a:cubicBezTo>
                                <a:pt x="3050549" y="1453829"/>
                                <a:pt x="3688713" y="1897168"/>
                                <a:pt x="3688712" y="2860040"/>
                              </a:cubicBezTo>
                              <a:lnTo>
                                <a:pt x="0" y="2860041"/>
                              </a:lnTo>
                              <a:cubicBezTo>
                                <a:pt x="381003" y="2132119"/>
                                <a:pt x="402078" y="84525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5DEFC" id="Rectángulo 19" o:spid="_x0000_s1026" style="position:absolute;margin-left:-14.35pt;margin-top:37.8pt;width:293.65pt;height:227.65pt;rotation:90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3688712,28600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" path="m,l3050551,9521v-2,1444308,638162,1887647,638161,2850519l,2860041c381003,2132119,402078,845256,,xe" strokecolor="#1f4d78 [1604]" strokeweight="1pt">
                <v:fill r:id="rId12" o:title="" recolor="t" rotate="t" type="frame"/>
                <v:stroke joinstyle="miter"/>
                <v:path arrowok="t" o:connecttype="custom" o:connectlocs="0,0;3084150,9625;3729340,2891154;0,2891155;0,0" o:connectangles="0,0,0,0,0"/>
                <w10:wrap anchorx="margin"/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244BD5DB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33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Fsgo6z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5396CA08" w:rsidR="00D43E68" w:rsidRDefault="00500070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02EE941" wp14:editId="6060533C">
                <wp:simplePos x="0" y="0"/>
                <wp:positionH relativeFrom="column">
                  <wp:posOffset>3648075</wp:posOffset>
                </wp:positionH>
                <wp:positionV relativeFrom="paragraph">
                  <wp:posOffset>344805</wp:posOffset>
                </wp:positionV>
                <wp:extent cx="1618615" cy="952500"/>
                <wp:effectExtent l="0" t="0" r="0" b="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CC46AD" w14:textId="68E364C9" w:rsidR="00320411" w:rsidRPr="00320411" w:rsidRDefault="00320411" w:rsidP="00320411">
                            <w:pPr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</w:t>
                            </w:r>
                            <w:proofErr w:type="spellStart"/>
                            <w:r w:rsidR="00270372">
                              <w:rPr>
                                <w:sz w:val="20"/>
                                <w:lang w:val="es-MX"/>
                              </w:rPr>
                              <w:t>S</w:t>
                            </w:r>
                            <w:r w:rsidR="00240ED7">
                              <w:rPr>
                                <w:sz w:val="20"/>
                                <w:lang w:val="es-MX"/>
                              </w:rPr>
                              <w:t>umak</w:t>
                            </w:r>
                            <w:proofErr w:type="spellEnd"/>
                            <w:r w:rsidR="00240ED7"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40ED7">
                              <w:rPr>
                                <w:sz w:val="20"/>
                                <w:lang w:val="es-MX"/>
                              </w:rPr>
                              <w:t>kausay</w:t>
                            </w:r>
                            <w:proofErr w:type="spellEnd"/>
                            <w:r w:rsidR="00240ED7"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40ED7">
                              <w:rPr>
                                <w:sz w:val="20"/>
                                <w:lang w:val="es-MX"/>
                              </w:rPr>
                              <w:t>charinkapak</w:t>
                            </w:r>
                            <w:proofErr w:type="spellEnd"/>
                            <w:r w:rsidR="00240ED7"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</w:p>
                          <w:p w14:paraId="28C01C43" w14:textId="41029C86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 xml:space="preserve">- </w:t>
                            </w:r>
                            <w:proofErr w:type="spellStart"/>
                            <w:r w:rsidR="00240ED7">
                              <w:rPr>
                                <w:sz w:val="20"/>
                                <w:lang w:val="es-MX"/>
                              </w:rPr>
                              <w:t>Cuidana</w:t>
                            </w:r>
                            <w:proofErr w:type="spellEnd"/>
                            <w:r w:rsidR="00240ED7"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40ED7">
                              <w:rPr>
                                <w:sz w:val="20"/>
                                <w:lang w:val="es-MX"/>
                              </w:rPr>
                              <w:t>chugrinakunata</w:t>
                            </w:r>
                            <w:proofErr w:type="spellEnd"/>
                            <w:r w:rsidR="00240ED7"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</w:p>
                          <w:p w14:paraId="776D1587" w14:textId="71A2F73F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 xml:space="preserve">- </w:t>
                            </w:r>
                            <w:proofErr w:type="spellStart"/>
                            <w:r w:rsidR="00240ED7">
                              <w:rPr>
                                <w:sz w:val="20"/>
                                <w:lang w:val="es-MX"/>
                              </w:rPr>
                              <w:t>Shawkui</w:t>
                            </w:r>
                            <w:proofErr w:type="spellEnd"/>
                            <w:r w:rsidR="00240ED7"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</w:p>
                          <w:p w14:paraId="0D4902B5" w14:textId="5C625504" w:rsidR="00320411" w:rsidRPr="00320411" w:rsidRDefault="00320411" w:rsidP="00240ED7">
                            <w:pPr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 xml:space="preserve">- </w:t>
                            </w:r>
                            <w:proofErr w:type="spellStart"/>
                            <w:r w:rsidR="00240ED7">
                              <w:rPr>
                                <w:sz w:val="20"/>
                                <w:lang w:val="es-MX"/>
                              </w:rPr>
                              <w:t>Sumak</w:t>
                            </w:r>
                            <w:proofErr w:type="spellEnd"/>
                            <w:r w:rsidR="00240ED7"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40ED7">
                              <w:rPr>
                                <w:sz w:val="20"/>
                                <w:lang w:val="es-MX"/>
                              </w:rPr>
                              <w:t>granokunata</w:t>
                            </w:r>
                            <w:proofErr w:type="spellEnd"/>
                            <w:r w:rsidR="00240ED7"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40ED7">
                              <w:rPr>
                                <w:sz w:val="20"/>
                                <w:lang w:val="es-MX"/>
                              </w:rPr>
                              <w:t>trabajana</w:t>
                            </w:r>
                            <w:proofErr w:type="spellEnd"/>
                          </w:p>
                          <w:p w14:paraId="74BD6330" w14:textId="77777777" w:rsidR="00320411" w:rsidRDefault="003204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EE941" id="Cuadro de texto 142" o:spid="_x0000_s1034" type="#_x0000_t202" style="position:absolute;margin-left:287.25pt;margin-top:27.15pt;width:127.45pt;height: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" filled="f" stroked="f" strokeweight=".5pt">
                <v:textbox>
                  <w:txbxContent>
                    <w:p w14:paraId="25CC46AD" w14:textId="68E364C9" w:rsidR="00320411" w:rsidRPr="00320411" w:rsidRDefault="00320411" w:rsidP="00320411">
                      <w:pPr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>-</w:t>
                      </w:r>
                      <w:proofErr w:type="spellStart"/>
                      <w:r w:rsidR="00270372">
                        <w:rPr>
                          <w:sz w:val="20"/>
                          <w:lang w:val="es-MX"/>
                        </w:rPr>
                        <w:t>S</w:t>
                      </w:r>
                      <w:r w:rsidR="00240ED7">
                        <w:rPr>
                          <w:sz w:val="20"/>
                          <w:lang w:val="es-MX"/>
                        </w:rPr>
                        <w:t>umak</w:t>
                      </w:r>
                      <w:proofErr w:type="spellEnd"/>
                      <w:r w:rsidR="00240ED7">
                        <w:rPr>
                          <w:sz w:val="20"/>
                          <w:lang w:val="es-MX"/>
                        </w:rPr>
                        <w:t xml:space="preserve"> </w:t>
                      </w:r>
                      <w:proofErr w:type="spellStart"/>
                      <w:r w:rsidR="00240ED7">
                        <w:rPr>
                          <w:sz w:val="20"/>
                          <w:lang w:val="es-MX"/>
                        </w:rPr>
                        <w:t>kausay</w:t>
                      </w:r>
                      <w:proofErr w:type="spellEnd"/>
                      <w:r w:rsidR="00240ED7">
                        <w:rPr>
                          <w:sz w:val="20"/>
                          <w:lang w:val="es-MX"/>
                        </w:rPr>
                        <w:t xml:space="preserve"> </w:t>
                      </w:r>
                      <w:proofErr w:type="spellStart"/>
                      <w:r w:rsidR="00240ED7">
                        <w:rPr>
                          <w:sz w:val="20"/>
                          <w:lang w:val="es-MX"/>
                        </w:rPr>
                        <w:t>charinkapak</w:t>
                      </w:r>
                      <w:proofErr w:type="spellEnd"/>
                      <w:r w:rsidR="00240ED7">
                        <w:rPr>
                          <w:sz w:val="20"/>
                          <w:lang w:val="es-MX"/>
                        </w:rPr>
                        <w:t xml:space="preserve"> </w:t>
                      </w:r>
                    </w:p>
                    <w:p w14:paraId="28C01C43" w14:textId="41029C86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 xml:space="preserve">- </w:t>
                      </w:r>
                      <w:proofErr w:type="spellStart"/>
                      <w:r w:rsidR="00240ED7">
                        <w:rPr>
                          <w:sz w:val="20"/>
                          <w:lang w:val="es-MX"/>
                        </w:rPr>
                        <w:t>Cuidana</w:t>
                      </w:r>
                      <w:proofErr w:type="spellEnd"/>
                      <w:r w:rsidR="00240ED7">
                        <w:rPr>
                          <w:sz w:val="20"/>
                          <w:lang w:val="es-MX"/>
                        </w:rPr>
                        <w:t xml:space="preserve"> </w:t>
                      </w:r>
                      <w:proofErr w:type="spellStart"/>
                      <w:r w:rsidR="00240ED7">
                        <w:rPr>
                          <w:sz w:val="20"/>
                          <w:lang w:val="es-MX"/>
                        </w:rPr>
                        <w:t>chugrinakunata</w:t>
                      </w:r>
                      <w:proofErr w:type="spellEnd"/>
                      <w:r w:rsidR="00240ED7">
                        <w:rPr>
                          <w:sz w:val="20"/>
                          <w:lang w:val="es-MX"/>
                        </w:rPr>
                        <w:t xml:space="preserve"> </w:t>
                      </w:r>
                    </w:p>
                    <w:p w14:paraId="776D1587" w14:textId="71A2F73F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 xml:space="preserve">- </w:t>
                      </w:r>
                      <w:proofErr w:type="spellStart"/>
                      <w:r w:rsidR="00240ED7">
                        <w:rPr>
                          <w:sz w:val="20"/>
                          <w:lang w:val="es-MX"/>
                        </w:rPr>
                        <w:t>Shawkui</w:t>
                      </w:r>
                      <w:proofErr w:type="spellEnd"/>
                      <w:r w:rsidR="00240ED7">
                        <w:rPr>
                          <w:sz w:val="20"/>
                          <w:lang w:val="es-MX"/>
                        </w:rPr>
                        <w:t xml:space="preserve"> </w:t>
                      </w:r>
                    </w:p>
                    <w:p w14:paraId="0D4902B5" w14:textId="5C625504" w:rsidR="00320411" w:rsidRPr="00320411" w:rsidRDefault="00320411" w:rsidP="00240ED7">
                      <w:pPr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 xml:space="preserve">- </w:t>
                      </w:r>
                      <w:proofErr w:type="spellStart"/>
                      <w:r w:rsidR="00240ED7">
                        <w:rPr>
                          <w:sz w:val="20"/>
                          <w:lang w:val="es-MX"/>
                        </w:rPr>
                        <w:t>Sumak</w:t>
                      </w:r>
                      <w:proofErr w:type="spellEnd"/>
                      <w:r w:rsidR="00240ED7">
                        <w:rPr>
                          <w:sz w:val="20"/>
                          <w:lang w:val="es-MX"/>
                        </w:rPr>
                        <w:t xml:space="preserve"> </w:t>
                      </w:r>
                      <w:proofErr w:type="spellStart"/>
                      <w:r w:rsidR="00240ED7">
                        <w:rPr>
                          <w:sz w:val="20"/>
                          <w:lang w:val="es-MX"/>
                        </w:rPr>
                        <w:t>granokunata</w:t>
                      </w:r>
                      <w:proofErr w:type="spellEnd"/>
                      <w:r w:rsidR="00240ED7">
                        <w:rPr>
                          <w:sz w:val="20"/>
                          <w:lang w:val="es-MX"/>
                        </w:rPr>
                        <w:t xml:space="preserve"> </w:t>
                      </w:r>
                      <w:proofErr w:type="spellStart"/>
                      <w:r w:rsidR="00240ED7">
                        <w:rPr>
                          <w:sz w:val="20"/>
                          <w:lang w:val="es-MX"/>
                        </w:rPr>
                        <w:t>trabajana</w:t>
                      </w:r>
                      <w:proofErr w:type="spellEnd"/>
                    </w:p>
                    <w:p w14:paraId="74BD6330" w14:textId="77777777" w:rsidR="00320411" w:rsidRDefault="00320411"/>
                  </w:txbxContent>
                </v:textbox>
              </v:shape>
            </w:pict>
          </mc:Fallback>
        </mc:AlternateContent>
      </w:r>
      <w:r w:rsidR="008052A9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2964E5E3">
                <wp:simplePos x="0" y="0"/>
                <wp:positionH relativeFrom="column">
                  <wp:posOffset>-1021080</wp:posOffset>
                </wp:positionH>
                <wp:positionV relativeFrom="paragraph">
                  <wp:posOffset>3922395</wp:posOffset>
                </wp:positionV>
                <wp:extent cx="3078480" cy="1943100"/>
                <wp:effectExtent l="0" t="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07848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17C55" w14:textId="32F08BE2" w:rsidR="00EE1E5C" w:rsidRPr="000259CD" w:rsidRDefault="008052A9" w:rsidP="000259CD">
                            <w:pPr>
                              <w:pStyle w:val="Cita1"/>
                              <w:jc w:val="center"/>
                              <w:rPr>
                                <w:rFonts w:cs="Arial"/>
                                <w:color w:val="0D0D0D" w:themeColor="text1" w:themeTint="F2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C5CF2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>MakikunaWAN TALIGAKUNATA APARISHPA LLANKANA ASHPAPI SHINAWAN WASIPIMI</w:t>
                            </w: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34" type="#_x0000_t202" style="position:absolute;margin-left:-80.4pt;margin-top:308.85pt;width:242.4pt;height:153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" filled="f" stroked="f">
                <v:textbox>
                  <w:txbxContent>
                    <w:p w14:paraId="75E17C55" w14:textId="32F08BE2" w:rsidR="00EE1E5C" w:rsidRPr="000259CD" w:rsidRDefault="008052A9" w:rsidP="000259CD">
                      <w:pPr>
                        <w:pStyle w:val="Cita1"/>
                        <w:jc w:val="center"/>
                        <w:rPr>
                          <w:rFonts w:cs="Arial"/>
                          <w:color w:val="0D0D0D" w:themeColor="text1" w:themeTint="F2"/>
                          <w:sz w:val="44"/>
                          <w:szCs w:val="44"/>
                          <w:lang w:val="es-ES"/>
                        </w:rPr>
                      </w:pPr>
                      <w:r w:rsidRPr="00FC5CF2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>MakikunaWAN TALIGAKUNATA APARISHPA LLANKANA ASHPAPI SHINAWAN WASIPIMI</w:t>
                      </w: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7B01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5DCB4415">
                <wp:simplePos x="0" y="0"/>
                <wp:positionH relativeFrom="margin">
                  <wp:posOffset>2438401</wp:posOffset>
                </wp:positionH>
                <wp:positionV relativeFrom="paragraph">
                  <wp:posOffset>3573779</wp:posOffset>
                </wp:positionV>
                <wp:extent cx="3028950" cy="1044575"/>
                <wp:effectExtent l="0" t="0" r="0" b="3175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028950" cy="1044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152D2FEB" w:rsidR="00D43E68" w:rsidRPr="00E34032" w:rsidRDefault="008052A9" w:rsidP="00320411">
                            <w:pPr>
                              <w:pStyle w:val="website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2"/>
                                <w:lang w:val="es-US"/>
                              </w:rPr>
                              <w:t>TUPAQMASIN: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5" type="#_x0000_t202" style="position:absolute;margin-left:192pt;margin-top:281.4pt;width:238.5pt;height:82.25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" filled="f" stroked="f">
                <v:textbox>
                  <w:txbxContent>
                    <w:p w14:paraId="7756E200" w14:textId="152D2FEB" w:rsidR="00D43E68" w:rsidRPr="00E34032" w:rsidRDefault="008052A9" w:rsidP="00320411">
                      <w:pPr>
                        <w:pStyle w:val="website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sz w:val="28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sz w:val="28"/>
                          <w:szCs w:val="22"/>
                          <w:lang w:val="es-US"/>
                        </w:rPr>
                        <w:t>TUPAQMASIN: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7B01"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33820A29">
                <wp:simplePos x="0" y="0"/>
                <wp:positionH relativeFrom="column">
                  <wp:posOffset>2950845</wp:posOffset>
                </wp:positionH>
                <wp:positionV relativeFrom="paragraph">
                  <wp:posOffset>4021455</wp:posOffset>
                </wp:positionV>
                <wp:extent cx="457200" cy="174307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174307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CE150" id="Grupo 69" o:spid="_x0000_s1026" style="position:absolute;margin-left:232.35pt;margin-top:316.65pt;width:36pt;height:137.2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"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17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18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19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20" o:title="address"/>
                </v:shape>
              </v:group>
            </w:pict>
          </mc:Fallback>
        </mc:AlternateContent>
      </w:r>
      <w:r w:rsidR="002C7B01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6202DCC1">
                <wp:simplePos x="0" y="0"/>
                <wp:positionH relativeFrom="margin">
                  <wp:posOffset>3302635</wp:posOffset>
                </wp:positionH>
                <wp:positionV relativeFrom="paragraph">
                  <wp:posOffset>4018280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1C678079" w:rsidR="003B53D6" w:rsidRPr="00E34032" w:rsidRDefault="003B53D6" w:rsidP="003B53D6">
                            <w:pPr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</w:pP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carrera.indutial@uta.edu.ec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Call: </w:t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2411537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Fax: </w:t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03-2851894 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6" type="#_x0000_t202" style="position:absolute;margin-left:260.05pt;margin-top:316.4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" filled="f" stroked="f">
                <v:textbox>
                  <w:txbxContent>
                    <w:p w14:paraId="4F66D6AC" w14:textId="1C678079" w:rsidR="003B53D6" w:rsidRPr="00E34032" w:rsidRDefault="003B53D6" w:rsidP="003B53D6">
                      <w:pPr>
                        <w:rPr>
                          <w:color w:val="FFFFFF" w:themeColor="background1"/>
                          <w:szCs w:val="24"/>
                          <w:lang w:val="es-US"/>
                        </w:rPr>
                      </w:pP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carrera.indutial@uta.edu.ec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Cdla. Universitaria (Predios Huachi) 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Call: </w:t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2411537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Fax: </w:t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03-2851894 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7B0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7AE44A" wp14:editId="5C39E71F">
                <wp:simplePos x="0" y="0"/>
                <wp:positionH relativeFrom="column">
                  <wp:posOffset>5975350</wp:posOffset>
                </wp:positionH>
                <wp:positionV relativeFrom="paragraph">
                  <wp:posOffset>1026160</wp:posOffset>
                </wp:positionV>
                <wp:extent cx="2270125" cy="1765300"/>
                <wp:effectExtent l="0" t="0" r="0" b="635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125" cy="176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C8EA0" w14:textId="315910DF" w:rsidR="00CE1E94" w:rsidRPr="00CE1E94" w:rsidRDefault="00924271" w:rsidP="00CE1E94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Fuezata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charina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aparinapak</w:t>
                            </w:r>
                            <w:proofErr w:type="spellEnd"/>
                            <w:r w:rsidR="00CE1E94" w:rsidRPr="00CE1E94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:</w:t>
                            </w:r>
                          </w:p>
                          <w:p w14:paraId="16D877E7" w14:textId="758B9049" w:rsidR="00CE1E94" w:rsidRDefault="002C7B01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J</w:t>
                            </w:r>
                            <w:r w:rsidR="003908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ararina</w:t>
                            </w:r>
                            <w:proofErr w:type="spellEnd"/>
                          </w:p>
                          <w:p w14:paraId="097CA25A" w14:textId="408A9721" w:rsidR="00CE1E94" w:rsidRDefault="002C7B01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</w:t>
                            </w:r>
                            <w:r w:rsidR="003908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parina</w:t>
                            </w:r>
                            <w:proofErr w:type="spellEnd"/>
                          </w:p>
                          <w:p w14:paraId="3BB0C804" w14:textId="77777777" w:rsidR="002C7B01" w:rsidRDefault="002C7B01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</w:t>
                            </w:r>
                            <w:r w:rsidR="0092427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huk</w:t>
                            </w:r>
                            <w:proofErr w:type="spellEnd"/>
                            <w:r w:rsidR="0092427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92427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laduman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  <w:p w14:paraId="0D6D0A79" w14:textId="01086FAC" w:rsidR="00CE1E94" w:rsidRDefault="00924271" w:rsidP="002C7B01">
                            <w:pPr>
                              <w:pStyle w:val="Prrafodelista"/>
                              <w:ind w:left="7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apana </w:t>
                            </w:r>
                          </w:p>
                          <w:p w14:paraId="3FA01A8D" w14:textId="45454D83" w:rsidR="00CE1E94" w:rsidRDefault="002C7B01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</w:t>
                            </w:r>
                            <w:r w:rsidR="0092427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hu</w:t>
                            </w:r>
                            <w:r w:rsidR="00EE51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t</w:t>
                            </w:r>
                            <w:r w:rsidR="0092427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ana</w:t>
                            </w:r>
                            <w:proofErr w:type="spellEnd"/>
                          </w:p>
                          <w:p w14:paraId="49A3E1AB" w14:textId="61A93A18" w:rsidR="00CE1E94" w:rsidRDefault="002C7B01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T</w:t>
                            </w:r>
                            <w:r w:rsidR="003908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an</w:t>
                            </w:r>
                            <w:r w:rsidR="00AE50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k</w:t>
                            </w:r>
                            <w:r w:rsidR="003908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ana</w:t>
                            </w:r>
                            <w:proofErr w:type="spellEnd"/>
                          </w:p>
                          <w:p w14:paraId="5872F80C" w14:textId="43E6C821" w:rsidR="00CE1E94" w:rsidRPr="006A1AE6" w:rsidRDefault="00CE1E94" w:rsidP="003D09E1">
                            <w:pPr>
                              <w:pStyle w:val="Prrafodelista"/>
                              <w:ind w:left="7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79440DA" w14:textId="77777777" w:rsidR="00CE1E94" w:rsidRDefault="00CE1E94" w:rsidP="00CE1E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AE44A" id="Cuadro de texto 96" o:spid="_x0000_s1037" type="#_x0000_t202" style="position:absolute;margin-left:470.5pt;margin-top:80.8pt;width:178.75pt;height:13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" filled="f" stroked="f" strokeweight=".5pt">
                <v:textbox>
                  <w:txbxContent>
                    <w:p w14:paraId="415C8EA0" w14:textId="315910DF" w:rsidR="00CE1E94" w:rsidRPr="00CE1E94" w:rsidRDefault="00924271" w:rsidP="00CE1E94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Fuezata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charina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aparinapak</w:t>
                      </w:r>
                      <w:proofErr w:type="spellEnd"/>
                      <w:r w:rsidR="00CE1E94" w:rsidRPr="00CE1E94"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:</w:t>
                      </w:r>
                    </w:p>
                    <w:p w14:paraId="16D877E7" w14:textId="758B9049" w:rsidR="00CE1E94" w:rsidRDefault="002C7B01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J</w:t>
                      </w:r>
                      <w:r w:rsidR="003908A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ararina</w:t>
                      </w:r>
                      <w:proofErr w:type="spellEnd"/>
                    </w:p>
                    <w:p w14:paraId="097CA25A" w14:textId="408A9721" w:rsidR="00CE1E94" w:rsidRDefault="002C7B01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</w:t>
                      </w:r>
                      <w:r w:rsidR="003908A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parina</w:t>
                      </w:r>
                      <w:proofErr w:type="spellEnd"/>
                    </w:p>
                    <w:p w14:paraId="3BB0C804" w14:textId="77777777" w:rsidR="002C7B01" w:rsidRDefault="002C7B01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</w:t>
                      </w:r>
                      <w:r w:rsidR="0092427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huk</w:t>
                      </w:r>
                      <w:proofErr w:type="spellEnd"/>
                      <w:r w:rsidR="0092427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92427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laduman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</w:p>
                    <w:p w14:paraId="0D6D0A79" w14:textId="01086FAC" w:rsidR="00CE1E94" w:rsidRDefault="00924271" w:rsidP="002C7B01">
                      <w:pPr>
                        <w:pStyle w:val="Prrafodelista"/>
                        <w:ind w:left="785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apana </w:t>
                      </w:r>
                    </w:p>
                    <w:p w14:paraId="3FA01A8D" w14:textId="45454D83" w:rsidR="00CE1E94" w:rsidRDefault="002C7B01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</w:t>
                      </w:r>
                      <w:r w:rsidR="0092427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hu</w:t>
                      </w:r>
                      <w:r w:rsidR="00EE51E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t</w:t>
                      </w:r>
                      <w:r w:rsidR="0092427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ana</w:t>
                      </w:r>
                      <w:proofErr w:type="spellEnd"/>
                    </w:p>
                    <w:p w14:paraId="49A3E1AB" w14:textId="61A93A18" w:rsidR="00CE1E94" w:rsidRDefault="002C7B01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T</w:t>
                      </w:r>
                      <w:r w:rsidR="003908A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an</w:t>
                      </w:r>
                      <w:r w:rsidR="00AE507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k</w:t>
                      </w:r>
                      <w:r w:rsidR="003908A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ana</w:t>
                      </w:r>
                      <w:proofErr w:type="spellEnd"/>
                    </w:p>
                    <w:p w14:paraId="5872F80C" w14:textId="43E6C821" w:rsidR="00CE1E94" w:rsidRPr="006A1AE6" w:rsidRDefault="00CE1E94" w:rsidP="003D09E1">
                      <w:pPr>
                        <w:pStyle w:val="Prrafodelista"/>
                        <w:ind w:left="785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</w:p>
                    <w:p w14:paraId="179440DA" w14:textId="77777777" w:rsidR="00CE1E94" w:rsidRDefault="00CE1E94" w:rsidP="00CE1E94"/>
                  </w:txbxContent>
                </v:textbox>
              </v:shape>
            </w:pict>
          </mc:Fallback>
        </mc:AlternateContent>
      </w:r>
      <w:r w:rsidR="002C7B01">
        <w:rPr>
          <w:noProof/>
        </w:rPr>
        <w:drawing>
          <wp:anchor distT="0" distB="0" distL="114300" distR="114300" simplePos="0" relativeHeight="251797504" behindDoc="0" locked="0" layoutInCell="1" allowOverlap="1" wp14:anchorId="13C3E387" wp14:editId="649515AC">
            <wp:simplePos x="0" y="0"/>
            <wp:positionH relativeFrom="column">
              <wp:posOffset>7213600</wp:posOffset>
            </wp:positionH>
            <wp:positionV relativeFrom="paragraph">
              <wp:posOffset>1301750</wp:posOffset>
            </wp:positionV>
            <wp:extent cx="1606550" cy="2144395"/>
            <wp:effectExtent l="0" t="0" r="0" b="0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96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EB0E2A" wp14:editId="07390F35">
                <wp:simplePos x="0" y="0"/>
                <wp:positionH relativeFrom="column">
                  <wp:posOffset>6099205</wp:posOffset>
                </wp:positionH>
                <wp:positionV relativeFrom="paragraph">
                  <wp:posOffset>522634</wp:posOffset>
                </wp:positionV>
                <wp:extent cx="2240280" cy="504190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2E4B0" w14:textId="2FFA7B93" w:rsidR="00CE1E94" w:rsidRPr="00CE1E94" w:rsidRDefault="00CE1E94" w:rsidP="00CE1E94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¿</w:t>
                            </w:r>
                            <w:proofErr w:type="spellStart"/>
                            <w:r w:rsidR="002C7B01">
                              <w:rPr>
                                <w:b/>
                                <w:bCs/>
                                <w:lang w:val="es-MX"/>
                              </w:rPr>
                              <w:t>I</w:t>
                            </w:r>
                            <w:r w:rsidR="001249F1">
                              <w:rPr>
                                <w:b/>
                                <w:bCs/>
                                <w:lang w:val="es-MX"/>
                              </w:rPr>
                              <w:t>mashina</w:t>
                            </w:r>
                            <w:proofErr w:type="spellEnd"/>
                            <w:r w:rsidR="001249F1">
                              <w:rPr>
                                <w:b/>
                                <w:bCs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1249F1">
                              <w:rPr>
                                <w:b/>
                                <w:bCs/>
                                <w:lang w:val="es-MX"/>
                              </w:rPr>
                              <w:t>apay</w:t>
                            </w:r>
                            <w:proofErr w:type="spellEnd"/>
                            <w:r w:rsidR="001249F1">
                              <w:rPr>
                                <w:b/>
                                <w:bCs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1249F1">
                              <w:rPr>
                                <w:b/>
                                <w:bCs/>
                                <w:lang w:val="es-MX"/>
                              </w:rPr>
                              <w:t>tukunchi</w:t>
                            </w:r>
                            <w:proofErr w:type="spellEnd"/>
                            <w:r w:rsidR="001249F1">
                              <w:rPr>
                                <w:b/>
                                <w:bCs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1249F1">
                              <w:rPr>
                                <w:b/>
                                <w:bCs/>
                                <w:lang w:val="es-MX"/>
                              </w:rPr>
                              <w:t>llashaykunata</w:t>
                            </w:r>
                            <w:proofErr w:type="spellEnd"/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B0E2A" id="Cuadro de texto 95" o:spid="_x0000_s1038" type="#_x0000_t202" style="position:absolute;margin-left:480.25pt;margin-top:41.15pt;width:176.4pt;height:39.7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" filled="f" stroked="f" strokeweight=".5pt">
                <v:textbox>
                  <w:txbxContent>
                    <w:p w14:paraId="4472E4B0" w14:textId="2FFA7B93" w:rsidR="00CE1E94" w:rsidRPr="00CE1E94" w:rsidRDefault="00CE1E94" w:rsidP="00CE1E94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E1E94">
                        <w:rPr>
                          <w:b/>
                          <w:bCs/>
                          <w:lang w:val="es-MX"/>
                        </w:rPr>
                        <w:t>¿</w:t>
                      </w:r>
                      <w:proofErr w:type="spellStart"/>
                      <w:r w:rsidR="002C7B01">
                        <w:rPr>
                          <w:b/>
                          <w:bCs/>
                          <w:lang w:val="es-MX"/>
                        </w:rPr>
                        <w:t>I</w:t>
                      </w:r>
                      <w:r w:rsidR="001249F1">
                        <w:rPr>
                          <w:b/>
                          <w:bCs/>
                          <w:lang w:val="es-MX"/>
                        </w:rPr>
                        <w:t>mashina</w:t>
                      </w:r>
                      <w:proofErr w:type="spellEnd"/>
                      <w:r w:rsidR="001249F1">
                        <w:rPr>
                          <w:b/>
                          <w:bCs/>
                          <w:lang w:val="es-MX"/>
                        </w:rPr>
                        <w:t xml:space="preserve"> </w:t>
                      </w:r>
                      <w:proofErr w:type="spellStart"/>
                      <w:r w:rsidR="001249F1">
                        <w:rPr>
                          <w:b/>
                          <w:bCs/>
                          <w:lang w:val="es-MX"/>
                        </w:rPr>
                        <w:t>apay</w:t>
                      </w:r>
                      <w:proofErr w:type="spellEnd"/>
                      <w:r w:rsidR="001249F1">
                        <w:rPr>
                          <w:b/>
                          <w:bCs/>
                          <w:lang w:val="es-MX"/>
                        </w:rPr>
                        <w:t xml:space="preserve"> </w:t>
                      </w:r>
                      <w:proofErr w:type="spellStart"/>
                      <w:r w:rsidR="001249F1">
                        <w:rPr>
                          <w:b/>
                          <w:bCs/>
                          <w:lang w:val="es-MX"/>
                        </w:rPr>
                        <w:t>tukunchi</w:t>
                      </w:r>
                      <w:proofErr w:type="spellEnd"/>
                      <w:r w:rsidR="001249F1">
                        <w:rPr>
                          <w:b/>
                          <w:bCs/>
                          <w:lang w:val="es-MX"/>
                        </w:rPr>
                        <w:t xml:space="preserve"> </w:t>
                      </w:r>
                      <w:proofErr w:type="spellStart"/>
                      <w:r w:rsidR="001249F1">
                        <w:rPr>
                          <w:b/>
                          <w:bCs/>
                          <w:lang w:val="es-MX"/>
                        </w:rPr>
                        <w:t>llashaykunata</w:t>
                      </w:r>
                      <w:proofErr w:type="spellEnd"/>
                      <w:r w:rsidRPr="00CE1E94">
                        <w:rPr>
                          <w:b/>
                          <w:bCs/>
                          <w:lang w:val="es-MX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22B602A" wp14:editId="584F3CE5">
                <wp:simplePos x="0" y="0"/>
                <wp:positionH relativeFrom="column">
                  <wp:posOffset>2630805</wp:posOffset>
                </wp:positionH>
                <wp:positionV relativeFrom="paragraph">
                  <wp:posOffset>2014058</wp:posOffset>
                </wp:positionV>
                <wp:extent cx="2573655" cy="1387475"/>
                <wp:effectExtent l="0" t="0" r="0" b="3175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655" cy="1387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5CC5B" w14:textId="35BAB278" w:rsidR="00E34032" w:rsidRPr="001014F3" w:rsidRDefault="00E34032" w:rsidP="00E34032">
                            <w:pPr>
                              <w:jc w:val="center"/>
                              <w:rPr>
                                <w:rFonts w:ascii="Cooper Black" w:hAnsi="Cooper Black"/>
                                <w:lang w:val="es-MX"/>
                              </w:rPr>
                            </w:pPr>
                            <w:r w:rsidRPr="001014F3">
                              <w:rPr>
                                <w:rFonts w:ascii="Cooper Black" w:hAnsi="Cooper Black"/>
                                <w:lang w:val="es-MX"/>
                              </w:rPr>
                              <w:t>“</w:t>
                            </w:r>
                            <w:r w:rsidR="002C7B01">
                              <w:rPr>
                                <w:rFonts w:ascii="Cooper Black" w:hAnsi="Cooper Black"/>
                                <w:lang w:val="es-MX"/>
                              </w:rPr>
                              <w:t>MANA TUYTA LLANKANA JUSHTULLA SAMALLPA LLANKANA SUMAK LLANKAY SUMAKTA NUKANCHIK NANAYKUNATA KUDINAKANCHI</w:t>
                            </w:r>
                            <w:r w:rsidRPr="001014F3">
                              <w:rPr>
                                <w:rFonts w:ascii="Cooper Black" w:hAnsi="Cooper Black"/>
                                <w:lang w:val="es-MX"/>
                              </w:rPr>
                              <w:t>”</w:t>
                            </w:r>
                          </w:p>
                          <w:p w14:paraId="368B0F38" w14:textId="77777777" w:rsidR="00E34032" w:rsidRDefault="00E340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2B602A" id="Cuadro de texto 144" o:spid="_x0000_s1039" type="#_x0000_t202" style="position:absolute;margin-left:207.15pt;margin-top:158.6pt;width:202.65pt;height:109.2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" filled="f" stroked="f" strokeweight=".5pt">
                <v:textbox>
                  <w:txbxContent>
                    <w:p w14:paraId="73A5CC5B" w14:textId="35BAB278" w:rsidR="00E34032" w:rsidRPr="001014F3" w:rsidRDefault="00E34032" w:rsidP="00E34032">
                      <w:pPr>
                        <w:jc w:val="center"/>
                        <w:rPr>
                          <w:rFonts w:ascii="Cooper Black" w:hAnsi="Cooper Black"/>
                          <w:lang w:val="es-MX"/>
                        </w:rPr>
                      </w:pPr>
                      <w:r w:rsidRPr="001014F3">
                        <w:rPr>
                          <w:rFonts w:ascii="Cooper Black" w:hAnsi="Cooper Black"/>
                          <w:lang w:val="es-MX"/>
                        </w:rPr>
                        <w:t>“</w:t>
                      </w:r>
                      <w:r w:rsidR="002C7B01">
                        <w:rPr>
                          <w:rFonts w:ascii="Cooper Black" w:hAnsi="Cooper Black"/>
                          <w:lang w:val="es-MX"/>
                        </w:rPr>
                        <w:t>MANA TUYTA LLANKANA JUSHTULLA SAMALLPA LLANKANA SUMAK LLANKAY SUMAKTA NUKANCHIK NANAYKUNATA KUDINAKANCHI</w:t>
                      </w:r>
                      <w:r w:rsidRPr="001014F3">
                        <w:rPr>
                          <w:rFonts w:ascii="Cooper Black" w:hAnsi="Cooper Black"/>
                          <w:lang w:val="es-MX"/>
                        </w:rPr>
                        <w:t>”</w:t>
                      </w:r>
                    </w:p>
                    <w:p w14:paraId="368B0F38" w14:textId="77777777" w:rsidR="00E34032" w:rsidRDefault="00E34032"/>
                  </w:txbxContent>
                </v:textbox>
              </v:shape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73662BBC">
                <wp:simplePos x="0" y="0"/>
                <wp:positionH relativeFrom="margin">
                  <wp:posOffset>2440172</wp:posOffset>
                </wp:positionH>
                <wp:positionV relativeFrom="paragraph">
                  <wp:posOffset>1421573</wp:posOffset>
                </wp:positionV>
                <wp:extent cx="2882265" cy="4263656"/>
                <wp:effectExtent l="0" t="0" r="13335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265" cy="426365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3AEF3" id="Rectángulo 44" o:spid="_x0000_s1026" style="position:absolute;margin-left:192.15pt;margin-top:111.95pt;width:226.95pt;height:335.7pt;z-index:2516387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" fillcolor="#538135 [2409]" strokecolor="black [3213]" strokeweight="1pt">
                <w10:wrap anchorx="margin"/>
              </v:rect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5FDECD8A">
                <wp:simplePos x="0" y="0"/>
                <wp:positionH relativeFrom="column">
                  <wp:posOffset>2440172</wp:posOffset>
                </wp:positionH>
                <wp:positionV relativeFrom="paragraph">
                  <wp:posOffset>5653331</wp:posOffset>
                </wp:positionV>
                <wp:extent cx="2882900" cy="487902"/>
                <wp:effectExtent l="0" t="0" r="12700" b="26670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4879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40" type="#_x0000_t202" style="position:absolute;margin-left:192.15pt;margin-top:445.15pt;width:227pt;height:3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" fillcolor="#d8d8d8 [2732]"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C7415F" wp14:editId="08C7822E">
                <wp:simplePos x="0" y="0"/>
                <wp:positionH relativeFrom="column">
                  <wp:posOffset>2631942</wp:posOffset>
                </wp:positionH>
                <wp:positionV relativeFrom="paragraph">
                  <wp:posOffset>1567933</wp:posOffset>
                </wp:positionV>
                <wp:extent cx="1041990" cy="329609"/>
                <wp:effectExtent l="0" t="0" r="0" b="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13CB8" w14:textId="644D9D9B" w:rsidR="00320411" w:rsidRPr="00320411" w:rsidRDefault="008052A9">
                            <w:pPr>
                              <w:rPr>
                                <w:b/>
                                <w:bCs/>
                                <w:sz w:val="22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18"/>
                                <w:lang w:val="es-MX"/>
                              </w:rPr>
                              <w:t>YUYAKIK</w:t>
                            </w:r>
                            <w:r w:rsidRPr="00320411">
                              <w:rPr>
                                <w:b/>
                                <w:bCs/>
                                <w:lang w:val="es-MX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C7415F" id="Cuadro de texto 143" o:spid="_x0000_s1041" type="#_x0000_t202" style="position:absolute;margin-left:207.25pt;margin-top:123.45pt;width:82.05pt;height:25.9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" filled="f" stroked="f" strokeweight=".5pt">
                <v:textbox>
                  <w:txbxContent>
                    <w:p w14:paraId="36413CB8" w14:textId="644D9D9B" w:rsidR="00320411" w:rsidRPr="00320411" w:rsidRDefault="008052A9">
                      <w:pPr>
                        <w:rPr>
                          <w:b/>
                          <w:bCs/>
                          <w:sz w:val="22"/>
                          <w:szCs w:val="18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18"/>
                          <w:lang w:val="es-MX"/>
                        </w:rPr>
                        <w:t>YUYAKIK</w:t>
                      </w:r>
                      <w:r w:rsidRPr="00320411">
                        <w:rPr>
                          <w:b/>
                          <w:bCs/>
                          <w:lang w:val="es-MX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5ABDAF93">
                <wp:simplePos x="0" y="0"/>
                <wp:positionH relativeFrom="margin">
                  <wp:posOffset>2619375</wp:posOffset>
                </wp:positionH>
                <wp:positionV relativeFrom="paragraph">
                  <wp:posOffset>1573368</wp:posOffset>
                </wp:positionV>
                <wp:extent cx="2527300" cy="1900555"/>
                <wp:effectExtent l="19050" t="19050" r="25400" b="23495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1900555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85CF4" id="Forma libre: forma 43" o:spid="_x0000_s1026" style="position:absolute;margin-left:206.25pt;margin-top:123.9pt;width:199pt;height:149.6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527442,1900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" path="m,l,1900720r2527442,l2527442,133564,1047964,123290,934948,,,xe" fillcolor="#f2f2f2 [3052]" strokecolor="black [3213]" strokeweight="2.25pt">
                <v:stroke joinstyle="miter"/>
                <v:path arrowok="t" o:connecttype="custom" o:connectlocs="0,0;0,1900555;2527300,1900555;2527300,133552;1047905,123279;934895,0;0,0" o:connectangles="0,0,0,0,0,0,0"/>
                <w10:wrap anchorx="margin"/>
              </v:shape>
            </w:pict>
          </mc:Fallback>
        </mc:AlternateContent>
      </w:r>
      <w:r w:rsidR="00320411">
        <w:rPr>
          <w:noProof/>
        </w:rPr>
        <w:drawing>
          <wp:anchor distT="0" distB="0" distL="114300" distR="114300" simplePos="0" relativeHeight="251806720" behindDoc="0" locked="0" layoutInCell="1" allowOverlap="1" wp14:anchorId="3A0F54F8" wp14:editId="43EF9493">
            <wp:simplePos x="0" y="0"/>
            <wp:positionH relativeFrom="column">
              <wp:posOffset>2636520</wp:posOffset>
            </wp:positionH>
            <wp:positionV relativeFrom="paragraph">
              <wp:posOffset>484505</wp:posOffset>
            </wp:positionV>
            <wp:extent cx="467360" cy="100203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9B86D72" wp14:editId="7FAE01E3">
                <wp:simplePos x="0" y="0"/>
                <wp:positionH relativeFrom="column">
                  <wp:posOffset>3027045</wp:posOffset>
                </wp:positionH>
                <wp:positionV relativeFrom="paragraph">
                  <wp:posOffset>687705</wp:posOffset>
                </wp:positionV>
                <wp:extent cx="628650" cy="371475"/>
                <wp:effectExtent l="19050" t="19050" r="38100" b="47625"/>
                <wp:wrapNone/>
                <wp:docPr id="34" name="Flecha: a la derecha con muesc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notched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3D689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34" o:spid="_x0000_s1026" type="#_x0000_t94" style="position:absolute;margin-left:238.35pt;margin-top:54.15pt;width:49.5pt;height:2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" adj="15218" fillcolor="#92d050" strokecolor="#1f4d78 [1604]" strokeweight="1pt"/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06B437" wp14:editId="468DD884">
                <wp:simplePos x="0" y="0"/>
                <wp:positionH relativeFrom="column">
                  <wp:posOffset>3676650</wp:posOffset>
                </wp:positionH>
                <wp:positionV relativeFrom="paragraph">
                  <wp:posOffset>354330</wp:posOffset>
                </wp:positionV>
                <wp:extent cx="1568450" cy="933450"/>
                <wp:effectExtent l="0" t="0" r="12700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933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058F68F" w14:textId="77777777" w:rsidR="00D61739" w:rsidRPr="00B23420" w:rsidRDefault="00D61739" w:rsidP="00D61739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B437" id="Cuadro de texto 33" o:spid="_x0000_s1043" type="#_x0000_t202" style="position:absolute;margin-left:289.5pt;margin-top:27.9pt;width:123.5pt;height:73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" fillcolor="#c5e0b3 [1305]" strokecolor="#00b050" strokeweight="1.5pt">
                <v:textbox>
                  <w:txbxContent>
                    <w:p w14:paraId="1058F68F" w14:textId="77777777" w:rsidR="00D61739" w:rsidRPr="00B23420" w:rsidRDefault="00D61739" w:rsidP="00D61739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4F20">
        <w:rPr>
          <w:noProof/>
        </w:rPr>
        <w:drawing>
          <wp:anchor distT="0" distB="0" distL="114300" distR="114300" simplePos="0" relativeHeight="251741184" behindDoc="0" locked="0" layoutInCell="1" allowOverlap="1" wp14:anchorId="3668CFF0" wp14:editId="46740C6D">
            <wp:simplePos x="0" y="0"/>
            <wp:positionH relativeFrom="rightMargin">
              <wp:posOffset>-1728086</wp:posOffset>
            </wp:positionH>
            <wp:positionV relativeFrom="paragraph">
              <wp:posOffset>2420635</wp:posOffset>
            </wp:positionV>
            <wp:extent cx="558859" cy="558859"/>
            <wp:effectExtent l="0" t="0" r="0" b="0"/>
            <wp:wrapNone/>
            <wp:docPr id="25" name="Imagen 25" descr="Significado del brazo fuerte y cuando NO debes usar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gnificado del brazo fuerte y cuando NO debes usarl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2813" b="95625" l="10000" r="91250">
                                  <a14:foregroundMark x1="65938" y1="6250" x2="65938" y2="6250"/>
                                  <a14:foregroundMark x1="91250" y1="78594" x2="91250" y2="78594"/>
                                  <a14:foregroundMark x1="82031" y1="95625" x2="82031" y2="95625"/>
                                  <a14:foregroundMark x1="67500" y1="2813" x2="67500" y2="2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59" cy="5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w:drawing>
          <wp:anchor distT="0" distB="0" distL="114300" distR="114300" simplePos="0" relativeHeight="251777024" behindDoc="0" locked="0" layoutInCell="1" allowOverlap="1" wp14:anchorId="0355599A" wp14:editId="522BCEDA">
            <wp:simplePos x="0" y="0"/>
            <wp:positionH relativeFrom="margin">
              <wp:align>right</wp:align>
            </wp:positionH>
            <wp:positionV relativeFrom="paragraph">
              <wp:posOffset>5426710</wp:posOffset>
            </wp:positionV>
            <wp:extent cx="401744" cy="685165"/>
            <wp:effectExtent l="0" t="0" r="0" b="63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4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7F00C3" wp14:editId="71AD854F">
                <wp:simplePos x="0" y="0"/>
                <wp:positionH relativeFrom="column">
                  <wp:posOffset>6838950</wp:posOffset>
                </wp:positionH>
                <wp:positionV relativeFrom="paragraph">
                  <wp:posOffset>4516755</wp:posOffset>
                </wp:positionV>
                <wp:extent cx="1743075" cy="885825"/>
                <wp:effectExtent l="76200" t="76200" r="104775" b="104775"/>
                <wp:wrapNone/>
                <wp:docPr id="115" name="Rectángulo: esquinas diagonales redondeada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885825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16528" w14:textId="74DBC609" w:rsidR="002156F2" w:rsidRPr="00F929F4" w:rsidRDefault="000F39AA" w:rsidP="002156F2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Tukuy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llashaykunata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ruraypi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373E81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aswan</w:t>
                            </w:r>
                            <w:proofErr w:type="spellEnd"/>
                            <w:r w:rsidR="00373E81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373E81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pisi</w:t>
                            </w:r>
                            <w:proofErr w:type="spellEnd"/>
                            <w:r w:rsidR="002156F2" w:rsidRPr="00F929F4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3kg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ñukanchi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cuerpupi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nanaykuna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tukun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2156F2" w:rsidRPr="00F929F4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representa un riesgo para su salud física.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F00C3" id="Rectángulo: esquinas diagonales redondeadas 115" o:spid="_x0000_s1044" style="position:absolute;margin-left:538.5pt;margin-top:355.65pt;width:137.25pt;height:69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3075,8858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" adj="-11796480,,5400" path="m147640,l1743075,r,l1743075,738185v,81539,-66101,147640,-147640,147640l,885825r,l,147640c,66101,66101,,147640,xe" filled="f" strokecolor="#00b050" strokeweight="1pt">
                <v:stroke joinstyle="miter"/>
                <v:formulas/>
                <v:path arrowok="t" o:connecttype="custom" o:connectlocs="147640,0;1743075,0;1743075,0;1743075,738185;1595435,885825;0,885825;0,885825;0,147640;147640,0" o:connectangles="0,0,0,0,0,0,0,0,0" textboxrect="0,0,1743075,885825"/>
                <v:textbox>
                  <w:txbxContent>
                    <w:p w14:paraId="4C016528" w14:textId="74DBC609" w:rsidR="002156F2" w:rsidRPr="00F929F4" w:rsidRDefault="000F39AA" w:rsidP="002156F2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Tukuy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llashaykunata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ruraypi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373E81">
                        <w:rPr>
                          <w:color w:val="000000" w:themeColor="text1"/>
                          <w:szCs w:val="24"/>
                          <w:lang w:val="es-MX"/>
                        </w:rPr>
                        <w:t>aswan</w:t>
                      </w:r>
                      <w:proofErr w:type="spellEnd"/>
                      <w:r w:rsidR="00373E81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373E81">
                        <w:rPr>
                          <w:color w:val="000000" w:themeColor="text1"/>
                          <w:szCs w:val="24"/>
                          <w:lang w:val="es-MX"/>
                        </w:rPr>
                        <w:t>pisi</w:t>
                      </w:r>
                      <w:proofErr w:type="spellEnd"/>
                      <w:r w:rsidR="002156F2" w:rsidRPr="00F929F4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3kg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ñukanchi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cuerpupi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nanaykuna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tukun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r w:rsidR="002156F2" w:rsidRPr="00F929F4">
                        <w:rPr>
                          <w:color w:val="000000" w:themeColor="text1"/>
                          <w:szCs w:val="24"/>
                          <w:lang w:val="es-MX"/>
                        </w:rPr>
                        <w:t>representa un riesgo para su salud física.</w:t>
                      </w:r>
                    </w:p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D036D72" wp14:editId="2CFF804E">
                <wp:simplePos x="0" y="0"/>
                <wp:positionH relativeFrom="column">
                  <wp:posOffset>6200776</wp:posOffset>
                </wp:positionH>
                <wp:positionV relativeFrom="paragraph">
                  <wp:posOffset>3983356</wp:posOffset>
                </wp:positionV>
                <wp:extent cx="1028700" cy="453390"/>
                <wp:effectExtent l="0" t="133350" r="0" b="1562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28010">
                          <a:off x="0" y="0"/>
                          <a:ext cx="1028700" cy="453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1B919" w14:textId="178026E4" w:rsidR="002156F2" w:rsidRPr="002156F2" w:rsidRDefault="00373E81" w:rsidP="002156F2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s-MX"/>
                              </w:rPr>
                              <w:t>¿</w:t>
                            </w:r>
                            <w:proofErr w:type="spellStart"/>
                            <w:r w:rsidR="001249F1">
                              <w:rPr>
                                <w:sz w:val="22"/>
                                <w:szCs w:val="18"/>
                                <w:lang w:val="es-MX"/>
                              </w:rPr>
                              <w:t>Ima</w:t>
                            </w:r>
                            <w:proofErr w:type="spellEnd"/>
                            <w:r w:rsidR="00EE51EE">
                              <w:rPr>
                                <w:sz w:val="22"/>
                                <w:szCs w:val="1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1249F1">
                              <w:rPr>
                                <w:sz w:val="22"/>
                                <w:szCs w:val="18"/>
                                <w:lang w:val="es-MX"/>
                              </w:rPr>
                              <w:t>matak</w:t>
                            </w:r>
                            <w:proofErr w:type="spellEnd"/>
                            <w:r w:rsidR="001249F1">
                              <w:rPr>
                                <w:sz w:val="22"/>
                                <w:szCs w:val="1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1249F1">
                              <w:rPr>
                                <w:sz w:val="22"/>
                                <w:szCs w:val="18"/>
                                <w:lang w:val="es-MX"/>
                              </w:rPr>
                              <w:t>llashak</w:t>
                            </w:r>
                            <w:proofErr w:type="spellEnd"/>
                            <w:r w:rsidR="001249F1">
                              <w:rPr>
                                <w:sz w:val="22"/>
                                <w:szCs w:val="18"/>
                                <w:lang w:val="es-MX"/>
                              </w:rPr>
                              <w:t xml:space="preserve"> tan</w:t>
                            </w:r>
                            <w:r>
                              <w:rPr>
                                <w:sz w:val="22"/>
                                <w:szCs w:val="18"/>
                                <w:lang w:val="es-MX"/>
                              </w:rPr>
                              <w:t>?</w:t>
                            </w:r>
                            <w:r w:rsidR="001249F1">
                              <w:rPr>
                                <w:sz w:val="22"/>
                                <w:szCs w:val="18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36D72" id="Cuadro de texto 114" o:spid="_x0000_s1045" type="#_x0000_t202" style="position:absolute;margin-left:488.25pt;margin-top:313.65pt;width:81pt;height:35.7pt;rotation:-1498579fd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" filled="f" stroked="f" strokeweight=".5pt">
                <v:textbox>
                  <w:txbxContent>
                    <w:p w14:paraId="1871B919" w14:textId="178026E4" w:rsidR="002156F2" w:rsidRPr="002156F2" w:rsidRDefault="00373E81" w:rsidP="002156F2">
                      <w:pPr>
                        <w:jc w:val="center"/>
                        <w:rPr>
                          <w:sz w:val="22"/>
                          <w:szCs w:val="18"/>
                          <w:lang w:val="es-MX"/>
                        </w:rPr>
                      </w:pPr>
                      <w:r>
                        <w:rPr>
                          <w:sz w:val="22"/>
                          <w:szCs w:val="18"/>
                          <w:lang w:val="es-MX"/>
                        </w:rPr>
                        <w:t>¿</w:t>
                      </w:r>
                      <w:proofErr w:type="spellStart"/>
                      <w:r w:rsidR="001249F1">
                        <w:rPr>
                          <w:sz w:val="22"/>
                          <w:szCs w:val="18"/>
                          <w:lang w:val="es-MX"/>
                        </w:rPr>
                        <w:t>Ima</w:t>
                      </w:r>
                      <w:proofErr w:type="spellEnd"/>
                      <w:r w:rsidR="00EE51EE">
                        <w:rPr>
                          <w:sz w:val="22"/>
                          <w:szCs w:val="18"/>
                          <w:lang w:val="es-MX"/>
                        </w:rPr>
                        <w:t xml:space="preserve"> </w:t>
                      </w:r>
                      <w:proofErr w:type="spellStart"/>
                      <w:r w:rsidR="001249F1">
                        <w:rPr>
                          <w:sz w:val="22"/>
                          <w:szCs w:val="18"/>
                          <w:lang w:val="es-MX"/>
                        </w:rPr>
                        <w:t>matak</w:t>
                      </w:r>
                      <w:proofErr w:type="spellEnd"/>
                      <w:r w:rsidR="001249F1">
                        <w:rPr>
                          <w:sz w:val="22"/>
                          <w:szCs w:val="18"/>
                          <w:lang w:val="es-MX"/>
                        </w:rPr>
                        <w:t xml:space="preserve"> </w:t>
                      </w:r>
                      <w:proofErr w:type="spellStart"/>
                      <w:r w:rsidR="001249F1">
                        <w:rPr>
                          <w:sz w:val="22"/>
                          <w:szCs w:val="18"/>
                          <w:lang w:val="es-MX"/>
                        </w:rPr>
                        <w:t>llashak</w:t>
                      </w:r>
                      <w:proofErr w:type="spellEnd"/>
                      <w:r w:rsidR="001249F1">
                        <w:rPr>
                          <w:sz w:val="22"/>
                          <w:szCs w:val="18"/>
                          <w:lang w:val="es-MX"/>
                        </w:rPr>
                        <w:t xml:space="preserve"> tan</w:t>
                      </w:r>
                      <w:r>
                        <w:rPr>
                          <w:sz w:val="22"/>
                          <w:szCs w:val="18"/>
                          <w:lang w:val="es-MX"/>
                        </w:rPr>
                        <w:t>?</w:t>
                      </w:r>
                      <w:r w:rsidR="001249F1">
                        <w:rPr>
                          <w:sz w:val="22"/>
                          <w:szCs w:val="18"/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536AB4E" wp14:editId="655C26D8">
                <wp:simplePos x="0" y="0"/>
                <wp:positionH relativeFrom="margin">
                  <wp:posOffset>6191250</wp:posOffset>
                </wp:positionH>
                <wp:positionV relativeFrom="paragraph">
                  <wp:posOffset>3859530</wp:posOffset>
                </wp:positionV>
                <wp:extent cx="1066800" cy="694481"/>
                <wp:effectExtent l="19050" t="0" r="38100" b="125095"/>
                <wp:wrapNone/>
                <wp:docPr id="113" name="Bocadillo nube: nub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94481"/>
                        </a:xfrm>
                        <a:prstGeom prst="cloud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F3C01" w14:textId="77777777" w:rsidR="0085629B" w:rsidRPr="00500BC0" w:rsidRDefault="0085629B" w:rsidP="0085629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6AB4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Bocadillo nube: nube 113" o:spid="_x0000_s1046" type="#_x0000_t106" style="position:absolute;margin-left:487.5pt;margin-top:303.9pt;width:84pt;height:54.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" adj="6300,24300" filled="f" strokecolor="#1f4d78 [1604]" strokeweight="1pt">
                <v:stroke joinstyle="miter"/>
                <v:textbox>
                  <w:txbxContent>
                    <w:p w14:paraId="76FF3C01" w14:textId="77777777" w:rsidR="0085629B" w:rsidRPr="00500BC0" w:rsidRDefault="0085629B" w:rsidP="0085629B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156F2">
        <w:rPr>
          <w:noProof/>
        </w:rPr>
        <w:drawing>
          <wp:anchor distT="0" distB="0" distL="114300" distR="114300" simplePos="0" relativeHeight="251769856" behindDoc="0" locked="0" layoutInCell="1" allowOverlap="1" wp14:anchorId="0C3CA727" wp14:editId="3A709D31">
            <wp:simplePos x="0" y="0"/>
            <wp:positionH relativeFrom="column">
              <wp:posOffset>5705475</wp:posOffset>
            </wp:positionH>
            <wp:positionV relativeFrom="paragraph">
              <wp:posOffset>4538415</wp:posOffset>
            </wp:positionV>
            <wp:extent cx="1266825" cy="1688041"/>
            <wp:effectExtent l="0" t="0" r="0" b="0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451" cy="16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A2FDC6" wp14:editId="40B51AD9">
                <wp:simplePos x="0" y="0"/>
                <wp:positionH relativeFrom="column">
                  <wp:posOffset>5747385</wp:posOffset>
                </wp:positionH>
                <wp:positionV relativeFrom="paragraph">
                  <wp:posOffset>3203575</wp:posOffset>
                </wp:positionV>
                <wp:extent cx="2939970" cy="625033"/>
                <wp:effectExtent l="0" t="0" r="0" b="381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970" cy="6250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F7591" w14:textId="3704EB66" w:rsidR="0085629B" w:rsidRPr="0085629B" w:rsidRDefault="000F39AA" w:rsidP="00234227">
                            <w:pPr>
                              <w:pStyle w:val="Prrafodelista"/>
                              <w:ind w:left="502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bookmarkStart w:id="0" w:name="_Hlk80274513"/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Imakunata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mana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allita</w:t>
                            </w:r>
                            <w:proofErr w:type="spellEnd"/>
                            <w:r w:rsidR="0027037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ruraypi</w:t>
                            </w:r>
                            <w:proofErr w:type="spellEnd"/>
                            <w:proofErr w:type="gramEnd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ñukanchi</w:t>
                            </w:r>
                            <w:proofErr w:type="spellEnd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kausaypi</w:t>
                            </w:r>
                            <w:proofErr w:type="spellEnd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mana </w:t>
                            </w:r>
                            <w:proofErr w:type="spellStart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allika</w:t>
                            </w:r>
                            <w:proofErr w:type="spellEnd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kausanchi</w:t>
                            </w:r>
                            <w:proofErr w:type="spellEnd"/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</w:p>
                          <w:bookmarkEnd w:id="0"/>
                          <w:p w14:paraId="6D0907B1" w14:textId="77777777" w:rsidR="0085629B" w:rsidRDefault="008562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FDC6" id="Cuadro de texto 111" o:spid="_x0000_s1047" type="#_x0000_t202" style="position:absolute;margin-left:452.55pt;margin-top:252.25pt;width:231.5pt;height:49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" filled="f" stroked="f" strokeweight=".5pt">
                <v:textbox>
                  <w:txbxContent>
                    <w:p w14:paraId="180F7591" w14:textId="3704EB66" w:rsidR="0085629B" w:rsidRPr="0085629B" w:rsidRDefault="000F39AA" w:rsidP="00234227">
                      <w:pPr>
                        <w:pStyle w:val="Prrafodelista"/>
                        <w:ind w:left="502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bookmarkStart w:id="1" w:name="_Hlk80274513"/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Imakunata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mana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allita</w:t>
                      </w:r>
                      <w:proofErr w:type="spellEnd"/>
                      <w:r w:rsidR="0027037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ruraypi</w:t>
                      </w:r>
                      <w:proofErr w:type="spellEnd"/>
                      <w:proofErr w:type="gramEnd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ñukanchi</w:t>
                      </w:r>
                      <w:proofErr w:type="spellEnd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kausaypi</w:t>
                      </w:r>
                      <w:proofErr w:type="spellEnd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mana </w:t>
                      </w:r>
                      <w:proofErr w:type="spellStart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allika</w:t>
                      </w:r>
                      <w:proofErr w:type="spellEnd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kausanchi</w:t>
                      </w:r>
                      <w:proofErr w:type="spellEnd"/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</w:p>
                    <w:bookmarkEnd w:id="1"/>
                    <w:p w14:paraId="6D0907B1" w14:textId="77777777" w:rsidR="0085629B" w:rsidRDefault="0085629B"/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3E5CCD" wp14:editId="4E6EC241">
                <wp:simplePos x="0" y="0"/>
                <wp:positionH relativeFrom="column">
                  <wp:posOffset>5829300</wp:posOffset>
                </wp:positionH>
                <wp:positionV relativeFrom="paragraph">
                  <wp:posOffset>3049904</wp:posOffset>
                </wp:positionV>
                <wp:extent cx="2853690" cy="3076575"/>
                <wp:effectExtent l="0" t="0" r="3810" b="9525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690" cy="307657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DBD3" id="Forma libre: forma 50" o:spid="_x0000_s1026" style="position:absolute;margin-left:459pt;margin-top:240.15pt;width:224.7pt;height:24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6216,236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" path="m,10275l,2363057r2856216,l2835667,,2661007,r10274,92468l1623317,92468,1541124,10275,,10275xe" fillcolor="#d8d8d8 [2732]" stroked="f" strokeweight="1pt">
                <v:stroke joinstyle="miter"/>
                <v:path arrowok="t" o:connecttype="custom" o:connectlocs="0,13378;0,3076575;2853690,3076575;2833159,0;2658654,0;2668919,120388;1621881,120388;1539761,13378;0,13378" o:connectangles="0,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388B49F3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37F77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" path="m,l,,,190500r714375,l828675,85725r2066925,l2895600,,,xe" fillcolor="#538135 [2409]" strokecolor="black [3213]" strokeweight="1pt"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29F7495F">
                <wp:simplePos x="0" y="0"/>
                <wp:positionH relativeFrom="column">
                  <wp:posOffset>-916970</wp:posOffset>
                </wp:positionH>
                <wp:positionV relativeFrom="paragraph">
                  <wp:posOffset>3462905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463638" id="Rectángulo 40" o:spid="_x0000_s1026" style="position:absolute;margin-left:-72.2pt;margin-top:272.65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" fillcolor="#a8d08d [1945]" strokecolor="white [3212]" strokeweight="1pt"/>
            </w:pict>
          </mc:Fallback>
        </mc:AlternateContent>
      </w:r>
      <w:r w:rsidR="00D43E68">
        <w:br w:type="page"/>
      </w:r>
      <w:r w:rsidR="0046494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D24886" wp14:editId="57DE8F3D">
                <wp:simplePos x="0" y="0"/>
                <wp:positionH relativeFrom="margin">
                  <wp:posOffset>2501900</wp:posOffset>
                </wp:positionH>
                <wp:positionV relativeFrom="paragraph">
                  <wp:posOffset>937260</wp:posOffset>
                </wp:positionV>
                <wp:extent cx="2662177" cy="5139159"/>
                <wp:effectExtent l="0" t="0" r="0" b="4445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177" cy="51391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73A763" w14:textId="7F9B4193" w:rsidR="00AE507E" w:rsidRDefault="00296AFF" w:rsidP="00EE51EE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Mana chur</w:t>
                            </w:r>
                            <w:r w:rsidR="000F39A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kanchi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wachku</w:t>
                            </w:r>
                            <w:proofErr w:type="spellEnd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o </w:t>
                            </w:r>
                            <w:r w:rsidR="000F39A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chum</w:t>
                            </w:r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b</w:t>
                            </w:r>
                            <w:r w:rsidR="000F39A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i </w:t>
                            </w:r>
                            <w:proofErr w:type="spellStart"/>
                            <w:r w:rsidR="000F39A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ima</w:t>
                            </w:r>
                            <w:proofErr w:type="spellEnd"/>
                            <w:r w:rsidR="000F39A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0F39A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llankaykuna</w:t>
                            </w:r>
                            <w:proofErr w:type="spellEnd"/>
                            <w:r w:rsidR="000F39A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0F39AA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ruranapak</w:t>
                            </w:r>
                            <w:proofErr w:type="spellEnd"/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6648C8A7" w14:textId="1E585548" w:rsidR="003D09E1" w:rsidRPr="00AE507E" w:rsidRDefault="00AE507E" w:rsidP="00EE51EE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Uchilla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hatun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warmikuna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mana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ashka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aparinakunata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aparinachu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kan,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ishkay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chunka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kanchis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pishca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libra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kunata</w:t>
                            </w:r>
                            <w:proofErr w:type="spellEnd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E507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aparinakan</w:t>
                            </w:r>
                            <w:proofErr w:type="spellEnd"/>
                            <w:r w:rsidR="00EE51EE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114697CC" w14:textId="17C52A37" w:rsidR="003D09E1" w:rsidRPr="004B4B9C" w:rsidRDefault="00AE507E" w:rsidP="00EE51EE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</w:t>
                            </w:r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anakanchi</w:t>
                            </w:r>
                            <w:proofErr w:type="spellEnd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10 </w:t>
                            </w:r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chinilla</w:t>
                            </w:r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hawa</w:t>
                            </w:r>
                            <w:proofErr w:type="spellEnd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</w:t>
                            </w:r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ada</w:t>
                            </w:r>
                            <w:proofErr w:type="spellEnd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30 </w:t>
                            </w:r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chinilla</w:t>
                            </w:r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llankaypi</w:t>
                            </w:r>
                            <w:proofErr w:type="spellEnd"/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5C3A1A84" w14:textId="78B8265A" w:rsidR="003D09E1" w:rsidRPr="004B4B9C" w:rsidRDefault="00EE51EE" w:rsidP="00EE51EE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</w:t>
                            </w:r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panakanchi</w:t>
                            </w:r>
                            <w:proofErr w:type="spellEnd"/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coch</w:t>
                            </w:r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ipi</w:t>
                            </w:r>
                            <w:proofErr w:type="spellEnd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carretilla</w:t>
                            </w:r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pi</w:t>
                            </w:r>
                            <w:proofErr w:type="spellEnd"/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y </w:t>
                            </w:r>
                            <w:proofErr w:type="spellStart"/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kutishuk</w:t>
                            </w:r>
                            <w:proofErr w:type="spellEnd"/>
                            <w:r w:rsidR="00270372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herramienta</w:t>
                            </w:r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kunapi</w:t>
                            </w:r>
                            <w:proofErr w:type="spellEnd"/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apana kachi </w:t>
                            </w:r>
                            <w:proofErr w:type="spellStart"/>
                            <w:r w:rsidR="004D19D6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llayaykunata</w:t>
                            </w:r>
                            <w:proofErr w:type="spellEnd"/>
                            <w:r w:rsidR="003D09E1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3C1816A4" w14:textId="0634198F" w:rsidR="003D09E1" w:rsidRPr="004B4B9C" w:rsidRDefault="00296AFF" w:rsidP="00EE51EE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Yakun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sakukunata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aparanipana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kukurusha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washapi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aparina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kanchi</w:t>
                            </w:r>
                            <w:proofErr w:type="spellEnd"/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6541AE1B" w14:textId="3B697A8C" w:rsidR="003D09E1" w:rsidRPr="004B4B9C" w:rsidRDefault="00296AFF" w:rsidP="00EE51EE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Cashuna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apanatapak</w:t>
                            </w:r>
                            <w:proofErr w:type="spellEnd"/>
                            <w:r w:rsidR="002C7B01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ishkandi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makikunawan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karisha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llukshina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kanchi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antawaman</w:t>
                            </w:r>
                            <w:proofErr w:type="spellEnd"/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23C11E46" w14:textId="2DA3899E" w:rsidR="003D09E1" w:rsidRPr="004B4B9C" w:rsidRDefault="00296AFF" w:rsidP="00EE51EE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Paya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jiguakuna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shushichinakapa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shuk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uchilla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bancawan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sumak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tiyarisha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shuyshichina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ama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wallata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nanachun</w:t>
                            </w:r>
                            <w:proofErr w:type="spellEnd"/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42B33374" w14:textId="0D75072F" w:rsidR="003D09E1" w:rsidRDefault="00296AFF" w:rsidP="00EE51EE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Sumakta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llanknapaka</w:t>
                            </w:r>
                            <w:proofErr w:type="spellEnd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azadó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wan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rikuna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kachi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allita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allpaki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llankanak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mana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kunkuripak</w:t>
                            </w:r>
                            <w:proofErr w:type="spellEnd"/>
                            <w:r w:rsidR="00EE51E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6FC9C2AD" w14:textId="6DBE3B96" w:rsidR="003D09E1" w:rsidRPr="004B4B9C" w:rsidRDefault="00296AFF" w:rsidP="00EE51EE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Sumakta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ñukanchi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cuerpupi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mikuna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kachi mana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nanikuna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charinkap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sinchina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llankanapak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  <w:r w:rsidR="003D09E1"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3738F3DA" w14:textId="77777777" w:rsidR="003D09E1" w:rsidRDefault="003D09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24886" id="Cuadro de texto 101" o:spid="_x0000_s1048" type="#_x0000_t202" style="position:absolute;margin-left:197pt;margin-top:73.8pt;width:209.6pt;height:404.65pt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" filled="f" stroked="f" strokeweight=".5pt">
                <v:textbox>
                  <w:txbxContent>
                    <w:p w14:paraId="3D73A763" w14:textId="7F9B4193" w:rsidR="00AE507E" w:rsidRDefault="00296AFF" w:rsidP="00EE51EE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Mana chur</w:t>
                      </w:r>
                      <w:r w:rsidR="000F39A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na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kanchi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wachku</w:t>
                      </w:r>
                      <w:proofErr w:type="spellEnd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o </w:t>
                      </w:r>
                      <w:r w:rsidR="000F39A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chum</w:t>
                      </w:r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b</w:t>
                      </w:r>
                      <w:r w:rsidR="000F39A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i </w:t>
                      </w:r>
                      <w:proofErr w:type="spellStart"/>
                      <w:r w:rsidR="000F39A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ima</w:t>
                      </w:r>
                      <w:proofErr w:type="spellEnd"/>
                      <w:r w:rsidR="000F39A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0F39A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llankaykuna</w:t>
                      </w:r>
                      <w:proofErr w:type="spellEnd"/>
                      <w:r w:rsidR="000F39A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0F39AA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ruranapak</w:t>
                      </w:r>
                      <w:proofErr w:type="spellEnd"/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6648C8A7" w14:textId="1E585548" w:rsidR="003D09E1" w:rsidRPr="00AE507E" w:rsidRDefault="00AE507E" w:rsidP="00EE51EE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Uchilla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hatun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warmikuna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mana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ashka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aparinakunata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aparinachu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kan,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ishkay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chunka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kanchis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pishca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libra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kunata</w:t>
                      </w:r>
                      <w:proofErr w:type="spellEnd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E507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aparinakan</w:t>
                      </w:r>
                      <w:proofErr w:type="spellEnd"/>
                      <w:r w:rsidR="00EE51EE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.</w:t>
                      </w:r>
                    </w:p>
                    <w:p w14:paraId="114697CC" w14:textId="17C52A37" w:rsidR="003D09E1" w:rsidRPr="004B4B9C" w:rsidRDefault="00AE507E" w:rsidP="00EE51EE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</w:t>
                      </w:r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anakanchi</w:t>
                      </w:r>
                      <w:proofErr w:type="spellEnd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10 </w:t>
                      </w:r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chinilla</w:t>
                      </w:r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hawa</w:t>
                      </w:r>
                      <w:proofErr w:type="spellEnd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</w:t>
                      </w:r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ada</w:t>
                      </w:r>
                      <w:proofErr w:type="spellEnd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30 </w:t>
                      </w:r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chinilla</w:t>
                      </w:r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llankaypi</w:t>
                      </w:r>
                      <w:proofErr w:type="spellEnd"/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5C3A1A84" w14:textId="78B8265A" w:rsidR="003D09E1" w:rsidRPr="004B4B9C" w:rsidRDefault="00EE51EE" w:rsidP="00EE51EE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</w:t>
                      </w:r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panakanchi</w:t>
                      </w:r>
                      <w:proofErr w:type="spellEnd"/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 </w:t>
                      </w:r>
                      <w:proofErr w:type="spellStart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coch</w:t>
                      </w:r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ipi</w:t>
                      </w:r>
                      <w:proofErr w:type="spellEnd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carretilla</w:t>
                      </w:r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pi</w:t>
                      </w:r>
                      <w:proofErr w:type="spellEnd"/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y </w:t>
                      </w:r>
                      <w:proofErr w:type="spellStart"/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kutishuk</w:t>
                      </w:r>
                      <w:proofErr w:type="spellEnd"/>
                      <w:r w:rsidR="00270372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herramienta</w:t>
                      </w:r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kunapi</w:t>
                      </w:r>
                      <w:proofErr w:type="spellEnd"/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apana kachi </w:t>
                      </w:r>
                      <w:proofErr w:type="spellStart"/>
                      <w:r w:rsidR="004D19D6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llayaykunata</w:t>
                      </w:r>
                      <w:proofErr w:type="spellEnd"/>
                      <w:r w:rsidR="003D09E1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3C1816A4" w14:textId="0634198F" w:rsidR="003D09E1" w:rsidRPr="004B4B9C" w:rsidRDefault="00296AFF" w:rsidP="00EE51EE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Yakun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sakukunata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aparanipana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kukurusha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washapi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aparina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kanchi</w:t>
                      </w:r>
                      <w:proofErr w:type="spellEnd"/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6541AE1B" w14:textId="3B697A8C" w:rsidR="003D09E1" w:rsidRPr="004B4B9C" w:rsidRDefault="00296AFF" w:rsidP="00EE51EE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Cashuna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apanatapak</w:t>
                      </w:r>
                      <w:proofErr w:type="spellEnd"/>
                      <w:r w:rsidR="002C7B01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ishkandi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makikunawan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karisha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llukshina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kanchi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antawaman</w:t>
                      </w:r>
                      <w:proofErr w:type="spellEnd"/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23C11E46" w14:textId="2DA3899E" w:rsidR="003D09E1" w:rsidRPr="004B4B9C" w:rsidRDefault="00296AFF" w:rsidP="00EE51EE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Paya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jiguakuna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shushichinakapa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shuk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uchilla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bancawan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sumak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tiyarisha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shuyshichina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ama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wallata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nanachun</w:t>
                      </w:r>
                      <w:proofErr w:type="spellEnd"/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42B33374" w14:textId="0D75072F" w:rsidR="003D09E1" w:rsidRDefault="00296AFF" w:rsidP="00EE51EE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Sumakta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llanknapaka</w:t>
                      </w:r>
                      <w:proofErr w:type="spellEnd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azadó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wan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rikuna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kachi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allita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allpaki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llankanak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mana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kunkuripak</w:t>
                      </w:r>
                      <w:proofErr w:type="spellEnd"/>
                      <w:r w:rsidR="00EE51E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6FC9C2AD" w14:textId="6DBE3B96" w:rsidR="003D09E1" w:rsidRPr="004B4B9C" w:rsidRDefault="00296AFF" w:rsidP="00EE51EE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Sumakta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ñukanchi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cuerpupi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mikuna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kachi mana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nanikuna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charinkap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sinchina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llankanapak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  <w:r w:rsidR="003D09E1"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  <w:p w14:paraId="3738F3DA" w14:textId="77777777" w:rsidR="003D09E1" w:rsidRDefault="003D09E1"/>
                  </w:txbxContent>
                </v:textbox>
                <w10:wrap anchorx="margin"/>
              </v:shape>
            </w:pict>
          </mc:Fallback>
        </mc:AlternateContent>
      </w:r>
      <w:r w:rsidR="0046494D" w:rsidRPr="0046494D">
        <w:rPr>
          <w:noProof/>
        </w:rPr>
        <w:drawing>
          <wp:anchor distT="0" distB="0" distL="114300" distR="114300" simplePos="0" relativeHeight="251837440" behindDoc="1" locked="0" layoutInCell="1" allowOverlap="1" wp14:anchorId="1FF74A3C" wp14:editId="7366CD28">
            <wp:simplePos x="0" y="0"/>
            <wp:positionH relativeFrom="margin">
              <wp:posOffset>2139950</wp:posOffset>
            </wp:positionH>
            <wp:positionV relativeFrom="paragraph">
              <wp:posOffset>5374640</wp:posOffset>
            </wp:positionV>
            <wp:extent cx="3495675" cy="723265"/>
            <wp:effectExtent l="0" t="0" r="0" b="0"/>
            <wp:wrapNone/>
            <wp:docPr id="104" name="Imagen 10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36416" behindDoc="1" locked="0" layoutInCell="1" allowOverlap="1" wp14:anchorId="2371972A" wp14:editId="1B179975">
            <wp:simplePos x="0" y="0"/>
            <wp:positionH relativeFrom="margin">
              <wp:posOffset>2139950</wp:posOffset>
            </wp:positionH>
            <wp:positionV relativeFrom="paragraph">
              <wp:posOffset>4954905</wp:posOffset>
            </wp:positionV>
            <wp:extent cx="3495675" cy="723265"/>
            <wp:effectExtent l="0" t="0" r="0" b="0"/>
            <wp:wrapNone/>
            <wp:docPr id="98" name="Imagen 9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35392" behindDoc="1" locked="0" layoutInCell="1" allowOverlap="1" wp14:anchorId="05E4DF95" wp14:editId="19318066">
            <wp:simplePos x="0" y="0"/>
            <wp:positionH relativeFrom="margin">
              <wp:posOffset>2169160</wp:posOffset>
            </wp:positionH>
            <wp:positionV relativeFrom="paragraph">
              <wp:posOffset>4529455</wp:posOffset>
            </wp:positionV>
            <wp:extent cx="3495675" cy="723265"/>
            <wp:effectExtent l="0" t="0" r="0" b="0"/>
            <wp:wrapNone/>
            <wp:docPr id="87" name="Imagen 87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34368" behindDoc="1" locked="0" layoutInCell="1" allowOverlap="1" wp14:anchorId="16E771E0" wp14:editId="47C2D9FC">
            <wp:simplePos x="0" y="0"/>
            <wp:positionH relativeFrom="margin">
              <wp:posOffset>2142490</wp:posOffset>
            </wp:positionH>
            <wp:positionV relativeFrom="paragraph">
              <wp:posOffset>4072255</wp:posOffset>
            </wp:positionV>
            <wp:extent cx="3495675" cy="723265"/>
            <wp:effectExtent l="0" t="0" r="0" b="0"/>
            <wp:wrapNone/>
            <wp:docPr id="7" name="Imagen 7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33344" behindDoc="1" locked="0" layoutInCell="1" allowOverlap="1" wp14:anchorId="7035B835" wp14:editId="3051A8BB">
            <wp:simplePos x="0" y="0"/>
            <wp:positionH relativeFrom="margin">
              <wp:posOffset>2160270</wp:posOffset>
            </wp:positionH>
            <wp:positionV relativeFrom="paragraph">
              <wp:posOffset>3637280</wp:posOffset>
            </wp:positionV>
            <wp:extent cx="3495675" cy="723265"/>
            <wp:effectExtent l="0" t="0" r="0" b="0"/>
            <wp:wrapNone/>
            <wp:docPr id="86" name="Imagen 86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32320" behindDoc="1" locked="0" layoutInCell="1" allowOverlap="1" wp14:anchorId="281CBCCE" wp14:editId="703B5C52">
            <wp:simplePos x="0" y="0"/>
            <wp:positionH relativeFrom="margin">
              <wp:posOffset>2139950</wp:posOffset>
            </wp:positionH>
            <wp:positionV relativeFrom="paragraph">
              <wp:posOffset>3203575</wp:posOffset>
            </wp:positionV>
            <wp:extent cx="3495675" cy="723265"/>
            <wp:effectExtent l="0" t="0" r="0" b="0"/>
            <wp:wrapNone/>
            <wp:docPr id="38" name="Imagen 3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31296" behindDoc="1" locked="0" layoutInCell="1" allowOverlap="1" wp14:anchorId="63A465C2" wp14:editId="37FFED32">
            <wp:simplePos x="0" y="0"/>
            <wp:positionH relativeFrom="margin">
              <wp:posOffset>2136775</wp:posOffset>
            </wp:positionH>
            <wp:positionV relativeFrom="paragraph">
              <wp:posOffset>2746375</wp:posOffset>
            </wp:positionV>
            <wp:extent cx="3495675" cy="723265"/>
            <wp:effectExtent l="0" t="0" r="0" b="0"/>
            <wp:wrapNone/>
            <wp:docPr id="85" name="Imagen 85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30272" behindDoc="1" locked="0" layoutInCell="1" allowOverlap="1" wp14:anchorId="104C0808" wp14:editId="7CCBF842">
            <wp:simplePos x="0" y="0"/>
            <wp:positionH relativeFrom="margin">
              <wp:posOffset>2169160</wp:posOffset>
            </wp:positionH>
            <wp:positionV relativeFrom="paragraph">
              <wp:posOffset>2260600</wp:posOffset>
            </wp:positionV>
            <wp:extent cx="3495675" cy="723265"/>
            <wp:effectExtent l="0" t="0" r="0" b="0"/>
            <wp:wrapNone/>
            <wp:docPr id="83" name="Imagen 83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29248" behindDoc="1" locked="0" layoutInCell="1" allowOverlap="1" wp14:anchorId="33AFEC4B" wp14:editId="4A2EB469">
            <wp:simplePos x="0" y="0"/>
            <wp:positionH relativeFrom="margin">
              <wp:posOffset>2139950</wp:posOffset>
            </wp:positionH>
            <wp:positionV relativeFrom="paragraph">
              <wp:posOffset>1723390</wp:posOffset>
            </wp:positionV>
            <wp:extent cx="3495675" cy="723265"/>
            <wp:effectExtent l="0" t="0" r="0" b="0"/>
            <wp:wrapNone/>
            <wp:docPr id="81" name="Imagen 8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28224" behindDoc="1" locked="0" layoutInCell="1" allowOverlap="1" wp14:anchorId="40AF0627" wp14:editId="157F2803">
            <wp:simplePos x="0" y="0"/>
            <wp:positionH relativeFrom="margin">
              <wp:posOffset>2097405</wp:posOffset>
            </wp:positionH>
            <wp:positionV relativeFrom="paragraph">
              <wp:posOffset>1219200</wp:posOffset>
            </wp:positionV>
            <wp:extent cx="3495675" cy="723265"/>
            <wp:effectExtent l="0" t="0" r="0" b="0"/>
            <wp:wrapNone/>
            <wp:docPr id="80" name="Imagen 80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94D" w:rsidRPr="0046494D">
        <w:rPr>
          <w:noProof/>
        </w:rPr>
        <w:drawing>
          <wp:anchor distT="0" distB="0" distL="114300" distR="114300" simplePos="0" relativeHeight="251827200" behindDoc="1" locked="0" layoutInCell="1" allowOverlap="1" wp14:anchorId="05FEC9CF" wp14:editId="15576D46">
            <wp:simplePos x="0" y="0"/>
            <wp:positionH relativeFrom="margin">
              <wp:posOffset>2106930</wp:posOffset>
            </wp:positionH>
            <wp:positionV relativeFrom="paragraph">
              <wp:posOffset>723900</wp:posOffset>
            </wp:positionV>
            <wp:extent cx="3495675" cy="723265"/>
            <wp:effectExtent l="0" t="0" r="0" b="0"/>
            <wp:wrapNone/>
            <wp:docPr id="71" name="Imagen 7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445">
        <w:rPr>
          <w:noProof/>
        </w:rPr>
        <w:drawing>
          <wp:anchor distT="0" distB="0" distL="114300" distR="114300" simplePos="0" relativeHeight="251795456" behindDoc="0" locked="0" layoutInCell="1" allowOverlap="1" wp14:anchorId="5D69093B" wp14:editId="5422B193">
            <wp:simplePos x="0" y="0"/>
            <wp:positionH relativeFrom="rightMargin">
              <wp:posOffset>315595</wp:posOffset>
            </wp:positionH>
            <wp:positionV relativeFrom="paragraph">
              <wp:posOffset>6143625</wp:posOffset>
            </wp:positionV>
            <wp:extent cx="467360" cy="511175"/>
            <wp:effectExtent l="0" t="0" r="8890" b="3175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1EE">
        <w:rPr>
          <w:noProof/>
        </w:rPr>
        <w:drawing>
          <wp:anchor distT="0" distB="0" distL="114300" distR="114300" simplePos="0" relativeHeight="251822080" behindDoc="0" locked="0" layoutInCell="1" allowOverlap="1" wp14:anchorId="31455F2E" wp14:editId="5EC442C5">
            <wp:simplePos x="0" y="0"/>
            <wp:positionH relativeFrom="column">
              <wp:posOffset>5793105</wp:posOffset>
            </wp:positionH>
            <wp:positionV relativeFrom="paragraph">
              <wp:posOffset>-722630</wp:posOffset>
            </wp:positionV>
            <wp:extent cx="552450" cy="839470"/>
            <wp:effectExtent l="0" t="0" r="0" b="0"/>
            <wp:wrapNone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1EE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24F41C3" wp14:editId="1E54E21C">
                <wp:simplePos x="0" y="0"/>
                <wp:positionH relativeFrom="margin">
                  <wp:posOffset>6124575</wp:posOffset>
                </wp:positionH>
                <wp:positionV relativeFrom="paragraph">
                  <wp:posOffset>-485775</wp:posOffset>
                </wp:positionV>
                <wp:extent cx="1781175" cy="443230"/>
                <wp:effectExtent l="0" t="0" r="0" b="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443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672F5" w14:textId="2871037C" w:rsidR="003F77AA" w:rsidRPr="001F7A30" w:rsidRDefault="00EE51EE" w:rsidP="003F77AA">
                            <w:pP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YAPA WILLAY NIKPI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4F41C3" id="Cuadro de texto 145" o:spid="_x0000_s1049" type="#_x0000_t202" style="position:absolute;margin-left:482.25pt;margin-top:-38.25pt;width:140.25pt;height:34.9pt;z-index:251821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" filled="f" stroked="f" strokeweight=".5pt">
                <v:textbox>
                  <w:txbxContent>
                    <w:p w14:paraId="7DF672F5" w14:textId="2871037C" w:rsidR="003F77AA" w:rsidRPr="001F7A30" w:rsidRDefault="00EE51EE" w:rsidP="003F77AA">
                      <w:pPr>
                        <w:rPr>
                          <w:b/>
                          <w:bCs/>
                          <w:szCs w:val="24"/>
                          <w:lang w:val="es-MX"/>
                        </w:rPr>
                      </w:pPr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>YAPA WILLAY NIKPI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51EE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8BF4DF" wp14:editId="5CFB6386">
                <wp:simplePos x="0" y="0"/>
                <wp:positionH relativeFrom="margin">
                  <wp:posOffset>5953760</wp:posOffset>
                </wp:positionH>
                <wp:positionV relativeFrom="paragraph">
                  <wp:posOffset>717550</wp:posOffset>
                </wp:positionV>
                <wp:extent cx="2893060" cy="5207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06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5500F" w14:textId="3325ED76" w:rsidR="007C48A1" w:rsidRPr="00710A1A" w:rsidRDefault="00234227" w:rsidP="007C48A1">
                            <w:pPr>
                              <w:jc w:val="both"/>
                              <w:rPr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szCs w:val="24"/>
                                <w:lang w:val="es-MX"/>
                              </w:rPr>
                              <w:t xml:space="preserve">Mana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allikuna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ruypi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kay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manikuna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tiyan</w:t>
                            </w:r>
                            <w:proofErr w:type="spellEnd"/>
                            <w:r w:rsidR="00EE51EE">
                              <w:rPr>
                                <w:szCs w:val="24"/>
                                <w:lang w:val="es-MX"/>
                              </w:rPr>
                              <w:t>.</w:t>
                            </w:r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BF4DF" id="Cuadro de texto 57" o:spid="_x0000_s1050" type="#_x0000_t202" style="position:absolute;margin-left:468.8pt;margin-top:56.5pt;width:227.8pt;height:41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" filled="f" stroked="f" strokeweight=".5pt">
                <v:textbox>
                  <w:txbxContent>
                    <w:p w14:paraId="11F5500F" w14:textId="3325ED76" w:rsidR="007C48A1" w:rsidRPr="00710A1A" w:rsidRDefault="00234227" w:rsidP="007C48A1">
                      <w:pPr>
                        <w:jc w:val="both"/>
                        <w:rPr>
                          <w:szCs w:val="24"/>
                          <w:lang w:val="es-MX"/>
                        </w:rPr>
                      </w:pPr>
                      <w:r>
                        <w:rPr>
                          <w:szCs w:val="24"/>
                          <w:lang w:val="es-MX"/>
                        </w:rPr>
                        <w:t xml:space="preserve">Mana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allikuna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ruypi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kay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manikuna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tiyan</w:t>
                      </w:r>
                      <w:proofErr w:type="spellEnd"/>
                      <w:r w:rsidR="00EE51EE">
                        <w:rPr>
                          <w:szCs w:val="24"/>
                          <w:lang w:val="es-MX"/>
                        </w:rPr>
                        <w:t>.</w:t>
                      </w:r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507E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76560D" wp14:editId="11C81821">
                <wp:simplePos x="0" y="0"/>
                <wp:positionH relativeFrom="column">
                  <wp:posOffset>-1118870</wp:posOffset>
                </wp:positionH>
                <wp:positionV relativeFrom="paragraph">
                  <wp:posOffset>3237230</wp:posOffset>
                </wp:positionV>
                <wp:extent cx="1565910" cy="262255"/>
                <wp:effectExtent l="0" t="0" r="0" b="4445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03B31C" w14:textId="26D684A5" w:rsidR="001C57F9" w:rsidRPr="001C57F9" w:rsidRDefault="00924271" w:rsidP="001C57F9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  <w:t>Paya jigua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560D" id="Cuadro de texto 122" o:spid="_x0000_s1051" type="#_x0000_t202" style="position:absolute;margin-left:-88.1pt;margin-top:254.9pt;width:123.3pt;height:20.6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" filled="f" stroked="f" strokeweight=".5pt">
                <v:textbox>
                  <w:txbxContent>
                    <w:p w14:paraId="5403B31C" w14:textId="26D684A5" w:rsidR="001C57F9" w:rsidRPr="001C57F9" w:rsidRDefault="00924271" w:rsidP="001C57F9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  <w:t>Paya jigua</w:t>
                      </w:r>
                    </w:p>
                  </w:txbxContent>
                </v:textbox>
              </v:shape>
            </w:pict>
          </mc:Fallback>
        </mc:AlternateContent>
      </w:r>
      <w:r w:rsidR="008052A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5728C169">
                <wp:simplePos x="0" y="0"/>
                <wp:positionH relativeFrom="column">
                  <wp:posOffset>-946150</wp:posOffset>
                </wp:positionH>
                <wp:positionV relativeFrom="paragraph">
                  <wp:posOffset>-724535</wp:posOffset>
                </wp:positionV>
                <wp:extent cx="9608820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820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682E7" id="Rectángulo 91" o:spid="_x0000_s1026" style="position:absolute;margin-left:-74.5pt;margin-top:-57.05pt;width:756.6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" filled="f" strokecolor="black [3213]" strokeweight="1pt"/>
            </w:pict>
          </mc:Fallback>
        </mc:AlternateContent>
      </w:r>
      <w:r w:rsidR="008052A9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75B73C" wp14:editId="1A0E0116">
                <wp:simplePos x="0" y="0"/>
                <wp:positionH relativeFrom="column">
                  <wp:posOffset>-1457325</wp:posOffset>
                </wp:positionH>
                <wp:positionV relativeFrom="paragraph">
                  <wp:posOffset>-560705</wp:posOffset>
                </wp:positionV>
                <wp:extent cx="3657600" cy="704850"/>
                <wp:effectExtent l="0" t="0" r="0" b="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704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5F3E6" w14:textId="395021D4" w:rsidR="00E11F48" w:rsidRPr="008052A9" w:rsidRDefault="008052A9" w:rsidP="00E11F4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es-MX"/>
                              </w:rPr>
                            </w:pPr>
                            <w:r w:rsidRPr="008052A9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es-MX"/>
                              </w:rPr>
                              <w:t>ALLICHINA LLANKANA PUSHTUTA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5B73C" id="Cuadro de texto 134" o:spid="_x0000_s1052" type="#_x0000_t202" style="position:absolute;margin-left:-114.75pt;margin-top:-44.15pt;width:4in;height:55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" filled="f" stroked="f" strokeweight=".5pt">
                <v:textbox>
                  <w:txbxContent>
                    <w:p w14:paraId="35E5F3E6" w14:textId="395021D4" w:rsidR="00E11F48" w:rsidRPr="008052A9" w:rsidRDefault="008052A9" w:rsidP="00E11F4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24"/>
                          <w:lang w:val="es-MX"/>
                        </w:rPr>
                      </w:pPr>
                      <w:r w:rsidRPr="008052A9">
                        <w:rPr>
                          <w:b/>
                          <w:bCs/>
                          <w:color w:val="FFFFFF" w:themeColor="background1"/>
                          <w:sz w:val="32"/>
                          <w:szCs w:val="24"/>
                          <w:lang w:val="es-MX"/>
                        </w:rPr>
                        <w:t>ALLICHINA LLANKANA PUSHTUTA</w:t>
                      </w:r>
                    </w:p>
                  </w:txbxContent>
                </v:textbox>
              </v:shape>
            </w:pict>
          </mc:Fallback>
        </mc:AlternateContent>
      </w:r>
      <w:r w:rsidR="002C7B01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E16CD0" wp14:editId="4FA5F84A">
                <wp:simplePos x="0" y="0"/>
                <wp:positionH relativeFrom="column">
                  <wp:posOffset>-819150</wp:posOffset>
                </wp:positionH>
                <wp:positionV relativeFrom="paragraph">
                  <wp:posOffset>2695575</wp:posOffset>
                </wp:positionV>
                <wp:extent cx="2734945" cy="485775"/>
                <wp:effectExtent l="0" t="0" r="27305" b="28575"/>
                <wp:wrapNone/>
                <wp:docPr id="119" name="Rectángulo: esquinas redondeada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945" cy="4857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E71CD" w14:textId="56946D5F" w:rsidR="0033374C" w:rsidRPr="002C7B01" w:rsidRDefault="006C1088" w:rsidP="002C7B0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</w:pPr>
                            <w:proofErr w:type="spellStart"/>
                            <w:r w:rsidRPr="002C7B0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  <w:t>Ima</w:t>
                            </w:r>
                            <w:proofErr w:type="spellEnd"/>
                            <w:r w:rsidRPr="002C7B0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2C7B0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  <w:t>llakikuna</w:t>
                            </w:r>
                            <w:proofErr w:type="spellEnd"/>
                            <w:r w:rsidRPr="002C7B0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2C7B0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  <w:t>charitukunchi</w:t>
                            </w:r>
                            <w:proofErr w:type="spellEnd"/>
                            <w:r w:rsidRPr="002C7B0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2C7B0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  <w:t>ñukanchi</w:t>
                            </w:r>
                            <w:proofErr w:type="spellEnd"/>
                            <w:r w:rsidRPr="002C7B0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2C7B01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18"/>
                                <w:u w:val="single"/>
                                <w:lang w:val="es-MX"/>
                              </w:rPr>
                              <w:t>pullapi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E16CD0" id="Rectángulo: esquinas redondeadas 119" o:spid="_x0000_s1053" style="position:absolute;margin-left:-64.5pt;margin-top:212.25pt;width:215.35pt;height:38.2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" fillcolor="#f2f2f2 [3052]" strokecolor="#00b050" strokeweight="1pt">
                <v:stroke joinstyle="miter"/>
                <v:textbox>
                  <w:txbxContent>
                    <w:p w14:paraId="38DE71CD" w14:textId="56946D5F" w:rsidR="0033374C" w:rsidRPr="002C7B01" w:rsidRDefault="006C1088" w:rsidP="002C7B0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</w:pPr>
                      <w:proofErr w:type="spellStart"/>
                      <w:r w:rsidRPr="002C7B01"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  <w:t>Ima</w:t>
                      </w:r>
                      <w:proofErr w:type="spellEnd"/>
                      <w:r w:rsidRPr="002C7B01"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  <w:t xml:space="preserve"> </w:t>
                      </w:r>
                      <w:proofErr w:type="spellStart"/>
                      <w:r w:rsidRPr="002C7B01"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  <w:t>llakikuna</w:t>
                      </w:r>
                      <w:proofErr w:type="spellEnd"/>
                      <w:r w:rsidRPr="002C7B01"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  <w:t xml:space="preserve"> </w:t>
                      </w:r>
                      <w:proofErr w:type="spellStart"/>
                      <w:r w:rsidRPr="002C7B01"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  <w:t>charitukunchi</w:t>
                      </w:r>
                      <w:proofErr w:type="spellEnd"/>
                      <w:r w:rsidRPr="002C7B01"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  <w:t xml:space="preserve"> </w:t>
                      </w:r>
                      <w:proofErr w:type="spellStart"/>
                      <w:r w:rsidRPr="002C7B01"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  <w:t>ñukanchi</w:t>
                      </w:r>
                      <w:proofErr w:type="spellEnd"/>
                      <w:r w:rsidRPr="002C7B01"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  <w:t xml:space="preserve"> </w:t>
                      </w:r>
                      <w:proofErr w:type="spellStart"/>
                      <w:r w:rsidRPr="002C7B01">
                        <w:rPr>
                          <w:b/>
                          <w:bCs/>
                          <w:color w:val="000000" w:themeColor="text1"/>
                          <w:sz w:val="22"/>
                          <w:szCs w:val="18"/>
                          <w:u w:val="single"/>
                          <w:lang w:val="es-MX"/>
                        </w:rPr>
                        <w:t>pullapi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2C7B01">
        <w:rPr>
          <w:noProof/>
        </w:rPr>
        <w:drawing>
          <wp:anchor distT="0" distB="0" distL="114300" distR="114300" simplePos="0" relativeHeight="251782144" behindDoc="0" locked="0" layoutInCell="1" allowOverlap="1" wp14:anchorId="72206403" wp14:editId="14C0B3F1">
            <wp:simplePos x="0" y="0"/>
            <wp:positionH relativeFrom="column">
              <wp:posOffset>264160</wp:posOffset>
            </wp:positionH>
            <wp:positionV relativeFrom="paragraph">
              <wp:posOffset>1696720</wp:posOffset>
            </wp:positionV>
            <wp:extent cx="1216025" cy="956945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0" t="8053" r="18287" b="15865"/>
                    <a:stretch/>
                  </pic:blipFill>
                  <pic:spPr bwMode="auto">
                    <a:xfrm>
                      <a:off x="0" y="0"/>
                      <a:ext cx="121602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B01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4A68EB2C">
                <wp:simplePos x="0" y="0"/>
                <wp:positionH relativeFrom="column">
                  <wp:posOffset>-828675</wp:posOffset>
                </wp:positionH>
                <wp:positionV relativeFrom="paragraph">
                  <wp:posOffset>247651</wp:posOffset>
                </wp:positionV>
                <wp:extent cx="2766695" cy="2405380"/>
                <wp:effectExtent l="0" t="0" r="14605" b="1397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24053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DD308" id="Rectángulo 79" o:spid="_x0000_s1026" style="position:absolute;margin-left:-65.25pt;margin-top:19.5pt;width:217.85pt;height:189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" fillcolor="#c5e0b3 [1305]" strokecolor="black [3213]" strokeweight="1pt"/>
            </w:pict>
          </mc:Fallback>
        </mc:AlternateContent>
      </w:r>
      <w:r w:rsidR="00230AA0">
        <w:rPr>
          <w:noProof/>
        </w:rPr>
        <w:drawing>
          <wp:anchor distT="0" distB="0" distL="114300" distR="114300" simplePos="0" relativeHeight="251764736" behindDoc="0" locked="0" layoutInCell="1" allowOverlap="1" wp14:anchorId="098DAD4D" wp14:editId="3EE96C3D">
            <wp:simplePos x="0" y="0"/>
            <wp:positionH relativeFrom="margin">
              <wp:posOffset>6783705</wp:posOffset>
            </wp:positionH>
            <wp:positionV relativeFrom="paragraph">
              <wp:posOffset>5500096</wp:posOffset>
            </wp:positionV>
            <wp:extent cx="601884" cy="614870"/>
            <wp:effectExtent l="0" t="0" r="8255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4" cy="6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AA0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40A427E" wp14:editId="1789194C">
                <wp:simplePos x="0" y="0"/>
                <wp:positionH relativeFrom="column">
                  <wp:posOffset>6934200</wp:posOffset>
                </wp:positionH>
                <wp:positionV relativeFrom="paragraph">
                  <wp:posOffset>3571875</wp:posOffset>
                </wp:positionV>
                <wp:extent cx="1733550" cy="1895475"/>
                <wp:effectExtent l="0" t="0" r="19050" b="276225"/>
                <wp:wrapNone/>
                <wp:docPr id="108" name="Bocadillo: 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895475"/>
                        </a:xfrm>
                        <a:prstGeom prst="wedgeRectCallou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72EE9" w14:textId="7F7A3CC9" w:rsidR="00DA2E3D" w:rsidRPr="00202DE7" w:rsidRDefault="009E2FB6" w:rsidP="00DA2E3D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Kaypi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ruku</w:t>
                            </w:r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nchi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shuk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warmi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washapi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aparishka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rikun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llashunta</w:t>
                            </w:r>
                            <w:proofErr w:type="spellEnd"/>
                            <w:r w:rsidR="00DA2E3D" w:rsidRPr="00202DE7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. </w:t>
                            </w:r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España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yachana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wasi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campak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llankana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pushtupi</w:t>
                            </w:r>
                            <w:proofErr w:type="spellEnd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270372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nin</w:t>
                            </w:r>
                            <w:proofErr w:type="spellEnd"/>
                            <w:r w:rsidR="00230AA0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shuk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warmi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mana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llashutra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aparina</w:t>
                            </w:r>
                            <w:proofErr w:type="spellEnd"/>
                            <w:r w:rsidR="004D19D6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kan </w:t>
                            </w:r>
                            <w:r w:rsidR="008B56F1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aran</w:t>
                            </w:r>
                            <w:r w:rsidR="00DA2E3D" w:rsidRPr="00202DE7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8B56F1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pachata</w:t>
                            </w:r>
                            <w:proofErr w:type="spellEnd"/>
                            <w:r w:rsidR="00DA2E3D" w:rsidRPr="00202DE7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27,5 libras.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A427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108" o:spid="_x0000_s1054" type="#_x0000_t61" style="position:absolute;margin-left:546pt;margin-top:281.25pt;width:136.5pt;height:149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" adj="6300,24300" fillcolor="#ededed [662]" strokecolor="black [3213]" strokeweight="1.5pt">
                <v:textbox>
                  <w:txbxContent>
                    <w:p w14:paraId="2C872EE9" w14:textId="7F7A3CC9" w:rsidR="00DA2E3D" w:rsidRPr="00202DE7" w:rsidRDefault="009E2FB6" w:rsidP="00DA2E3D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Kaypi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ruku</w:t>
                      </w:r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nchi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shuk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warmi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washapi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aparishka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rikun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llashunta</w:t>
                      </w:r>
                      <w:proofErr w:type="spellEnd"/>
                      <w:r w:rsidR="00DA2E3D" w:rsidRPr="00202DE7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. </w:t>
                      </w:r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España </w:t>
                      </w:r>
                      <w:proofErr w:type="spellStart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>yachana</w:t>
                      </w:r>
                      <w:proofErr w:type="spellEnd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>wasi</w:t>
                      </w:r>
                      <w:proofErr w:type="spellEnd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>campak</w:t>
                      </w:r>
                      <w:proofErr w:type="spellEnd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>llankana</w:t>
                      </w:r>
                      <w:proofErr w:type="spellEnd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>pushtupi</w:t>
                      </w:r>
                      <w:proofErr w:type="spellEnd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270372">
                        <w:rPr>
                          <w:color w:val="000000" w:themeColor="text1"/>
                          <w:szCs w:val="24"/>
                          <w:lang w:val="es-MX"/>
                        </w:rPr>
                        <w:t>nin</w:t>
                      </w:r>
                      <w:proofErr w:type="spellEnd"/>
                      <w:r w:rsidR="00230AA0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,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shuk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warmi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mana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llashutra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>aparina</w:t>
                      </w:r>
                      <w:proofErr w:type="spellEnd"/>
                      <w:r w:rsidR="004D19D6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kan </w:t>
                      </w:r>
                      <w:r w:rsidR="008B56F1">
                        <w:rPr>
                          <w:color w:val="000000" w:themeColor="text1"/>
                          <w:szCs w:val="24"/>
                          <w:lang w:val="es-MX"/>
                        </w:rPr>
                        <w:t>aran</w:t>
                      </w:r>
                      <w:r w:rsidR="00DA2E3D" w:rsidRPr="00202DE7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8B56F1">
                        <w:rPr>
                          <w:color w:val="000000" w:themeColor="text1"/>
                          <w:szCs w:val="24"/>
                          <w:lang w:val="es-MX"/>
                        </w:rPr>
                        <w:t>pachata</w:t>
                      </w:r>
                      <w:proofErr w:type="spellEnd"/>
                      <w:r w:rsidR="00DA2E3D" w:rsidRPr="00202DE7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27,5 libras.</w:t>
                      </w:r>
                    </w:p>
                  </w:txbxContent>
                </v:textbox>
              </v:shape>
            </w:pict>
          </mc:Fallback>
        </mc:AlternateContent>
      </w:r>
      <w:r w:rsidR="00230AA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88A491C" wp14:editId="60B226A8">
                <wp:simplePos x="0" y="0"/>
                <wp:positionH relativeFrom="column">
                  <wp:posOffset>8501380</wp:posOffset>
                </wp:positionH>
                <wp:positionV relativeFrom="paragraph">
                  <wp:posOffset>2030095</wp:posOffset>
                </wp:positionV>
                <wp:extent cx="161925" cy="138430"/>
                <wp:effectExtent l="0" t="0" r="9525" b="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3843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A7DC3" w14:textId="77777777" w:rsidR="00DA2E3D" w:rsidRPr="00432044" w:rsidRDefault="00DA2E3D" w:rsidP="00DA2E3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A491C" id="Elipse 105" o:spid="_x0000_s1055" style="position:absolute;margin-left:669.4pt;margin-top:159.85pt;width:12.75pt;height:10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" fillcolor="red" stroked="f" strokeweight="1pt">
                <v:stroke joinstyle="miter"/>
                <v:textbox>
                  <w:txbxContent>
                    <w:p w14:paraId="03DA7DC3" w14:textId="77777777" w:rsidR="00DA2E3D" w:rsidRPr="00432044" w:rsidRDefault="00DA2E3D" w:rsidP="00DA2E3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230AA0">
        <w:rPr>
          <w:noProof/>
        </w:rPr>
        <w:drawing>
          <wp:anchor distT="0" distB="0" distL="114300" distR="114300" simplePos="0" relativeHeight="251752448" behindDoc="0" locked="0" layoutInCell="1" allowOverlap="1" wp14:anchorId="54375089" wp14:editId="3FC5C5A0">
            <wp:simplePos x="0" y="0"/>
            <wp:positionH relativeFrom="margin">
              <wp:posOffset>7594600</wp:posOffset>
            </wp:positionH>
            <wp:positionV relativeFrom="paragraph">
              <wp:posOffset>1064260</wp:posOffset>
            </wp:positionV>
            <wp:extent cx="1296035" cy="1296035"/>
            <wp:effectExtent l="0" t="0" r="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E5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7BF792F8">
                <wp:simplePos x="0" y="0"/>
                <wp:positionH relativeFrom="margin">
                  <wp:posOffset>-941047</wp:posOffset>
                </wp:positionH>
                <wp:positionV relativeFrom="paragraph">
                  <wp:posOffset>129025</wp:posOffset>
                </wp:positionV>
                <wp:extent cx="9626811" cy="134635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811" cy="1346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30A99" id="Rectángulo 65" o:spid="_x0000_s1026" style="position:absolute;margin-left:-74.1pt;margin-top:10.15pt;width:758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" fillcolor="black [3213]" stroked="f" strokeweight="1pt">
                <w10:wrap anchorx="margin"/>
              </v:rect>
            </w:pict>
          </mc:Fallback>
        </mc:AlternateContent>
      </w:r>
      <w:r w:rsidR="003F77AA">
        <w:rPr>
          <w:noProof/>
        </w:rPr>
        <w:drawing>
          <wp:anchor distT="0" distB="0" distL="114300" distR="114300" simplePos="0" relativeHeight="251819008" behindDoc="0" locked="0" layoutInCell="1" allowOverlap="1" wp14:anchorId="6BA2973F" wp14:editId="7B22DC71">
            <wp:simplePos x="0" y="0"/>
            <wp:positionH relativeFrom="rightMargin">
              <wp:posOffset>89816</wp:posOffset>
            </wp:positionH>
            <wp:positionV relativeFrom="paragraph">
              <wp:posOffset>-676113</wp:posOffset>
            </wp:positionV>
            <wp:extent cx="699430" cy="705698"/>
            <wp:effectExtent l="0" t="0" r="5715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30" cy="70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53E24A4" wp14:editId="54092E0D">
                <wp:simplePos x="0" y="0"/>
                <wp:positionH relativeFrom="column">
                  <wp:posOffset>2036134</wp:posOffset>
                </wp:positionH>
                <wp:positionV relativeFrom="paragraph">
                  <wp:posOffset>244549</wp:posOffset>
                </wp:positionV>
                <wp:extent cx="6640431" cy="5889625"/>
                <wp:effectExtent l="0" t="0" r="27305" b="1587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431" cy="5889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961F2" id="Rectángulo 90" o:spid="_x0000_s1026" style="position:absolute;margin-left:160.35pt;margin-top:19.25pt;width:522.85pt;height:463.7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" fillcolor="#f2f2f2 [3052]" strokecolor="#1f4d78 [1604]" strokeweight="1pt"/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8F5A7" wp14:editId="28E8326E">
                <wp:simplePos x="0" y="0"/>
                <wp:positionH relativeFrom="column">
                  <wp:posOffset>5831958</wp:posOffset>
                </wp:positionH>
                <wp:positionV relativeFrom="paragraph">
                  <wp:posOffset>212651</wp:posOffset>
                </wp:positionV>
                <wp:extent cx="2846513" cy="5866130"/>
                <wp:effectExtent l="0" t="0" r="11430" b="2032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513" cy="5866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47611" id="Rectángulo 84" o:spid="_x0000_s1026" style="position:absolute;margin-left:459.2pt;margin-top:16.75pt;width:224.15pt;height:461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" filled="f" strokecolor="black [3213]" strokeweight="1pt"/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EB92F87" wp14:editId="5C4179F5">
                <wp:simplePos x="0" y="0"/>
                <wp:positionH relativeFrom="margin">
                  <wp:posOffset>-943772</wp:posOffset>
                </wp:positionH>
                <wp:positionV relativeFrom="paragraph">
                  <wp:posOffset>6240780</wp:posOffset>
                </wp:positionV>
                <wp:extent cx="8963025" cy="297180"/>
                <wp:effectExtent l="0" t="0" r="0" b="7620"/>
                <wp:wrapNone/>
                <wp:docPr id="127" name="Cuadro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88E5A9" w14:textId="52032600" w:rsidR="00997A4D" w:rsidRPr="00997A4D" w:rsidRDefault="006C1088" w:rsidP="00997A4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llankaykuna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rurasha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nishpaka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charina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kanchi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shuk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churayta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</w:p>
                          <w:p w14:paraId="5ACE6D34" w14:textId="77777777" w:rsidR="00997A4D" w:rsidRDefault="00997A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B92F87" id="Cuadro de texto 127" o:spid="_x0000_s1056" type="#_x0000_t202" style="position:absolute;margin-left:-74.3pt;margin-top:491.4pt;width:705.75pt;height:23.4pt;z-index:251794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" filled="f" stroked="f" strokeweight=".5pt">
                <v:textbox>
                  <w:txbxContent>
                    <w:p w14:paraId="5488E5A9" w14:textId="52032600" w:rsidR="00997A4D" w:rsidRPr="00997A4D" w:rsidRDefault="006C1088" w:rsidP="00997A4D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Ima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llankaykuna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rurasha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nishpaka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charina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kanchi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shuk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churayta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</w:p>
                    <w:p w14:paraId="5ACE6D34" w14:textId="77777777" w:rsidR="00997A4D" w:rsidRDefault="00997A4D"/>
                  </w:txbxContent>
                </v:textbox>
                <w10:wrap anchorx="margin"/>
              </v:shape>
            </w:pict>
          </mc:Fallback>
        </mc:AlternateContent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9650474" wp14:editId="469492CE">
                <wp:simplePos x="0" y="0"/>
                <wp:positionH relativeFrom="column">
                  <wp:posOffset>-890359</wp:posOffset>
                </wp:positionH>
                <wp:positionV relativeFrom="paragraph">
                  <wp:posOffset>4890430</wp:posOffset>
                </wp:positionV>
                <wp:extent cx="1466717" cy="999151"/>
                <wp:effectExtent l="0" t="0" r="0" b="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717" cy="9991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8EC65" w14:textId="409D4DCB" w:rsidR="001C57F9" w:rsidRDefault="009E2FB6" w:rsidP="00AE507E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Sinchikunata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ruraypika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riyrakuna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nana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sikikulluta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nana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50474" id="Cuadro de texto 126" o:spid="_x0000_s1057" type="#_x0000_t202" style="position:absolute;margin-left:-70.1pt;margin-top:385.05pt;width:115.5pt;height:78.6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" filled="f" stroked="f" strokeweight=".5pt">
                <v:textbox>
                  <w:txbxContent>
                    <w:p w14:paraId="4158EC65" w14:textId="409D4DCB" w:rsidR="001C57F9" w:rsidRDefault="009E2FB6" w:rsidP="00AE507E">
                      <w:pPr>
                        <w:jc w:val="center"/>
                      </w:pP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Sinchikunata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ruraypika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riyrakuna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nana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sikikulluta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nana</w:t>
                      </w:r>
                    </w:p>
                  </w:txbxContent>
                </v:textbox>
              </v:shape>
            </w:pict>
          </mc:Fallback>
        </mc:AlternateContent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6E69464" wp14:editId="3F7DE063">
                <wp:simplePos x="0" y="0"/>
                <wp:positionH relativeFrom="column">
                  <wp:posOffset>347300</wp:posOffset>
                </wp:positionH>
                <wp:positionV relativeFrom="paragraph">
                  <wp:posOffset>4704080</wp:posOffset>
                </wp:positionV>
                <wp:extent cx="1566407" cy="262393"/>
                <wp:effectExtent l="0" t="0" r="0" b="4445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407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450F5" w14:textId="271A8CEE" w:rsidR="001C57F9" w:rsidRPr="001C57F9" w:rsidRDefault="00AE507E" w:rsidP="001C57F9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  <w:t>A</w:t>
                            </w:r>
                            <w:r w:rsidR="0092427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  <w:t>llana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69464" id="Cuadro de texto 125" o:spid="_x0000_s1058" type="#_x0000_t202" style="position:absolute;margin-left:27.35pt;margin-top:370.4pt;width:123.35pt;height:20.6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" filled="f" stroked="f" strokeweight=".5pt">
                <v:textbox>
                  <w:txbxContent>
                    <w:p w14:paraId="070450F5" w14:textId="271A8CEE" w:rsidR="001C57F9" w:rsidRPr="001C57F9" w:rsidRDefault="00AE507E" w:rsidP="001C57F9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  <w:t>A</w:t>
                      </w:r>
                      <w:r w:rsidR="00924271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  <w:t>llana</w:t>
                      </w:r>
                    </w:p>
                  </w:txbxContent>
                </v:textbox>
              </v:shape>
            </w:pict>
          </mc:Fallback>
        </mc:AlternateContent>
      </w:r>
      <w:r w:rsidR="001C57F9">
        <w:rPr>
          <w:noProof/>
        </w:rPr>
        <w:drawing>
          <wp:anchor distT="0" distB="0" distL="114300" distR="114300" simplePos="0" relativeHeight="251790336" behindDoc="0" locked="0" layoutInCell="1" allowOverlap="1" wp14:anchorId="5053B7A6" wp14:editId="79E387BA">
            <wp:simplePos x="0" y="0"/>
            <wp:positionH relativeFrom="column">
              <wp:posOffset>579474</wp:posOffset>
            </wp:positionH>
            <wp:positionV relativeFrom="paragraph">
              <wp:posOffset>4859079</wp:posOffset>
            </wp:positionV>
            <wp:extent cx="1341246" cy="1178909"/>
            <wp:effectExtent l="0" t="0" r="0" b="0"/>
            <wp:wrapNone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752" cy="118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B26A4A9" wp14:editId="69BE519E">
                <wp:simplePos x="0" y="0"/>
                <wp:positionH relativeFrom="column">
                  <wp:posOffset>633287</wp:posOffset>
                </wp:positionH>
                <wp:positionV relativeFrom="paragraph">
                  <wp:posOffset>3466111</wp:posOffset>
                </wp:positionV>
                <wp:extent cx="1329069" cy="1031359"/>
                <wp:effectExtent l="0" t="0" r="0" b="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069" cy="10313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CE942" w14:textId="74EE5F08" w:rsidR="001C57F9" w:rsidRPr="00A03CE7" w:rsidRDefault="00924271" w:rsidP="001C57F9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Sinchikunata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ruraypika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sikikullu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nana y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kunkatulluta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nanachin</w:t>
                            </w:r>
                            <w:r w:rsidR="001C57F9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da</w:t>
                            </w:r>
                            <w:proofErr w:type="spellEnd"/>
                            <w:r w:rsidR="001C57F9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mantenida, causa daños lumbares y dolores de cuello.</w:t>
                            </w:r>
                          </w:p>
                          <w:p w14:paraId="28B099AA" w14:textId="77777777" w:rsidR="001C57F9" w:rsidRDefault="001C57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6A4A9" id="Cuadro de texto 123" o:spid="_x0000_s1059" type="#_x0000_t202" style="position:absolute;margin-left:49.85pt;margin-top:272.9pt;width:104.65pt;height:81.2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" filled="f" stroked="f" strokeweight=".5pt">
                <v:textbox>
                  <w:txbxContent>
                    <w:p w14:paraId="64ACE942" w14:textId="74EE5F08" w:rsidR="001C57F9" w:rsidRPr="00A03CE7" w:rsidRDefault="00924271" w:rsidP="001C57F9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Sinchikunata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ruraypika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sikikullu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nana y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kunkatulluta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nanachin</w:t>
                      </w:r>
                      <w:r w:rsidR="001C57F9">
                        <w:rPr>
                          <w:color w:val="000000" w:themeColor="text1"/>
                          <w:szCs w:val="24"/>
                          <w:lang w:val="es-MX"/>
                        </w:rPr>
                        <w:t>da</w:t>
                      </w:r>
                      <w:proofErr w:type="spellEnd"/>
                      <w:r w:rsidR="001C57F9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mantenida, causa daños lumbares y dolores de cuello.</w:t>
                      </w:r>
                    </w:p>
                    <w:p w14:paraId="28B099AA" w14:textId="77777777" w:rsidR="001C57F9" w:rsidRDefault="001C57F9"/>
                  </w:txbxContent>
                </v:textbox>
              </v:shape>
            </w:pict>
          </mc:Fallback>
        </mc:AlternateContent>
      </w:r>
      <w:r w:rsidR="001C57F9">
        <w:rPr>
          <w:noProof/>
        </w:rPr>
        <w:drawing>
          <wp:anchor distT="0" distB="0" distL="114300" distR="114300" simplePos="0" relativeHeight="251786240" behindDoc="0" locked="0" layoutInCell="1" allowOverlap="1" wp14:anchorId="79DBF761" wp14:editId="6E27C0BE">
            <wp:simplePos x="0" y="0"/>
            <wp:positionH relativeFrom="column">
              <wp:posOffset>-817895</wp:posOffset>
            </wp:positionH>
            <wp:positionV relativeFrom="paragraph">
              <wp:posOffset>3437476</wp:posOffset>
            </wp:positionV>
            <wp:extent cx="1389705" cy="1156186"/>
            <wp:effectExtent l="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705" cy="11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w:drawing>
          <wp:anchor distT="0" distB="0" distL="114300" distR="114300" simplePos="0" relativeHeight="251760640" behindDoc="0" locked="0" layoutInCell="1" allowOverlap="1" wp14:anchorId="201D0870" wp14:editId="1FC192F1">
            <wp:simplePos x="0" y="0"/>
            <wp:positionH relativeFrom="column">
              <wp:posOffset>5778500</wp:posOffset>
            </wp:positionH>
            <wp:positionV relativeFrom="paragraph">
              <wp:posOffset>3915410</wp:posOffset>
            </wp:positionV>
            <wp:extent cx="1214755" cy="2142490"/>
            <wp:effectExtent l="0" t="0" r="0" b="0"/>
            <wp:wrapNone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w:drawing>
          <wp:anchor distT="0" distB="0" distL="114300" distR="114300" simplePos="0" relativeHeight="251784192" behindDoc="0" locked="0" layoutInCell="1" allowOverlap="1" wp14:anchorId="624423E0" wp14:editId="63A7C679">
            <wp:simplePos x="0" y="0"/>
            <wp:positionH relativeFrom="column">
              <wp:posOffset>-657970</wp:posOffset>
            </wp:positionH>
            <wp:positionV relativeFrom="paragraph">
              <wp:posOffset>1804946</wp:posOffset>
            </wp:positionV>
            <wp:extent cx="795130" cy="795130"/>
            <wp:effectExtent l="0" t="0" r="5080" b="5080"/>
            <wp:wrapNone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487" cy="79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D60BEAE" wp14:editId="554FEEA5">
                <wp:simplePos x="0" y="0"/>
                <wp:positionH relativeFrom="page">
                  <wp:posOffset>283100</wp:posOffset>
                </wp:positionH>
                <wp:positionV relativeFrom="paragraph">
                  <wp:posOffset>898994</wp:posOffset>
                </wp:positionV>
                <wp:extent cx="2449286" cy="924922"/>
                <wp:effectExtent l="0" t="0" r="0" b="0"/>
                <wp:wrapNone/>
                <wp:docPr id="117" name="Rectángulo: esquinas redondeada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286" cy="924922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AB76F" w14:textId="0D111C2A" w:rsidR="0033374C" w:rsidRPr="008F43D6" w:rsidRDefault="00373E81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Kuyuy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AE507E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wiqu</w:t>
                            </w:r>
                            <w:proofErr w:type="spellEnd"/>
                          </w:p>
                          <w:p w14:paraId="68ABFCEE" w14:textId="0A49E9E3" w:rsidR="0033374C" w:rsidRPr="008F43D6" w:rsidRDefault="00373E81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Kuyuriy</w:t>
                            </w:r>
                            <w:proofErr w:type="spellEnd"/>
                            <w:r w:rsidR="0033374C"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r w:rsidR="00AE507E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payas</w:t>
                            </w:r>
                          </w:p>
                          <w:p w14:paraId="29132DF9" w14:textId="6636A0C7" w:rsidR="0033374C" w:rsidRPr="008F43D6" w:rsidRDefault="00373E81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Kuyuy</w:t>
                            </w:r>
                            <w:proofErr w:type="spellEnd"/>
                            <w:r w:rsidR="0033374C"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AE507E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sunis</w:t>
                            </w:r>
                            <w:proofErr w:type="spellEnd"/>
                          </w:p>
                          <w:p w14:paraId="5FD7786E" w14:textId="08A8F476" w:rsidR="0033374C" w:rsidRPr="008F43D6" w:rsidRDefault="00AE507E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Q’ipina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ituy</w:t>
                            </w:r>
                            <w:proofErr w:type="spellEnd"/>
                            <w:r w:rsidR="0033374C"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y</w:t>
                            </w:r>
                            <w:r w:rsidR="0033374C"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muspi</w:t>
                            </w:r>
                            <w:proofErr w:type="spellEnd"/>
                          </w:p>
                          <w:p w14:paraId="6833FF08" w14:textId="77777777" w:rsidR="0033374C" w:rsidRPr="005C5444" w:rsidRDefault="0033374C" w:rsidP="0033374C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0BEAE" id="Rectángulo: esquinas redondeadas 117" o:spid="_x0000_s1060" style="position:absolute;margin-left:22.3pt;margin-top:70.8pt;width:192.85pt;height:72.8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" filled="f" stroked="f" strokeweight="1pt">
                <v:stroke joinstyle="miter"/>
                <v:textbox>
                  <w:txbxContent>
                    <w:p w14:paraId="548AB76F" w14:textId="0D111C2A" w:rsidR="0033374C" w:rsidRPr="008F43D6" w:rsidRDefault="00373E81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Kuyuy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 w:rsidR="00AE507E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wiqu</w:t>
                      </w:r>
                      <w:proofErr w:type="spellEnd"/>
                    </w:p>
                    <w:p w14:paraId="68ABFCEE" w14:textId="0A49E9E3" w:rsidR="0033374C" w:rsidRPr="008F43D6" w:rsidRDefault="00373E81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Kuyuriy</w:t>
                      </w:r>
                      <w:proofErr w:type="spellEnd"/>
                      <w:r w:rsidR="0033374C"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 xml:space="preserve"> </w:t>
                      </w:r>
                      <w:r w:rsidR="00AE507E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payas</w:t>
                      </w:r>
                    </w:p>
                    <w:p w14:paraId="29132DF9" w14:textId="6636A0C7" w:rsidR="0033374C" w:rsidRPr="008F43D6" w:rsidRDefault="00373E81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Kuyuy</w:t>
                      </w:r>
                      <w:proofErr w:type="spellEnd"/>
                      <w:r w:rsidR="0033374C"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 w:rsidR="00AE507E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sunis</w:t>
                      </w:r>
                      <w:proofErr w:type="spellEnd"/>
                    </w:p>
                    <w:p w14:paraId="5FD7786E" w14:textId="08A8F476" w:rsidR="0033374C" w:rsidRPr="008F43D6" w:rsidRDefault="00AE507E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Q’ipina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ituy</w:t>
                      </w:r>
                      <w:proofErr w:type="spellEnd"/>
                      <w:r w:rsidR="0033374C"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y</w:t>
                      </w:r>
                      <w:r w:rsidR="0033374C"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muspi</w:t>
                      </w:r>
                      <w:proofErr w:type="spellEnd"/>
                    </w:p>
                    <w:p w14:paraId="6833FF08" w14:textId="77777777" w:rsidR="0033374C" w:rsidRPr="005C5444" w:rsidRDefault="0033374C" w:rsidP="0033374C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D4B2F7" wp14:editId="5D8A9F93">
                <wp:simplePos x="0" y="0"/>
                <wp:positionH relativeFrom="column">
                  <wp:posOffset>-661035</wp:posOffset>
                </wp:positionH>
                <wp:positionV relativeFrom="paragraph">
                  <wp:posOffset>282879</wp:posOffset>
                </wp:positionV>
                <wp:extent cx="2480807" cy="628153"/>
                <wp:effectExtent l="0" t="0" r="0" b="63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807" cy="628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6C8AD" w14:textId="617B0A21" w:rsidR="0033374C" w:rsidRPr="00E318C7" w:rsidRDefault="00270372" w:rsidP="0033374C">
                            <w:pPr>
                              <w:jc w:val="center"/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Imakuna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ñukuchik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aychakunata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chukrichin</w:t>
                            </w:r>
                            <w:proofErr w:type="spellEnd"/>
                          </w:p>
                          <w:p w14:paraId="67897F76" w14:textId="77777777" w:rsidR="0033374C" w:rsidRDefault="003337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4B2F7" id="Cuadro de texto 116" o:spid="_x0000_s1061" type="#_x0000_t202" style="position:absolute;margin-left:-52.05pt;margin-top:22.25pt;width:195.35pt;height:49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" filled="f" stroked="f" strokeweight=".5pt">
                <v:textbox>
                  <w:txbxContent>
                    <w:p w14:paraId="62F6C8AD" w14:textId="617B0A21" w:rsidR="0033374C" w:rsidRPr="00E318C7" w:rsidRDefault="00270372" w:rsidP="0033374C">
                      <w:pPr>
                        <w:jc w:val="center"/>
                        <w:rPr>
                          <w:b/>
                          <w:bCs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>Imakuna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>ñukuchik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>aychakunata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>chukrichin</w:t>
                      </w:r>
                      <w:proofErr w:type="spellEnd"/>
                    </w:p>
                    <w:p w14:paraId="67897F76" w14:textId="77777777" w:rsidR="0033374C" w:rsidRDefault="0033374C"/>
                  </w:txbxContent>
                </v:textbox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B09440" wp14:editId="2BF3B27A">
                <wp:simplePos x="0" y="0"/>
                <wp:positionH relativeFrom="margin">
                  <wp:posOffset>2290445</wp:posOffset>
                </wp:positionH>
                <wp:positionV relativeFrom="paragraph">
                  <wp:posOffset>241935</wp:posOffset>
                </wp:positionV>
                <wp:extent cx="2858946" cy="83820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946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156D8" w14:textId="121622F6" w:rsidR="003D09E1" w:rsidRPr="003D09E1" w:rsidRDefault="00234227" w:rsidP="003D09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Ñukanchi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yuyanchi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allita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rurana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ñukanchi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llankaypi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wiwakunawan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22C05238" w14:textId="77777777" w:rsidR="003D09E1" w:rsidRDefault="003D09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9440" id="Cuadro de texto 100" o:spid="_x0000_s1062" type="#_x0000_t202" style="position:absolute;margin-left:180.35pt;margin-top:19.05pt;width:225.1pt;height:6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" filled="f" stroked="f" strokeweight=".5pt">
                <v:textbox>
                  <w:txbxContent>
                    <w:p w14:paraId="0E9156D8" w14:textId="121622F6" w:rsidR="003D09E1" w:rsidRPr="003D09E1" w:rsidRDefault="00234227" w:rsidP="003D09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Ñukanchi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yuyanchi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allita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rurana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ñukanchi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llankaypi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y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wiwakunawan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22C05238" w14:textId="77777777" w:rsidR="003D09E1" w:rsidRDefault="003D09E1"/>
                  </w:txbxContent>
                </v:textbox>
                <w10:wrap anchorx="margin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8AD717" wp14:editId="4EC3097C">
                <wp:simplePos x="0" y="0"/>
                <wp:positionH relativeFrom="column">
                  <wp:posOffset>604520</wp:posOffset>
                </wp:positionH>
                <wp:positionV relativeFrom="paragraph">
                  <wp:posOffset>3237230</wp:posOffset>
                </wp:positionV>
                <wp:extent cx="1362075" cy="1339850"/>
                <wp:effectExtent l="19050" t="19050" r="28575" b="12700"/>
                <wp:wrapNone/>
                <wp:docPr id="67" name="Forma libre: form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5963C" id="Forma libre: forma 67" o:spid="_x0000_s1026" style="position:absolute;margin-left:47.6pt;margin-top:254.9pt;width:107.25pt;height:10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" path="m4527,4527l1362547,r,1339913l891767,1339913r-95062,-99588l,1231271,4527,4527xe" fillcolor="#e2efd9 [665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055A91" wp14:editId="07AB1F8C">
                <wp:simplePos x="0" y="0"/>
                <wp:positionH relativeFrom="column">
                  <wp:posOffset>-836295</wp:posOffset>
                </wp:positionH>
                <wp:positionV relativeFrom="paragraph">
                  <wp:posOffset>3239770</wp:posOffset>
                </wp:positionV>
                <wp:extent cx="1362075" cy="1339850"/>
                <wp:effectExtent l="19050" t="19050" r="28575" b="12700"/>
                <wp:wrapNone/>
                <wp:docPr id="66" name="Forma lib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0CB11" w14:textId="6339DBFA" w:rsidR="001C57F9" w:rsidRDefault="001C57F9" w:rsidP="001C57F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55A91" id="Forma libre: forma 66" o:spid="_x0000_s1063" style="position:absolute;margin-left:-65.85pt;margin-top:255.1pt;width:107.25pt;height:105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" adj="-11796480,,5400" path="m4527,4527l1362547,r,1339913l891767,1339913r-95062,-99588l,1231271,4527,4527xe" fillcolor="#d8d8d8 [2732]" strokecolor="black [3213]" strokeweight="1.5pt">
                <v:stroke joinstyle="miter"/>
                <v:formulas/>
                <v:path arrowok="t" o:connecttype="custom" o:connectlocs="4525,4527;1362075,0;1362075,1339850;891458,1339850;796429,1240267;0,1231213;4525,4527" o:connectangles="0,0,0,0,0,0,0" textboxrect="0,0,1362547,1339913"/>
                <v:textbox>
                  <w:txbxContent>
                    <w:p w14:paraId="43F0CB11" w14:textId="6339DBFA" w:rsidR="001C57F9" w:rsidRDefault="001C57F9" w:rsidP="001C57F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139DD6" wp14:editId="20BDBF53">
                <wp:simplePos x="0" y="0"/>
                <wp:positionH relativeFrom="column">
                  <wp:posOffset>596265</wp:posOffset>
                </wp:positionH>
                <wp:positionV relativeFrom="paragraph">
                  <wp:posOffset>4598035</wp:posOffset>
                </wp:positionV>
                <wp:extent cx="1362075" cy="1339850"/>
                <wp:effectExtent l="0" t="0" r="47625" b="31750"/>
                <wp:wrapNone/>
                <wp:docPr id="77" name="Forma libre: form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3FD24" id="Forma libre: forma 77" o:spid="_x0000_s1026" style="position:absolute;margin-left:46.95pt;margin-top:362.05pt;width:107.25pt;height:105.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3F7BB" wp14:editId="2BE2FAF0">
                <wp:simplePos x="0" y="0"/>
                <wp:positionH relativeFrom="column">
                  <wp:posOffset>-840740</wp:posOffset>
                </wp:positionH>
                <wp:positionV relativeFrom="paragraph">
                  <wp:posOffset>4599305</wp:posOffset>
                </wp:positionV>
                <wp:extent cx="1362075" cy="1339850"/>
                <wp:effectExtent l="0" t="0" r="47625" b="31750"/>
                <wp:wrapNone/>
                <wp:docPr id="76" name="Forma lib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BD41E" id="Forma libre: forma 76" o:spid="_x0000_s1026" style="position:absolute;margin-left:-66.2pt;margin-top:362.15pt;width:107.25pt;height:105.5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" path="m4527,4527l1362547,r,1339913l891767,1339913r-95062,-99588l,1231271,4527,4527xe" fillcolor="#e2efd9 [665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85629B">
        <w:rPr>
          <w:noProof/>
        </w:rPr>
        <w:drawing>
          <wp:anchor distT="0" distB="0" distL="114300" distR="114300" simplePos="0" relativeHeight="251766784" behindDoc="0" locked="0" layoutInCell="1" allowOverlap="1" wp14:anchorId="4D20C00A" wp14:editId="77026F45">
            <wp:simplePos x="0" y="0"/>
            <wp:positionH relativeFrom="column">
              <wp:posOffset>4871760</wp:posOffset>
            </wp:positionH>
            <wp:positionV relativeFrom="paragraph">
              <wp:posOffset>404584</wp:posOffset>
            </wp:positionV>
            <wp:extent cx="428263" cy="398384"/>
            <wp:effectExtent l="0" t="0" r="0" b="1905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3" cy="39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C7CC0B" wp14:editId="0D7A463D">
                <wp:simplePos x="0" y="0"/>
                <wp:positionH relativeFrom="column">
                  <wp:posOffset>5858807</wp:posOffset>
                </wp:positionH>
                <wp:positionV relativeFrom="paragraph">
                  <wp:posOffset>3483498</wp:posOffset>
                </wp:positionV>
                <wp:extent cx="1132114" cy="468086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14" cy="468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1305A" w14:textId="2B9323FA" w:rsidR="00DA2E3D" w:rsidRPr="00C96473" w:rsidRDefault="008B56F1" w:rsidP="00DA2E3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>AHINA</w:t>
                            </w:r>
                            <w:r w:rsidR="00DA2E3D"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7CC0B" id="Rectángulo 106" o:spid="_x0000_s1064" style="position:absolute;margin-left:461.3pt;margin-top:274.3pt;width:89.15pt;height:36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" filled="f" stroked="f" strokeweight="1pt">
                <v:textbox>
                  <w:txbxContent>
                    <w:p w14:paraId="3D21305A" w14:textId="2B9323FA" w:rsidR="00DA2E3D" w:rsidRPr="00C96473" w:rsidRDefault="008B56F1" w:rsidP="00DA2E3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>AHINA</w:t>
                      </w:r>
                      <w:r w:rsidR="00DA2E3D"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 xml:space="preserve">: </w:t>
                      </w:r>
                    </w:p>
                  </w:txbxContent>
                </v:textbox>
              </v:rect>
            </w:pict>
          </mc:Fallback>
        </mc:AlternateContent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41C547" wp14:editId="17D88D6B">
                <wp:simplePos x="0" y="0"/>
                <wp:positionH relativeFrom="column">
                  <wp:posOffset>5951220</wp:posOffset>
                </wp:positionH>
                <wp:positionV relativeFrom="paragraph">
                  <wp:posOffset>2567594</wp:posOffset>
                </wp:positionV>
                <wp:extent cx="2627445" cy="846398"/>
                <wp:effectExtent l="57150" t="114300" r="116205" b="4953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445" cy="84639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rgbClr val="00B05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709C8" w14:textId="51B3F308" w:rsidR="00DA2E3D" w:rsidRPr="00C96473" w:rsidRDefault="00234227" w:rsidP="00DA2E3D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Ñukanchi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rikunchi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maykunapi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mana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allita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ruranchi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ñukanchi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llankaypi</w:t>
                            </w:r>
                            <w:proofErr w:type="spellEnd"/>
                            <w:r w:rsidR="00EE51EE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y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wiwakunawanpish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llashaykunata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aparinchi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  <w:p w14:paraId="548F1206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0FB35E41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6F339091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283E0A48" w14:textId="77777777" w:rsidR="00DA2E3D" w:rsidRPr="00C96473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1C547" id="Rectángulo 61" o:spid="_x0000_s1065" style="position:absolute;margin-left:468.6pt;margin-top:202.15pt;width:206.9pt;height:66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" fillcolor="#c5e0b3 [1305]" strokecolor="#00b050" strokeweight="2.25pt">
                <v:shadow on="t" color="black" opacity="26214f" origin="-.5,.5" offset=".74836mm,-.74836mm"/>
                <v:textbox>
                  <w:txbxContent>
                    <w:p w14:paraId="218709C8" w14:textId="51B3F308" w:rsidR="00DA2E3D" w:rsidRPr="00C96473" w:rsidRDefault="00234227" w:rsidP="00DA2E3D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Ñukanchi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rikunchi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maykunapi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mana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allita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ruranchi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ñukanchi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llankaypi</w:t>
                      </w:r>
                      <w:proofErr w:type="spellEnd"/>
                      <w:r w:rsidR="00EE51EE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y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wiwakunawanpish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llashaykunata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aparinchi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</w:p>
                    <w:p w14:paraId="548F1206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0FB35E41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6F339091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283E0A48" w14:textId="77777777" w:rsidR="00DA2E3D" w:rsidRPr="00C96473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C60FE39" wp14:editId="0B6CFF55">
                <wp:simplePos x="0" y="0"/>
                <wp:positionH relativeFrom="column">
                  <wp:posOffset>5835393</wp:posOffset>
                </wp:positionH>
                <wp:positionV relativeFrom="paragraph">
                  <wp:posOffset>1087217</wp:posOffset>
                </wp:positionV>
                <wp:extent cx="3014980" cy="1567180"/>
                <wp:effectExtent l="0" t="0" r="0" b="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980" cy="156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9FAB3" w14:textId="78F7EBC1" w:rsidR="007C48A1" w:rsidRPr="00C96473" w:rsidRDefault="000F39AA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Tu</w:t>
                            </w:r>
                            <w:r w:rsidR="0023422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ll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unanaykuna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  <w:p w14:paraId="43F36877" w14:textId="444D0E27" w:rsidR="007C48A1" w:rsidRPr="00C96473" w:rsidRDefault="009E2FB6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Sikitullu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nana </w:t>
                            </w:r>
                          </w:p>
                          <w:p w14:paraId="6BFB62FD" w14:textId="05C9BEEC" w:rsidR="007C48A1" w:rsidRPr="00C96473" w:rsidRDefault="00EE51EE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Kuyushca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aycha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tullu</w:t>
                            </w:r>
                            <w:proofErr w:type="spellEnd"/>
                          </w:p>
                          <w:p w14:paraId="261161DF" w14:textId="49886635" w:rsidR="007C48A1" w:rsidRPr="00C96473" w:rsidRDefault="00EE51EE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F</w:t>
                            </w:r>
                            <w:r w:rsidR="009E2FB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akirin</w:t>
                            </w:r>
                            <w:proofErr w:type="spellEnd"/>
                          </w:p>
                          <w:p w14:paraId="03E47976" w14:textId="46AAE478" w:rsidR="00EE51EE" w:rsidRPr="00C96473" w:rsidRDefault="00EE51EE" w:rsidP="00EE51EE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Lumu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wakllirishka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6F146859" w14:textId="10C5E323" w:rsidR="007C48A1" w:rsidRPr="00EE51EE" w:rsidRDefault="007C48A1" w:rsidP="00EE51EE">
                            <w:pP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0FE39" id="Rectángulo 58" o:spid="_x0000_s1066" style="position:absolute;margin-left:459.5pt;margin-top:85.6pt;width:237.4pt;height:123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" filled="f" stroked="f" strokeweight="1pt">
                <v:textbox>
                  <w:txbxContent>
                    <w:p w14:paraId="1159FAB3" w14:textId="78F7EBC1" w:rsidR="007C48A1" w:rsidRPr="00C96473" w:rsidRDefault="000F39AA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Tu</w:t>
                      </w:r>
                      <w:r w:rsidR="0023422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ll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unanaykuna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</w:p>
                    <w:p w14:paraId="43F36877" w14:textId="444D0E27" w:rsidR="007C48A1" w:rsidRPr="00C96473" w:rsidRDefault="009E2FB6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Sikitullu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nana </w:t>
                      </w:r>
                    </w:p>
                    <w:p w14:paraId="6BFB62FD" w14:textId="05C9BEEC" w:rsidR="007C48A1" w:rsidRPr="00C96473" w:rsidRDefault="00EE51EE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Kuyushca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aycha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tullu</w:t>
                      </w:r>
                      <w:proofErr w:type="spellEnd"/>
                    </w:p>
                    <w:p w14:paraId="261161DF" w14:textId="49886635" w:rsidR="007C48A1" w:rsidRPr="00C96473" w:rsidRDefault="00EE51EE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F</w:t>
                      </w:r>
                      <w:r w:rsidR="009E2FB6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akirin</w:t>
                      </w:r>
                      <w:proofErr w:type="spellEnd"/>
                    </w:p>
                    <w:p w14:paraId="03E47976" w14:textId="46AAE478" w:rsidR="00EE51EE" w:rsidRPr="00C96473" w:rsidRDefault="00EE51EE" w:rsidP="00EE51EE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Lumu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wakllirishka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6F146859" w14:textId="10C5E323" w:rsidR="007C48A1" w:rsidRPr="00EE51EE" w:rsidRDefault="007C48A1" w:rsidP="00EE51EE">
                      <w:pPr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8FDDDE" wp14:editId="064D00B2">
                <wp:simplePos x="0" y="0"/>
                <wp:positionH relativeFrom="page">
                  <wp:posOffset>6782765</wp:posOffset>
                </wp:positionH>
                <wp:positionV relativeFrom="paragraph">
                  <wp:posOffset>254643</wp:posOffset>
                </wp:positionV>
                <wp:extent cx="3246120" cy="497711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497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46AD31" w14:textId="5B1032F7" w:rsidR="007C48A1" w:rsidRDefault="00EE51EE" w:rsidP="007C48A1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¿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="0023422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</w:t>
                            </w:r>
                            <w:proofErr w:type="spellEnd"/>
                            <w:r w:rsidR="0023422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23422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nakunta</w:t>
                            </w:r>
                            <w:proofErr w:type="spellEnd"/>
                            <w:r w:rsidR="0023422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23422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charitukunchi</w:t>
                            </w:r>
                            <w:proofErr w:type="spellEnd"/>
                            <w:r w:rsidR="0023422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nana </w:t>
                            </w:r>
                            <w:proofErr w:type="spellStart"/>
                            <w:r w:rsidR="0023422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allita</w:t>
                            </w:r>
                            <w:proofErr w:type="spellEnd"/>
                            <w:r w:rsidR="0023422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234227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rurashpa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DDDE" id="Cuadro de texto 102" o:spid="_x0000_s1067" type="#_x0000_t202" style="position:absolute;margin-left:534.1pt;margin-top:20.05pt;width:255.6pt;height:39.2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" filled="f" stroked="f" strokeweight=".5pt">
                <v:textbox>
                  <w:txbxContent>
                    <w:p w14:paraId="6146AD31" w14:textId="5B1032F7" w:rsidR="007C48A1" w:rsidRDefault="00EE51EE" w:rsidP="007C48A1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¿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="00234227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</w:t>
                      </w:r>
                      <w:proofErr w:type="spellEnd"/>
                      <w:r w:rsidR="00234227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234227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nakunta</w:t>
                      </w:r>
                      <w:proofErr w:type="spellEnd"/>
                      <w:r w:rsidR="00234227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234227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charitukunchi</w:t>
                      </w:r>
                      <w:proofErr w:type="spellEnd"/>
                      <w:r w:rsidR="00234227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nana </w:t>
                      </w:r>
                      <w:proofErr w:type="spellStart"/>
                      <w:r w:rsidR="00234227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allita</w:t>
                      </w:r>
                      <w:proofErr w:type="spellEnd"/>
                      <w:r w:rsidR="00234227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234227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rurashpa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D09E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0B31E6DF">
                <wp:simplePos x="0" y="0"/>
                <wp:positionH relativeFrom="column">
                  <wp:posOffset>-934655</wp:posOffset>
                </wp:positionH>
                <wp:positionV relativeFrom="paragraph">
                  <wp:posOffset>219919</wp:posOffset>
                </wp:positionV>
                <wp:extent cx="2978432" cy="5825490"/>
                <wp:effectExtent l="0" t="0" r="12700" b="228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432" cy="5825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0E3DC4" id="Rectángulo 82" o:spid="_x0000_s1026" style="position:absolute;margin-left:-73.6pt;margin-top:17.3pt;width:234.5pt;height:458.7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" filled="f" strokecolor="black [3213]" strokeweight="1pt"/>
            </w:pict>
          </mc:Fallback>
        </mc:AlternateContent>
      </w:r>
      <w:r w:rsidR="003D09E1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07EF8700">
                <wp:simplePos x="0" y="0"/>
                <wp:positionH relativeFrom="column">
                  <wp:posOffset>-934655</wp:posOffset>
                </wp:positionH>
                <wp:positionV relativeFrom="paragraph">
                  <wp:posOffset>243068</wp:posOffset>
                </wp:positionV>
                <wp:extent cx="2974694" cy="5826125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694" cy="5826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D59F3" id="Rectángulo 78" o:spid="_x0000_s1026" style="position:absolute;margin-left:-73.6pt;margin-top:19.15pt;width:234.2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" fillcolor="#538135 [2409]" stroked="f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4F768E78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BFE57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" path="m,l270316,3337r884365,754213l877691,757550,,xe" fillcolor="#538135 [2409]" stroked="f" strokeweight="1pt"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5FFCA51A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A46FC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" path="m,3337l180210,r891039,754213l871016,754213,,3337xe" fillcolor="#a8d08d [1945]" stroked="f" strokeweight="1pt"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4717715A">
                <wp:simplePos x="0" y="0"/>
                <wp:positionH relativeFrom="column">
                  <wp:posOffset>1755475</wp:posOffset>
                </wp:positionH>
                <wp:positionV relativeFrom="paragraph">
                  <wp:posOffset>-707365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CA5B" id="Forma libre: forma 62" o:spid="_x0000_s1026" style="position:absolute;margin-left:138.25pt;margin-top:-55.7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" path="m,l877402,750548r6057239,-5286l6934641,,,xe" fillcolor="#d8d8d8 [2732]" stroked="f" strokeweight="1pt"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6C69BBE">
                <wp:simplePos x="0" y="0"/>
                <wp:positionH relativeFrom="column">
                  <wp:posOffset>-951614</wp:posOffset>
                </wp:positionH>
                <wp:positionV relativeFrom="paragraph">
                  <wp:posOffset>-723014</wp:posOffset>
                </wp:positionV>
                <wp:extent cx="9638030" cy="862020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2020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BA3B7" id="Forma libre: forma 52" o:spid="_x0000_s1026" style="position:absolute;margin-left:-74.95pt;margin-top:-56.95pt;width:758.9pt;height:6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" path="m,l10274,873304r9616612,10274l9626886,760288,3123344,770562,2239766,10274,,xe" fillcolor="#92d050" stroked="f" strokeweight="1pt">
                <v:stroke joinstyle="miter"/>
                <v:path arrowok="t" o:connecttype="custom" o:connectlocs="0,0;10286,851997;9638030,862020;9638030,741738;3126960,751761;2242359,10023;0,0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5521B0D0">
                <wp:simplePos x="0" y="0"/>
                <wp:positionH relativeFrom="margin">
                  <wp:posOffset>-929244</wp:posOffset>
                </wp:positionH>
                <wp:positionV relativeFrom="paragraph">
                  <wp:posOffset>6139543</wp:posOffset>
                </wp:positionV>
                <wp:extent cx="9607138" cy="498763"/>
                <wp:effectExtent l="0" t="0" r="13335" b="158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4987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8342F" id="Rectángulo 89" o:spid="_x0000_s1026" style="position:absolute;margin-left:-73.15pt;margin-top:483.45pt;width:756.45pt;height:39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" fillcolor="#a5a5a5 [2092]" strokecolor="black [3213]" strokeweight="1pt">
                <w10:wrap anchorx="margin"/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7ABB2658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7FA52" id="Forma libre: forma 88" o:spid="_x0000_s1026" style="position:absolute;margin-left:-73.15pt;margin-top:468.45pt;width:756.45pt;height:1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" path="m9607138,178130l9607138,,8467106,,8336478,118753,,106878r,71252l9607138,178130xe" fillcolor="black [3213]" strokecolor="black [3213]" strokeweight="1pt"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FBAA2" wp14:editId="4EBD4AC4">
                <wp:simplePos x="0" y="0"/>
                <wp:positionH relativeFrom="margin">
                  <wp:posOffset>2443348</wp:posOffset>
                </wp:positionH>
                <wp:positionV relativeFrom="paragraph">
                  <wp:posOffset>225631</wp:posOffset>
                </wp:positionV>
                <wp:extent cx="2854960" cy="5838000"/>
                <wp:effectExtent l="0" t="0" r="21590" b="1079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3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6D97F" id="Rectángulo 63" o:spid="_x0000_s1026" style="position:absolute;margin-left:192.4pt;margin-top:17.75pt;width:224.8pt;height:459.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13483" w14:textId="77777777" w:rsidR="00E5360C" w:rsidRDefault="00E5360C" w:rsidP="00E34032">
      <w:r>
        <w:separator/>
      </w:r>
    </w:p>
  </w:endnote>
  <w:endnote w:type="continuationSeparator" w:id="0">
    <w:p w14:paraId="22670372" w14:textId="77777777" w:rsidR="00E5360C" w:rsidRDefault="00E5360C" w:rsidP="00E34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028D3" w14:textId="77777777" w:rsidR="00E5360C" w:rsidRDefault="00E5360C" w:rsidP="00E34032">
      <w:r>
        <w:separator/>
      </w:r>
    </w:p>
  </w:footnote>
  <w:footnote w:type="continuationSeparator" w:id="0">
    <w:p w14:paraId="5DE483BD" w14:textId="77777777" w:rsidR="00E5360C" w:rsidRDefault="00E5360C" w:rsidP="00E34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6442D1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7160"/>
      </v:shape>
    </w:pict>
  </w:numPicBullet>
  <w:abstractNum w:abstractNumId="0" w15:restartNumberingAfterBreak="0">
    <w:nsid w:val="198A6FD0"/>
    <w:multiLevelType w:val="hybridMultilevel"/>
    <w:tmpl w:val="9DF0A340"/>
    <w:lvl w:ilvl="0" w:tplc="30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C2057"/>
    <w:multiLevelType w:val="hybridMultilevel"/>
    <w:tmpl w:val="9ED28CD6"/>
    <w:lvl w:ilvl="0" w:tplc="300A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C46D80"/>
    <w:multiLevelType w:val="hybridMultilevel"/>
    <w:tmpl w:val="410850CA"/>
    <w:lvl w:ilvl="0" w:tplc="30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64C33"/>
    <w:multiLevelType w:val="hybridMultilevel"/>
    <w:tmpl w:val="F2A2E2C0"/>
    <w:lvl w:ilvl="0" w:tplc="82FA234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C0000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372129"/>
    <w:multiLevelType w:val="hybridMultilevel"/>
    <w:tmpl w:val="2C8EB1D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9323A48"/>
    <w:multiLevelType w:val="hybridMultilevel"/>
    <w:tmpl w:val="00D6828E"/>
    <w:lvl w:ilvl="0" w:tplc="0EB482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DB64FF"/>
    <w:multiLevelType w:val="hybridMultilevel"/>
    <w:tmpl w:val="BBAE8F58"/>
    <w:lvl w:ilvl="0" w:tplc="30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E309F5"/>
    <w:multiLevelType w:val="hybridMultilevel"/>
    <w:tmpl w:val="6B2C14E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3169DC"/>
    <w:multiLevelType w:val="hybridMultilevel"/>
    <w:tmpl w:val="F024368E"/>
    <w:lvl w:ilvl="0" w:tplc="300A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7A782E42"/>
    <w:multiLevelType w:val="hybridMultilevel"/>
    <w:tmpl w:val="72102DD0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2"/>
  </w:num>
  <w:num w:numId="4">
    <w:abstractNumId w:val="7"/>
  </w:num>
  <w:num w:numId="5">
    <w:abstractNumId w:val="3"/>
  </w:num>
  <w:num w:numId="6">
    <w:abstractNumId w:val="6"/>
  </w:num>
  <w:num w:numId="7">
    <w:abstractNumId w:val="5"/>
  </w:num>
  <w:num w:numId="8">
    <w:abstractNumId w:val="11"/>
  </w:num>
  <w:num w:numId="9">
    <w:abstractNumId w:val="15"/>
  </w:num>
  <w:num w:numId="10">
    <w:abstractNumId w:val="9"/>
  </w:num>
  <w:num w:numId="11">
    <w:abstractNumId w:val="1"/>
  </w:num>
  <w:num w:numId="12">
    <w:abstractNumId w:val="2"/>
  </w:num>
  <w:num w:numId="13">
    <w:abstractNumId w:val="4"/>
  </w:num>
  <w:num w:numId="14">
    <w:abstractNumId w:val="16"/>
  </w:num>
  <w:num w:numId="15">
    <w:abstractNumId w:val="13"/>
  </w:num>
  <w:num w:numId="16">
    <w:abstractNumId w:val="10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259CD"/>
    <w:rsid w:val="00026445"/>
    <w:rsid w:val="00034F20"/>
    <w:rsid w:val="00043C2C"/>
    <w:rsid w:val="00052C06"/>
    <w:rsid w:val="000842F0"/>
    <w:rsid w:val="000F39AA"/>
    <w:rsid w:val="00105463"/>
    <w:rsid w:val="001249F1"/>
    <w:rsid w:val="00125867"/>
    <w:rsid w:val="00160C9E"/>
    <w:rsid w:val="001B5A12"/>
    <w:rsid w:val="001C57F9"/>
    <w:rsid w:val="002156F2"/>
    <w:rsid w:val="00230AA0"/>
    <w:rsid w:val="00234227"/>
    <w:rsid w:val="00240ED7"/>
    <w:rsid w:val="00261EA3"/>
    <w:rsid w:val="00270372"/>
    <w:rsid w:val="00296AFF"/>
    <w:rsid w:val="00296DC9"/>
    <w:rsid w:val="002C7B01"/>
    <w:rsid w:val="00320411"/>
    <w:rsid w:val="003252F2"/>
    <w:rsid w:val="00326FCE"/>
    <w:rsid w:val="0033374C"/>
    <w:rsid w:val="00336AA9"/>
    <w:rsid w:val="00373E81"/>
    <w:rsid w:val="003908A9"/>
    <w:rsid w:val="003B53D6"/>
    <w:rsid w:val="003D09E1"/>
    <w:rsid w:val="003F77AA"/>
    <w:rsid w:val="00412D4E"/>
    <w:rsid w:val="0046494D"/>
    <w:rsid w:val="004A3E34"/>
    <w:rsid w:val="004B0969"/>
    <w:rsid w:val="004D19D6"/>
    <w:rsid w:val="004F3265"/>
    <w:rsid w:val="00500070"/>
    <w:rsid w:val="00504391"/>
    <w:rsid w:val="005473D4"/>
    <w:rsid w:val="005B14C8"/>
    <w:rsid w:val="00602BC0"/>
    <w:rsid w:val="006569A7"/>
    <w:rsid w:val="00680402"/>
    <w:rsid w:val="006B2D35"/>
    <w:rsid w:val="006C1088"/>
    <w:rsid w:val="006F34B8"/>
    <w:rsid w:val="00720048"/>
    <w:rsid w:val="007933AF"/>
    <w:rsid w:val="007C48A1"/>
    <w:rsid w:val="008052A9"/>
    <w:rsid w:val="0083591E"/>
    <w:rsid w:val="00843E55"/>
    <w:rsid w:val="0085629B"/>
    <w:rsid w:val="008B56F1"/>
    <w:rsid w:val="008C723A"/>
    <w:rsid w:val="009068DB"/>
    <w:rsid w:val="00922126"/>
    <w:rsid w:val="00924271"/>
    <w:rsid w:val="009311B0"/>
    <w:rsid w:val="00944996"/>
    <w:rsid w:val="0098393A"/>
    <w:rsid w:val="00987B01"/>
    <w:rsid w:val="00993967"/>
    <w:rsid w:val="00997A4D"/>
    <w:rsid w:val="009E1CB8"/>
    <w:rsid w:val="009E2FB6"/>
    <w:rsid w:val="00A05D1F"/>
    <w:rsid w:val="00A076A5"/>
    <w:rsid w:val="00AE507E"/>
    <w:rsid w:val="00B12DD8"/>
    <w:rsid w:val="00B274D2"/>
    <w:rsid w:val="00BD2DDA"/>
    <w:rsid w:val="00BF0946"/>
    <w:rsid w:val="00BF2B70"/>
    <w:rsid w:val="00C15C62"/>
    <w:rsid w:val="00CE194A"/>
    <w:rsid w:val="00CE1E94"/>
    <w:rsid w:val="00D11D22"/>
    <w:rsid w:val="00D43E68"/>
    <w:rsid w:val="00D541C7"/>
    <w:rsid w:val="00D61739"/>
    <w:rsid w:val="00D80F05"/>
    <w:rsid w:val="00DA2E3D"/>
    <w:rsid w:val="00E11F48"/>
    <w:rsid w:val="00E34032"/>
    <w:rsid w:val="00E42B08"/>
    <w:rsid w:val="00E47FDE"/>
    <w:rsid w:val="00E5360C"/>
    <w:rsid w:val="00E92332"/>
    <w:rsid w:val="00EB7C42"/>
    <w:rsid w:val="00EE1E5C"/>
    <w:rsid w:val="00EE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  <w:style w:type="paragraph" w:styleId="Encabezado">
    <w:name w:val="header"/>
    <w:basedOn w:val="Normal"/>
    <w:link w:val="EncabezadoCar"/>
    <w:uiPriority w:val="99"/>
    <w:unhideWhenUsed/>
    <w:rsid w:val="00E3403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4032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3403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403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0.png"/><Relationship Id="rId34" Type="http://schemas.openxmlformats.org/officeDocument/2006/relationships/image" Target="media/image25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microsoft.com/office/2007/relationships/hdphoto" Target="media/hdphoto1.wdp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hdphoto" Target="media/hdphoto2.wdp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1</TotalTime>
  <Pages>2</Pages>
  <Words>17</Words>
  <Characters>94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Velastegui Llanos Christian Daniel</cp:lastModifiedBy>
  <cp:revision>2</cp:revision>
  <cp:lastPrinted>2021-08-19T21:34:00Z</cp:lastPrinted>
  <dcterms:created xsi:type="dcterms:W3CDTF">2021-08-22T23:53:00Z</dcterms:created>
  <dcterms:modified xsi:type="dcterms:W3CDTF">2021-08-22T23:53:00Z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